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noProof/>
        </w:rPr>
        <w:id w:val="414904541"/>
        <w:docPartObj>
          <w:docPartGallery w:val="Cover Pages"/>
          <w:docPartUnique/>
        </w:docPartObj>
      </w:sdtPr>
      <w:sdtContent>
        <w:p w:rsidR="00BC0C25" w:rsidRPr="00967F10" w:rsidRDefault="00BA3EB3">
          <w:pPr>
            <w:rPr>
              <w:noProof/>
            </w:rPr>
          </w:pPr>
          <w:r w:rsidRPr="00967F10">
            <w:rPr>
              <w:noProof/>
              <w:lang w:eastAsia="fr-FR"/>
            </w:rPr>
            <w:drawing>
              <wp:anchor distT="0" distB="0" distL="114300" distR="114300" simplePos="0" relativeHeight="251660288" behindDoc="1" locked="0" layoutInCell="1" allowOverlap="0" wp14:anchorId="5BA8E058" wp14:editId="78B38860">
                <wp:simplePos x="0" y="0"/>
                <wp:positionH relativeFrom="margin">
                  <wp:posOffset>-817245</wp:posOffset>
                </wp:positionH>
                <wp:positionV relativeFrom="page">
                  <wp:posOffset>209550</wp:posOffset>
                </wp:positionV>
                <wp:extent cx="7373417" cy="4552950"/>
                <wp:effectExtent l="0" t="0" r="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Stock_000017310223Large_RT.jpg"/>
                        <pic:cNvPicPr/>
                      </pic:nvPicPr>
                      <pic:blipFill>
                        <a:blip r:embed="rId1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2">
                                  <a14:imgEffect>
                                    <a14:artisticPencilGrayscale trans="50000" pencilSize="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78575" cy="45561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C0C25" w:rsidRPr="00967F10" w:rsidRDefault="00BC0C25">
          <w:pPr>
            <w:rPr>
              <w:noProof/>
            </w:rPr>
          </w:pPr>
        </w:p>
        <w:p w:rsidR="00E747A5" w:rsidRDefault="009A63D3">
          <w:pPr>
            <w:rPr>
              <w:noProof/>
            </w:rPr>
            <w:sectPr w:rsidR="00E747A5">
              <w:headerReference w:type="default" r:id="rId13"/>
              <w:headerReference w:type="first" r:id="rId14"/>
              <w:pgSz w:w="12240" w:h="15840" w:code="1"/>
              <w:pgMar w:top="2520" w:right="1512" w:bottom="1800" w:left="1512" w:header="1080" w:footer="720" w:gutter="0"/>
              <w:pgNumType w:start="0"/>
              <w:cols w:space="720"/>
              <w:titlePg/>
              <w:docGrid w:linePitch="360"/>
            </w:sectPr>
          </w:pPr>
          <w:r w:rsidRPr="00967F10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64193F93" wp14:editId="37A8D254">
                    <wp:simplePos x="0" y="0"/>
                    <wp:positionH relativeFrom="margin">
                      <wp:posOffset>-274321</wp:posOffset>
                    </wp:positionH>
                    <wp:positionV relativeFrom="paragraph">
                      <wp:posOffset>4349962</wp:posOffset>
                    </wp:positionV>
                    <wp:extent cx="6443133" cy="2794000"/>
                    <wp:effectExtent l="0" t="0" r="15240" b="6350"/>
                    <wp:wrapNone/>
                    <wp:docPr id="6" name="Zone de texte 6" descr="Title, Subtitle, and Abstra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43133" cy="279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B2E5C" w:rsidRPr="008D1AB7" w:rsidRDefault="004B2E5C" w:rsidP="00BA3EB3">
                                <w:pPr>
                                  <w:pStyle w:val="Titre"/>
                                  <w:jc w:val="center"/>
                                  <w:rPr>
                                    <w:noProof/>
                                  </w:rPr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931202911"/>
                                    <w:placeholder>
                                      <w:docPart w:val="BE9A600CCDD84D6B88C9DF1F22ABE6D7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t>My</w:t>
                                    </w:r>
                                    <w:r w:rsidRPr="007261B9">
                                      <w:t>qcm</w:t>
                                    </w:r>
                                  </w:sdtContent>
                                </w:sdt>
                              </w:p>
                              <w:p w:rsidR="004B2E5C" w:rsidRPr="008D1AB7" w:rsidRDefault="004B2E5C" w:rsidP="009A63D3">
                                <w:pPr>
                                  <w:pStyle w:val="Sous-titre"/>
                                  <w:jc w:val="left"/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t>Cahier des spécifications détaillées</w:t>
                                </w:r>
                              </w:p>
                              <w:sdt>
                                <w:sdtPr>
                                  <w:rPr>
                                    <w:color w:val="auto"/>
                                  </w:rPr>
                                  <w:alias w:val="Sommaire"/>
                                  <w:tag w:val="Sommaire"/>
                                  <w:id w:val="-1219826394"/>
                                  <w:placeholder>
                                    <w:docPart w:val="EC5360D5178046BDB7CBE33056B127D1"/>
                                  </w:placeholder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4B2E5C" w:rsidRPr="008D1AB7" w:rsidRDefault="004B2E5C" w:rsidP="00F2697E">
                                    <w:pPr>
                                      <w:ind w:left="450"/>
                                      <w:rPr>
                                        <w:noProof/>
                                      </w:rPr>
                                    </w:pPr>
                                    <w:r w:rsidRPr="008C53B8">
                                      <w:rPr>
                                        <w:color w:val="auto"/>
                                      </w:rPr>
                                      <w:t xml:space="preserve">Ce présent document </w:t>
                                    </w:r>
                                    <w:r>
                                      <w:rPr>
                                        <w:color w:val="auto"/>
                                      </w:rPr>
                                      <w:t>répond aux</w:t>
                                    </w:r>
                                    <w:r w:rsidRPr="008C53B8">
                                      <w:rPr>
                                        <w:color w:val="auto"/>
                                      </w:rPr>
                                      <w:t xml:space="preserve"> besoins </w:t>
                                    </w:r>
                                    <w:r>
                                      <w:rPr>
                                        <w:color w:val="auto"/>
                                      </w:rPr>
                                      <w:t xml:space="preserve">techniques </w:t>
                                    </w:r>
                                    <w:r w:rsidRPr="008C53B8">
                                      <w:rPr>
                                        <w:color w:val="auto"/>
                                      </w:rPr>
                                      <w:t>de la société TACTfactory pour la conception et le développement d’une solution mobile à destination de ses formateurs et de leurs apprentis.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193F9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" o:spid="_x0000_s1026" type="#_x0000_t202" alt="Title, Subtitle, and Abstract" style="position:absolute;left:0;text-align:left;margin-left:-21.6pt;margin-top:342.5pt;width:507.35pt;height:220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" filled="f" stroked="f" strokeweight=".5pt">
                    <v:textbox inset="0,0,0,0">
                      <w:txbxContent>
                        <w:p w:rsidR="004B2E5C" w:rsidRPr="008D1AB7" w:rsidRDefault="004B2E5C" w:rsidP="00BA3EB3">
                          <w:pPr>
                            <w:pStyle w:val="Titre"/>
                            <w:jc w:val="center"/>
                            <w:rPr>
                              <w:noProof/>
                            </w:rPr>
                          </w:pPr>
                          <w:sdt>
                            <w:sdtPr>
                              <w:alias w:val="Titre"/>
                              <w:tag w:val=""/>
                              <w:id w:val="-931202911"/>
                              <w:placeholder>
                                <w:docPart w:val="BE9A600CCDD84D6B88C9DF1F22ABE6D7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t>My</w:t>
                              </w:r>
                              <w:r w:rsidRPr="007261B9">
                                <w:t>qcm</w:t>
                              </w:r>
                            </w:sdtContent>
                          </w:sdt>
                        </w:p>
                        <w:p w:rsidR="004B2E5C" w:rsidRPr="008D1AB7" w:rsidRDefault="004B2E5C" w:rsidP="009A63D3">
                          <w:pPr>
                            <w:pStyle w:val="Sous-titre"/>
                            <w:jc w:val="lef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Cahier des spécifications détaillées</w:t>
                          </w:r>
                        </w:p>
                        <w:sdt>
                          <w:sdtPr>
                            <w:rPr>
                              <w:color w:val="auto"/>
                            </w:rPr>
                            <w:alias w:val="Sommaire"/>
                            <w:tag w:val="Sommaire"/>
                            <w:id w:val="-1219826394"/>
                            <w:placeholder>
                              <w:docPart w:val="EC5360D5178046BDB7CBE33056B127D1"/>
                            </w:placeholder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4B2E5C" w:rsidRPr="008D1AB7" w:rsidRDefault="004B2E5C" w:rsidP="00F2697E">
                              <w:pPr>
                                <w:ind w:left="450"/>
                                <w:rPr>
                                  <w:noProof/>
                                </w:rPr>
                              </w:pPr>
                              <w:r w:rsidRPr="008C53B8">
                                <w:rPr>
                                  <w:color w:val="auto"/>
                                </w:rPr>
                                <w:t xml:space="preserve">Ce présent document </w:t>
                              </w:r>
                              <w:r>
                                <w:rPr>
                                  <w:color w:val="auto"/>
                                </w:rPr>
                                <w:t>répond aux</w:t>
                              </w:r>
                              <w:r w:rsidRPr="008C53B8">
                                <w:rPr>
                                  <w:color w:val="auto"/>
                                </w:rPr>
                                <w:t xml:space="preserve"> besoins </w:t>
                              </w:r>
                              <w:r>
                                <w:rPr>
                                  <w:color w:val="auto"/>
                                </w:rPr>
                                <w:t xml:space="preserve">techniques </w:t>
                              </w:r>
                              <w:r w:rsidRPr="008C53B8">
                                <w:rPr>
                                  <w:color w:val="auto"/>
                                </w:rPr>
                                <w:t>de la société TACTfactory pour la conception et le développement d’une solution mobile à destination de ses formateurs et de leurs apprentis.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w:drawing>
              <wp:anchor distT="0" distB="0" distL="114300" distR="114300" simplePos="0" relativeHeight="251664384" behindDoc="0" locked="0" layoutInCell="1" allowOverlap="1" wp14:anchorId="5CC1BF11" wp14:editId="0FCBE2CB">
                <wp:simplePos x="0" y="0"/>
                <wp:positionH relativeFrom="margin">
                  <wp:posOffset>1101513</wp:posOffset>
                </wp:positionH>
                <wp:positionV relativeFrom="paragraph">
                  <wp:posOffset>3216487</wp:posOffset>
                </wp:positionV>
                <wp:extent cx="3706635" cy="1266825"/>
                <wp:effectExtent l="19050" t="19050" r="27305" b="9525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TactFactory2.PNG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6635" cy="1266825"/>
                        </a:xfrm>
                        <a:prstGeom prst="rect">
                          <a:avLst/>
                        </a:prstGeom>
                        <a:ln>
                          <a:solidFill>
                            <a:srgbClr val="AAE648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173E8" w:rsidRPr="00967F10">
            <w:rPr>
              <w:noProof/>
            </w:rPr>
            <w:br w:type="page"/>
          </w:r>
        </w:p>
        <w:p w:rsidR="00EC7CE0" w:rsidRPr="007C70B9" w:rsidRDefault="00ED5965" w:rsidP="007C70B9">
          <w:pPr>
            <w:rPr>
              <w:b/>
              <w:noProof/>
              <w:sz w:val="32"/>
              <w:szCs w:val="32"/>
            </w:rPr>
          </w:pPr>
          <w:r w:rsidRPr="007C70B9">
            <w:rPr>
              <w:b/>
              <w:noProof/>
              <w:sz w:val="32"/>
              <w:szCs w:val="32"/>
            </w:rPr>
            <w:lastRenderedPageBreak/>
            <w:t>Document</w:t>
          </w:r>
        </w:p>
        <w:tbl>
          <w:tblPr>
            <w:tblStyle w:val="TableauGrille3"/>
            <w:tblW w:w="9214" w:type="dxa"/>
            <w:tblLook w:val="04A0" w:firstRow="1" w:lastRow="0" w:firstColumn="1" w:lastColumn="0" w:noHBand="0" w:noVBand="1"/>
          </w:tblPr>
          <w:tblGrid>
            <w:gridCol w:w="9214"/>
          </w:tblGrid>
          <w:tr w:rsidR="002D223B" w:rsidTr="002D223B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<w:tcW w:w="9214" w:type="dxa"/>
                <w:shd w:val="clear" w:color="auto" w:fill="AAE648"/>
              </w:tcPr>
              <w:p w:rsidR="002D223B" w:rsidRDefault="00971C31" w:rsidP="00ED5965">
                <w:pPr>
                  <w:rPr>
                    <w:noProof/>
                  </w:rPr>
                </w:pPr>
                <w:r>
                  <w:rPr>
                    <w:noProof/>
                  </w:rPr>
                  <w:t>Cahier des spécifications détaillées</w:t>
                </w:r>
              </w:p>
            </w:tc>
          </w:tr>
          <w:tr w:rsidR="002D223B" w:rsidTr="002D223B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9214" w:type="dxa"/>
                <w:shd w:val="clear" w:color="auto" w:fill="F2F2F2" w:themeFill="background1" w:themeFillShade="F2"/>
              </w:tcPr>
              <w:p w:rsidR="002D223B" w:rsidRDefault="002D223B" w:rsidP="00ED5965">
                <w:pPr>
                  <w:rPr>
                    <w:noProof/>
                  </w:rPr>
                </w:pPr>
                <w:r>
                  <w:rPr>
                    <w:noProof/>
                  </w:rPr>
                  <w:t>Analyse</w:t>
                </w:r>
                <w:r w:rsidR="00971C31">
                  <w:rPr>
                    <w:noProof/>
                  </w:rPr>
                  <w:t xml:space="preserve"> technique</w:t>
                </w:r>
                <w:r>
                  <w:rPr>
                    <w:noProof/>
                  </w:rPr>
                  <w:t xml:space="preserve"> de la solution en réponse aux cahiers des charges</w:t>
                </w:r>
              </w:p>
            </w:tc>
          </w:tr>
          <w:tr w:rsidR="002D223B" w:rsidTr="002D223B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9214" w:type="dxa"/>
              </w:tcPr>
              <w:p w:rsidR="002D223B" w:rsidRDefault="002D223B" w:rsidP="00ED5965">
                <w:pPr>
                  <w:rPr>
                    <w:noProof/>
                  </w:rPr>
                </w:pPr>
                <w:r>
                  <w:rPr>
                    <w:noProof/>
                  </w:rPr>
                  <w:t>Exemplaire : docx, PDF</w:t>
                </w:r>
              </w:p>
            </w:tc>
          </w:tr>
        </w:tbl>
        <w:p w:rsidR="00ED5965" w:rsidRDefault="00ED5965" w:rsidP="00ED5965">
          <w:pPr>
            <w:rPr>
              <w:noProof/>
            </w:rPr>
          </w:pPr>
        </w:p>
        <w:p w:rsidR="00EC7CE0" w:rsidRPr="007C70B9" w:rsidRDefault="00ED5965" w:rsidP="00EC7CE0">
          <w:pPr>
            <w:rPr>
              <w:b/>
              <w:sz w:val="32"/>
              <w:szCs w:val="32"/>
            </w:rPr>
          </w:pPr>
          <w:r w:rsidRPr="007C70B9">
            <w:rPr>
              <w:b/>
              <w:sz w:val="32"/>
              <w:szCs w:val="32"/>
            </w:rPr>
            <w:t>Historique des versions</w:t>
          </w:r>
        </w:p>
        <w:tbl>
          <w:tblPr>
            <w:tblStyle w:val="TableauGrille1Clair"/>
            <w:tblW w:w="0" w:type="auto"/>
            <w:tblLook w:val="04A0" w:firstRow="1" w:lastRow="0" w:firstColumn="1" w:lastColumn="0" w:noHBand="0" w:noVBand="1"/>
          </w:tblPr>
          <w:tblGrid>
            <w:gridCol w:w="2300"/>
            <w:gridCol w:w="2301"/>
            <w:gridCol w:w="2300"/>
            <w:gridCol w:w="2301"/>
          </w:tblGrid>
          <w:tr w:rsidR="00ED5965" w:rsidTr="00667FE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303" w:type="dxa"/>
                <w:shd w:val="clear" w:color="auto" w:fill="AAE648"/>
                <w:vAlign w:val="center"/>
              </w:tcPr>
              <w:p w:rsidR="00ED5965" w:rsidRPr="00667FE4" w:rsidRDefault="00ED5965" w:rsidP="00667FE4">
                <w:pPr>
                  <w:jc w:val="center"/>
                  <w:rPr>
                    <w:smallCaps/>
                  </w:rPr>
                </w:pPr>
                <w:r w:rsidRPr="00667FE4">
                  <w:rPr>
                    <w:smallCaps/>
                  </w:rPr>
                  <w:t>Numéro de version</w:t>
                </w:r>
              </w:p>
            </w:tc>
            <w:tc>
              <w:tcPr>
                <w:tcW w:w="2303" w:type="dxa"/>
                <w:shd w:val="clear" w:color="auto" w:fill="AAE648"/>
                <w:vAlign w:val="center"/>
              </w:tcPr>
              <w:p w:rsidR="00ED5965" w:rsidRPr="00667FE4" w:rsidRDefault="00ED5965" w:rsidP="00667FE4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mallCaps/>
                  </w:rPr>
                </w:pPr>
                <w:r w:rsidRPr="00667FE4">
                  <w:rPr>
                    <w:smallCaps/>
                  </w:rPr>
                  <w:t>Date</w:t>
                </w:r>
              </w:p>
            </w:tc>
            <w:tc>
              <w:tcPr>
                <w:tcW w:w="2303" w:type="dxa"/>
                <w:shd w:val="clear" w:color="auto" w:fill="AAE648"/>
                <w:vAlign w:val="center"/>
              </w:tcPr>
              <w:p w:rsidR="00ED5965" w:rsidRPr="00667FE4" w:rsidRDefault="00ED5965" w:rsidP="00667FE4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mallCaps/>
                  </w:rPr>
                </w:pPr>
                <w:r w:rsidRPr="00667FE4">
                  <w:rPr>
                    <w:smallCaps/>
                  </w:rPr>
                  <w:t>Nom, Prénom</w:t>
                </w:r>
              </w:p>
            </w:tc>
            <w:tc>
              <w:tcPr>
                <w:tcW w:w="2303" w:type="dxa"/>
                <w:shd w:val="clear" w:color="auto" w:fill="AAE648"/>
                <w:vAlign w:val="center"/>
              </w:tcPr>
              <w:p w:rsidR="00ED5965" w:rsidRPr="00667FE4" w:rsidRDefault="00ED5965" w:rsidP="00667FE4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mallCaps/>
                  </w:rPr>
                </w:pPr>
                <w:r w:rsidRPr="00667FE4">
                  <w:rPr>
                    <w:smallCaps/>
                  </w:rPr>
                  <w:t>Détail</w:t>
                </w:r>
              </w:p>
            </w:tc>
          </w:tr>
          <w:tr w:rsidR="00ED5965" w:rsidTr="004A57AF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303" w:type="dxa"/>
                <w:vAlign w:val="center"/>
              </w:tcPr>
              <w:p w:rsidR="00ED5965" w:rsidRDefault="00ED5965" w:rsidP="004A57AF">
                <w:pPr>
                  <w:jc w:val="left"/>
                </w:pPr>
                <w:r>
                  <w:t>V 1.0</w:t>
                </w:r>
              </w:p>
            </w:tc>
            <w:tc>
              <w:tcPr>
                <w:tcW w:w="2303" w:type="dxa"/>
                <w:vAlign w:val="center"/>
              </w:tcPr>
              <w:p w:rsidR="00ED5965" w:rsidRDefault="00575368" w:rsidP="004A57AF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06/04/2016</w:t>
                </w:r>
              </w:p>
            </w:tc>
            <w:tc>
              <w:tcPr>
                <w:tcW w:w="2303" w:type="dxa"/>
                <w:vAlign w:val="center"/>
              </w:tcPr>
              <w:p w:rsidR="00ED5965" w:rsidRDefault="00ED5965" w:rsidP="004A57AF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Trouvé, Antoine</w:t>
                </w:r>
              </w:p>
            </w:tc>
            <w:tc>
              <w:tcPr>
                <w:tcW w:w="2303" w:type="dxa"/>
              </w:tcPr>
              <w:p w:rsidR="00ED5965" w:rsidRDefault="00ED5965" w:rsidP="00EC7CE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Création</w:t>
                </w:r>
              </w:p>
            </w:tc>
          </w:tr>
          <w:tr w:rsidR="004A57AF" w:rsidTr="004A57AF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303" w:type="dxa"/>
                <w:vAlign w:val="center"/>
              </w:tcPr>
              <w:p w:rsidR="004A57AF" w:rsidRDefault="006C24E2" w:rsidP="004A57AF">
                <w:pPr>
                  <w:jc w:val="left"/>
                </w:pPr>
                <w:r>
                  <w:t>V 2.0</w:t>
                </w:r>
              </w:p>
            </w:tc>
            <w:tc>
              <w:tcPr>
                <w:tcW w:w="2303" w:type="dxa"/>
                <w:vAlign w:val="center"/>
              </w:tcPr>
              <w:p w:rsidR="004A57AF" w:rsidRDefault="006C24E2" w:rsidP="004A57AF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15/05/2016</w:t>
                </w:r>
              </w:p>
            </w:tc>
            <w:tc>
              <w:tcPr>
                <w:tcW w:w="2303" w:type="dxa"/>
                <w:vAlign w:val="center"/>
              </w:tcPr>
              <w:p w:rsidR="004A57AF" w:rsidRDefault="006C24E2" w:rsidP="004A57AF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Trouvé Antoine</w:t>
                </w:r>
              </w:p>
            </w:tc>
            <w:tc>
              <w:tcPr>
                <w:tcW w:w="2303" w:type="dxa"/>
              </w:tcPr>
              <w:p w:rsidR="004A57AF" w:rsidRDefault="006C24E2" w:rsidP="00EC7CE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Ajout Base de données et Architecture réseau</w:t>
                </w:r>
              </w:p>
            </w:tc>
          </w:tr>
          <w:tr w:rsidR="00E40AA8" w:rsidTr="004A57AF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303" w:type="dxa"/>
                <w:vAlign w:val="center"/>
              </w:tcPr>
              <w:p w:rsidR="00E40AA8" w:rsidRDefault="006C24E2" w:rsidP="004A57AF">
                <w:pPr>
                  <w:jc w:val="left"/>
                </w:pPr>
                <w:r>
                  <w:t>V 3.0</w:t>
                </w:r>
              </w:p>
            </w:tc>
            <w:tc>
              <w:tcPr>
                <w:tcW w:w="2303" w:type="dxa"/>
                <w:vAlign w:val="center"/>
              </w:tcPr>
              <w:p w:rsidR="00E40AA8" w:rsidRDefault="006C24E2" w:rsidP="004A57AF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18/05/2016</w:t>
                </w:r>
              </w:p>
            </w:tc>
            <w:tc>
              <w:tcPr>
                <w:tcW w:w="2303" w:type="dxa"/>
                <w:vAlign w:val="center"/>
              </w:tcPr>
              <w:p w:rsidR="00E40AA8" w:rsidRDefault="006C24E2" w:rsidP="004A57AF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Trouvé Antoine</w:t>
                </w:r>
              </w:p>
            </w:tc>
            <w:tc>
              <w:tcPr>
                <w:tcW w:w="2303" w:type="dxa"/>
              </w:tcPr>
              <w:p w:rsidR="00E40AA8" w:rsidRDefault="006C24E2" w:rsidP="005F13B2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Ajout des parties Administration, Webservice et Application</w:t>
                </w:r>
              </w:p>
            </w:tc>
          </w:tr>
          <w:tr w:rsidR="006C24E2" w:rsidTr="004A57AF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303" w:type="dxa"/>
                <w:vAlign w:val="center"/>
              </w:tcPr>
              <w:p w:rsidR="006C24E2" w:rsidRDefault="006C24E2" w:rsidP="004A57AF">
                <w:pPr>
                  <w:jc w:val="left"/>
                </w:pPr>
                <w:r>
                  <w:t>V3.1</w:t>
                </w:r>
              </w:p>
            </w:tc>
            <w:tc>
              <w:tcPr>
                <w:tcW w:w="2303" w:type="dxa"/>
                <w:vAlign w:val="center"/>
              </w:tcPr>
              <w:p w:rsidR="006C24E2" w:rsidRDefault="006C24E2" w:rsidP="004A57AF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18/05/2016</w:t>
                </w:r>
              </w:p>
            </w:tc>
            <w:tc>
              <w:tcPr>
                <w:tcW w:w="2303" w:type="dxa"/>
                <w:vAlign w:val="center"/>
              </w:tcPr>
              <w:p w:rsidR="006C24E2" w:rsidRDefault="006C24E2" w:rsidP="004A57AF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Trouvé Antoine</w:t>
                </w:r>
              </w:p>
            </w:tc>
            <w:tc>
              <w:tcPr>
                <w:tcW w:w="2303" w:type="dxa"/>
              </w:tcPr>
              <w:p w:rsidR="006C24E2" w:rsidRDefault="006C24E2" w:rsidP="005F13B2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Relecture pour validation</w:t>
                </w:r>
              </w:p>
            </w:tc>
          </w:tr>
        </w:tbl>
        <w:p w:rsidR="00ED5965" w:rsidRDefault="00ED5965" w:rsidP="00EC7CE0"/>
        <w:p w:rsidR="007C70B9" w:rsidRPr="007C70B9" w:rsidRDefault="007C70B9" w:rsidP="00EC7CE0">
          <w:pPr>
            <w:rPr>
              <w:rStyle w:val="lev"/>
              <w:b w:val="0"/>
              <w:sz w:val="32"/>
              <w:szCs w:val="32"/>
            </w:rPr>
          </w:pPr>
          <w:r w:rsidRPr="007C70B9">
            <w:rPr>
              <w:b/>
              <w:sz w:val="32"/>
              <w:szCs w:val="32"/>
            </w:rPr>
            <w:t>Contact</w:t>
          </w:r>
        </w:p>
        <w:tbl>
          <w:tblPr>
            <w:tblStyle w:val="TableauGrille1Clair"/>
            <w:tblW w:w="0" w:type="auto"/>
            <w:tblLook w:val="04A0" w:firstRow="1" w:lastRow="0" w:firstColumn="1" w:lastColumn="0" w:noHBand="0" w:noVBand="1"/>
          </w:tblPr>
          <w:tblGrid>
            <w:gridCol w:w="1812"/>
            <w:gridCol w:w="1997"/>
            <w:gridCol w:w="2204"/>
            <w:gridCol w:w="3189"/>
          </w:tblGrid>
          <w:tr w:rsidR="005365BA" w:rsidTr="005365BA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906" w:type="dxa"/>
                <w:shd w:val="clear" w:color="auto" w:fill="AAE648"/>
              </w:tcPr>
              <w:p w:rsidR="005365BA" w:rsidRPr="00667FE4" w:rsidRDefault="005365BA" w:rsidP="00667FE4">
                <w:pPr>
                  <w:jc w:val="center"/>
                  <w:rPr>
                    <w:smallCaps/>
                  </w:rPr>
                </w:pPr>
                <w:r>
                  <w:rPr>
                    <w:smallCaps/>
                  </w:rPr>
                  <w:t>Fonction</w:t>
                </w:r>
              </w:p>
            </w:tc>
            <w:tc>
              <w:tcPr>
                <w:tcW w:w="2179" w:type="dxa"/>
                <w:shd w:val="clear" w:color="auto" w:fill="AAE648"/>
                <w:vAlign w:val="center"/>
              </w:tcPr>
              <w:p w:rsidR="005365BA" w:rsidRPr="00667FE4" w:rsidRDefault="005365BA" w:rsidP="00667FE4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mallCaps/>
                  </w:rPr>
                </w:pPr>
                <w:r w:rsidRPr="00667FE4">
                  <w:rPr>
                    <w:smallCaps/>
                  </w:rPr>
                  <w:t>Nom, Prénom</w:t>
                </w:r>
              </w:p>
            </w:tc>
            <w:tc>
              <w:tcPr>
                <w:tcW w:w="2351" w:type="dxa"/>
                <w:shd w:val="clear" w:color="auto" w:fill="AAE648"/>
                <w:vAlign w:val="center"/>
              </w:tcPr>
              <w:p w:rsidR="005365BA" w:rsidRPr="00667FE4" w:rsidRDefault="005365BA" w:rsidP="00667FE4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mallCaps/>
                  </w:rPr>
                </w:pPr>
                <w:r w:rsidRPr="00667FE4">
                  <w:rPr>
                    <w:smallCaps/>
                  </w:rPr>
                  <w:t>Fonction</w:t>
                </w:r>
              </w:p>
            </w:tc>
            <w:tc>
              <w:tcPr>
                <w:tcW w:w="2766" w:type="dxa"/>
                <w:shd w:val="clear" w:color="auto" w:fill="AAE648"/>
                <w:vAlign w:val="center"/>
              </w:tcPr>
              <w:p w:rsidR="005365BA" w:rsidRPr="00667FE4" w:rsidRDefault="005365BA" w:rsidP="00667FE4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smallCaps/>
                  </w:rPr>
                </w:pPr>
                <w:r w:rsidRPr="00667FE4">
                  <w:rPr>
                    <w:smallCaps/>
                  </w:rPr>
                  <w:t>Contact</w:t>
                </w:r>
              </w:p>
            </w:tc>
          </w:tr>
          <w:tr w:rsidR="005365BA" w:rsidTr="005365BA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906" w:type="dxa"/>
                <w:vAlign w:val="center"/>
              </w:tcPr>
              <w:p w:rsidR="005365BA" w:rsidRDefault="005365BA" w:rsidP="005365BA">
                <w:pPr>
                  <w:jc w:val="center"/>
                </w:pPr>
                <w:r>
                  <w:t>Client</w:t>
                </w:r>
              </w:p>
            </w:tc>
            <w:tc>
              <w:tcPr>
                <w:tcW w:w="2179" w:type="dxa"/>
                <w:vAlign w:val="center"/>
              </w:tcPr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J-C. Petitot</w:t>
                </w:r>
              </w:p>
            </w:tc>
            <w:tc>
              <w:tcPr>
                <w:tcW w:w="2351" w:type="dxa"/>
                <w:vAlign w:val="center"/>
              </w:tcPr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Responsable gestion de projet</w:t>
                </w:r>
              </w:p>
            </w:tc>
            <w:tc>
              <w:tcPr>
                <w:tcW w:w="2766" w:type="dxa"/>
                <w:vAlign w:val="center"/>
              </w:tcPr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</w:tr>
          <w:tr w:rsidR="005365BA" w:rsidTr="005365BA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906" w:type="dxa"/>
                <w:vAlign w:val="center"/>
              </w:tcPr>
              <w:p w:rsidR="005365BA" w:rsidRDefault="005365BA" w:rsidP="005365BA">
                <w:pPr>
                  <w:jc w:val="center"/>
                </w:pPr>
                <w:r>
                  <w:t>Client</w:t>
                </w:r>
              </w:p>
            </w:tc>
            <w:tc>
              <w:tcPr>
                <w:tcW w:w="2179" w:type="dxa"/>
                <w:vAlign w:val="center"/>
              </w:tcPr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Y. Pintas</w:t>
                </w:r>
              </w:p>
            </w:tc>
            <w:tc>
              <w:tcPr>
                <w:tcW w:w="2351" w:type="dxa"/>
                <w:vAlign w:val="center"/>
              </w:tcPr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Chef de projet Android</w:t>
                </w:r>
              </w:p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Chef de projet Objective-C</w:t>
                </w:r>
              </w:p>
            </w:tc>
            <w:tc>
              <w:tcPr>
                <w:tcW w:w="2766" w:type="dxa"/>
                <w:vAlign w:val="center"/>
              </w:tcPr>
              <w:p w:rsidR="005365BA" w:rsidRPr="00967F10" w:rsidRDefault="005365BA" w:rsidP="00667FE4">
                <w:pPr>
                  <w:pStyle w:val="Textedetableau"/>
                  <w:ind w:left="0"/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noProof/>
                  </w:rPr>
                </w:pPr>
                <w:r>
                  <w:rPr>
                    <w:noProof/>
                  </w:rPr>
                  <w:t>01.83.64.25.33</w:t>
                </w:r>
              </w:p>
              <w:p w:rsidR="005365BA" w:rsidRDefault="004B2E5C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hyperlink r:id="rId16" w:history="1">
                  <w:r w:rsidR="005365BA" w:rsidRPr="00772E71">
                    <w:rPr>
                      <w:rStyle w:val="Lienhypertexte"/>
                      <w:noProof/>
                    </w:rPr>
                    <w:t>contact@tactfactory.com</w:t>
                  </w:r>
                </w:hyperlink>
              </w:p>
            </w:tc>
          </w:tr>
          <w:tr w:rsidR="005365BA" w:rsidTr="005365BA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906" w:type="dxa"/>
                <w:vAlign w:val="center"/>
              </w:tcPr>
              <w:p w:rsidR="005365BA" w:rsidRDefault="005365BA" w:rsidP="005365BA">
                <w:pPr>
                  <w:jc w:val="center"/>
                </w:pPr>
                <w:r>
                  <w:t>Client</w:t>
                </w:r>
              </w:p>
            </w:tc>
            <w:tc>
              <w:tcPr>
                <w:tcW w:w="2179" w:type="dxa"/>
                <w:vAlign w:val="center"/>
              </w:tcPr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B. Dague</w:t>
                </w:r>
              </w:p>
            </w:tc>
            <w:tc>
              <w:tcPr>
                <w:tcW w:w="2351" w:type="dxa"/>
                <w:vAlign w:val="center"/>
              </w:tcPr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Chef de projet C#</w:t>
                </w:r>
              </w:p>
            </w:tc>
            <w:tc>
              <w:tcPr>
                <w:tcW w:w="2766" w:type="dxa"/>
                <w:vAlign w:val="center"/>
              </w:tcPr>
              <w:p w:rsidR="005365BA" w:rsidRDefault="005365BA" w:rsidP="00667FE4">
                <w:pPr>
                  <w:pStyle w:val="Textedetableau"/>
                  <w:ind w:left="0"/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noProof/>
                  </w:rPr>
                </w:pPr>
              </w:p>
            </w:tc>
          </w:tr>
          <w:tr w:rsidR="005365BA" w:rsidTr="005365BA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906" w:type="dxa"/>
                <w:vAlign w:val="center"/>
              </w:tcPr>
              <w:p w:rsidR="005365BA" w:rsidRPr="007C70B9" w:rsidRDefault="005365BA" w:rsidP="005365BA">
                <w:pPr>
                  <w:jc w:val="center"/>
                </w:pPr>
                <w:r>
                  <w:t>Prestataire</w:t>
                </w:r>
              </w:p>
            </w:tc>
            <w:tc>
              <w:tcPr>
                <w:tcW w:w="2179" w:type="dxa"/>
                <w:vAlign w:val="center"/>
              </w:tcPr>
              <w:p w:rsidR="005365BA" w:rsidRPr="007C70B9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7C70B9">
                  <w:t>A.</w:t>
                </w:r>
                <w:r>
                  <w:t xml:space="preserve"> Trouvé</w:t>
                </w:r>
              </w:p>
            </w:tc>
            <w:tc>
              <w:tcPr>
                <w:tcW w:w="2351" w:type="dxa"/>
                <w:vAlign w:val="center"/>
              </w:tcPr>
              <w:p w:rsidR="005365BA" w:rsidRDefault="005365BA" w:rsidP="00667FE4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Apprentis</w:t>
                </w:r>
              </w:p>
              <w:p w:rsidR="005365BA" w:rsidRDefault="005365BA" w:rsidP="005365BA">
                <w:pPr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Développeur</w:t>
                </w:r>
                <w:r>
                  <w:br/>
                  <w:t>Chef de projet</w:t>
                </w:r>
              </w:p>
            </w:tc>
            <w:tc>
              <w:tcPr>
                <w:tcW w:w="2766" w:type="dxa"/>
                <w:vAlign w:val="center"/>
              </w:tcPr>
              <w:p w:rsidR="00461DC0" w:rsidRDefault="00461DC0" w:rsidP="00667FE4">
                <w:pPr>
                  <w:pStyle w:val="Textedetableau"/>
                  <w:ind w:left="0"/>
                  <w:jc w:val="lef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noProof/>
                  </w:rPr>
                </w:pPr>
                <w:r>
                  <w:rPr>
                    <w:noProof/>
                  </w:rPr>
                  <w:t>06.30.61.51.30</w:t>
                </w:r>
                <w:r>
                  <w:rPr>
                    <w:noProof/>
                  </w:rPr>
                  <w:br/>
                </w:r>
                <w:hyperlink r:id="rId17" w:history="1">
                  <w:r w:rsidRPr="00890A86">
                    <w:rPr>
                      <w:rStyle w:val="Lienhypertexte"/>
                      <w:noProof/>
                    </w:rPr>
                    <w:t>antoinetrouve.france@gmail.com</w:t>
                  </w:r>
                </w:hyperlink>
              </w:p>
            </w:tc>
          </w:tr>
        </w:tbl>
        <w:p w:rsidR="00ED5965" w:rsidRDefault="00ED5965" w:rsidP="00EC7CE0"/>
        <w:p w:rsidR="00EC7CE0" w:rsidRDefault="00EC7CE0" w:rsidP="00EC7CE0"/>
        <w:p w:rsidR="00EC7CE0" w:rsidRPr="00EC7CE0" w:rsidRDefault="00EC7CE0" w:rsidP="00EC7CE0">
          <w:pPr>
            <w:sectPr w:rsidR="00EC7CE0" w:rsidRPr="00EC7CE0" w:rsidSect="00E34C5E">
              <w:pgSz w:w="12240" w:h="15840" w:code="1"/>
              <w:pgMar w:top="2517" w:right="1514" w:bottom="1797" w:left="1514" w:header="1077" w:footer="720" w:gutter="0"/>
              <w:pgNumType w:start="0"/>
              <w:cols w:space="720"/>
              <w:titlePg/>
              <w:docGrid w:linePitch="360"/>
            </w:sectPr>
          </w:pPr>
        </w:p>
        <w:p w:rsidR="00E747A5" w:rsidRDefault="00E747A5" w:rsidP="00DF4C9A">
          <w:pPr>
            <w:pStyle w:val="En-ttedetabledesmatires"/>
            <w:numPr>
              <w:ilvl w:val="0"/>
              <w:numId w:val="0"/>
            </w:numPr>
            <w:rPr>
              <w:noProof/>
            </w:rPr>
          </w:pPr>
          <w:r>
            <w:rPr>
              <w:noProof/>
            </w:rPr>
            <w:lastRenderedPageBreak/>
            <w:t>Avant-</w:t>
          </w:r>
          <w:r w:rsidRPr="001007A1">
            <w:t>propos</w:t>
          </w:r>
        </w:p>
        <w:p w:rsidR="00E747A5" w:rsidRPr="000E6C17" w:rsidRDefault="00E747A5" w:rsidP="000E6C17">
          <w:pPr>
            <w:rPr>
              <w:rFonts w:asciiTheme="majorHAnsi" w:hAnsiTheme="majorHAnsi"/>
              <w:smallCaps/>
              <w:color w:val="AAE648"/>
              <w:sz w:val="24"/>
              <w:szCs w:val="24"/>
            </w:rPr>
          </w:pPr>
          <w:r w:rsidRPr="000E6C17">
            <w:rPr>
              <w:rFonts w:asciiTheme="majorHAnsi" w:hAnsiTheme="majorHAnsi"/>
              <w:smallCaps/>
              <w:color w:val="AAE648"/>
              <w:sz w:val="24"/>
              <w:szCs w:val="24"/>
            </w:rPr>
            <w:t>Contexte</w:t>
          </w:r>
        </w:p>
        <w:p w:rsidR="00E747A5" w:rsidRDefault="008C53B8" w:rsidP="00E747A5">
          <w:r>
            <w:t>TACTfactory est une société de développement d’applications mobile. La société souh</w:t>
          </w:r>
          <w:r w:rsidR="00D902A9">
            <w:t xml:space="preserve">aite externaliser la conception, le développement </w:t>
          </w:r>
          <w:r>
            <w:t>et la</w:t>
          </w:r>
          <w:r w:rsidR="00D902A9">
            <w:t xml:space="preserve"> mise en</w:t>
          </w:r>
          <w:r>
            <w:t xml:space="preserve"> production de l</w:t>
          </w:r>
          <w:r w:rsidR="003C5485">
            <w:t>’ensemble d’une solution mobile, sur trois plateformes</w:t>
          </w:r>
          <w:r w:rsidR="00FC0B82">
            <w:t xml:space="preserve"> Windows Phone, Android et IOS. Cette solution est destinée à</w:t>
          </w:r>
          <w:r>
            <w:t xml:space="preserve"> un usage interne à l’éco système de l’entreprise (étudiant et formateur</w:t>
          </w:r>
          <w:r w:rsidR="00987229">
            <w:t>)</w:t>
          </w:r>
          <w:r w:rsidR="00780476">
            <w:t>.</w:t>
          </w:r>
          <w:r>
            <w:t xml:space="preserve"> </w:t>
          </w:r>
          <w:r w:rsidR="00FC0B82">
            <w:t>Elle</w:t>
          </w:r>
          <w:r w:rsidR="00780476">
            <w:t xml:space="preserve"> per</w:t>
          </w:r>
          <w:r w:rsidR="00432130">
            <w:t xml:space="preserve">met aux formateurs </w:t>
          </w:r>
          <w:r w:rsidR="00780476">
            <w:t>la création et la correction automatique des QCM</w:t>
          </w:r>
          <w:r w:rsidR="00D5444A">
            <w:t xml:space="preserve"> ainsi que</w:t>
          </w:r>
          <w:r w:rsidR="00780476">
            <w:t xml:space="preserve"> </w:t>
          </w:r>
          <w:r w:rsidR="00D5444A">
            <w:t>la consultation</w:t>
          </w:r>
          <w:r w:rsidR="00780476">
            <w:t xml:space="preserve"> des résultats</w:t>
          </w:r>
          <w:r w:rsidR="00432130">
            <w:t xml:space="preserve">. </w:t>
          </w:r>
          <w:r w:rsidR="00FC0B82">
            <w:t>Pour</w:t>
          </w:r>
          <w:r w:rsidR="00780476">
            <w:t xml:space="preserve"> </w:t>
          </w:r>
          <w:r w:rsidR="00432130">
            <w:t>les étudiants</w:t>
          </w:r>
          <w:r w:rsidR="00780476">
            <w:t>, l’ap</w:t>
          </w:r>
          <w:r w:rsidR="003A3CAC">
            <w:t>plicat</w:t>
          </w:r>
          <w:r w:rsidR="00D5444A">
            <w:t xml:space="preserve">ion mobile propose d’accéder, </w:t>
          </w:r>
          <w:r w:rsidR="003A3CAC">
            <w:t>de répond</w:t>
          </w:r>
          <w:r w:rsidR="00D5444A">
            <w:t>re aux QCM dans un temps imparti et d’envoyer les réponses</w:t>
          </w:r>
          <w:r w:rsidR="003A3CAC">
            <w:t xml:space="preserve"> </w:t>
          </w:r>
          <w:r w:rsidR="00D5444A">
            <w:t xml:space="preserve">au formateur </w:t>
          </w:r>
          <w:r w:rsidR="003A3CAC">
            <w:t>a</w:t>
          </w:r>
          <w:r w:rsidR="00D5444A">
            <w:t>fin de tester leur connaissance.</w:t>
          </w:r>
        </w:p>
        <w:p w:rsidR="00EC7CE0" w:rsidRPr="000E6C17" w:rsidRDefault="00EC7CE0" w:rsidP="000E6C17">
          <w:pPr>
            <w:rPr>
              <w:rFonts w:asciiTheme="majorHAnsi" w:hAnsiTheme="majorHAnsi"/>
              <w:smallCaps/>
              <w:color w:val="AAE648"/>
              <w:sz w:val="24"/>
              <w:szCs w:val="24"/>
            </w:rPr>
          </w:pPr>
          <w:r w:rsidRPr="000E6C17">
            <w:rPr>
              <w:rFonts w:asciiTheme="majorHAnsi" w:hAnsiTheme="majorHAnsi"/>
              <w:smallCaps/>
              <w:color w:val="AAE648"/>
              <w:sz w:val="24"/>
              <w:szCs w:val="24"/>
            </w:rPr>
            <w:t>L’objectif</w:t>
          </w:r>
        </w:p>
        <w:p w:rsidR="00EC7CE0" w:rsidRPr="00390413" w:rsidRDefault="00EC7CE0" w:rsidP="00EC7CE0">
          <w:r>
            <w:t>Concevoir, développer et mettre en production l’ensemble d’une solution web et mobile fonctionnelle pour plateforme Android, IOS et Windows Phone, destinée à nos formateurs et étudiants, permettant d’optimiser le temps passé à la gestion des examens (création, correction, diffusion). La solution devra prendre en compte l’ensemble des contraintes diffusées dans le Cahier des charges et être opérationnelle pour le 08/07/2016.</w:t>
          </w:r>
        </w:p>
        <w:p w:rsidR="00E747A5" w:rsidRPr="000E6C17" w:rsidRDefault="00E747A5" w:rsidP="000E6C17">
          <w:pPr>
            <w:rPr>
              <w:smallCaps/>
              <w:color w:val="AAE648"/>
              <w:sz w:val="24"/>
            </w:rPr>
          </w:pPr>
          <w:r w:rsidRPr="000E6C17">
            <w:rPr>
              <w:smallCaps/>
              <w:color w:val="AAE648"/>
              <w:sz w:val="24"/>
            </w:rPr>
            <w:t>Confidentialité</w:t>
          </w:r>
        </w:p>
        <w:p w:rsidR="00BC0C25" w:rsidRPr="00E747A5" w:rsidRDefault="0041280E" w:rsidP="00E747A5">
          <w:r>
            <w:t>Toutes les informations contenues dans ce présent document sont soumises à la loi sur la protection de la propriété intellectuelle Elles sont donc confidentielles.</w:t>
          </w:r>
        </w:p>
      </w:sdtContent>
    </w:sdt>
    <w:sdt>
      <w:sdtPr>
        <w:rPr>
          <w:sz w:val="20"/>
        </w:rPr>
        <w:id w:val="7061521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C0B82" w:rsidRDefault="00FC0B82" w:rsidP="001218FD">
          <w:pPr>
            <w:pStyle w:val="En-ttedetabledesmatires"/>
            <w:numPr>
              <w:ilvl w:val="0"/>
              <w:numId w:val="0"/>
            </w:numPr>
          </w:pPr>
          <w:r>
            <w:t>Table des matières</w:t>
          </w:r>
        </w:p>
        <w:bookmarkStart w:id="0" w:name="_GoBack"/>
        <w:bookmarkEnd w:id="0"/>
        <w:p w:rsidR="008A294B" w:rsidRDefault="00E34C5E">
          <w:pPr>
            <w:pStyle w:val="TM1"/>
            <w:rPr>
              <w:rFonts w:eastAsiaTheme="minorEastAsia"/>
              <w:color w:val="auto"/>
              <w:kern w:val="0"/>
              <w:szCs w:val="22"/>
              <w:lang w:eastAsia="fr-F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51361864" w:history="1">
            <w:r w:rsidR="008A294B" w:rsidRPr="00C702FB">
              <w:rPr>
                <w:rStyle w:val="Lienhypertexte"/>
              </w:rPr>
              <w:t>I. La solution d’ensemble</w:t>
            </w:r>
            <w:r w:rsidR="008A294B">
              <w:rPr>
                <w:webHidden/>
              </w:rPr>
              <w:tab/>
            </w:r>
            <w:r w:rsidR="008A294B">
              <w:rPr>
                <w:webHidden/>
              </w:rPr>
              <w:fldChar w:fldCharType="begin"/>
            </w:r>
            <w:r w:rsidR="008A294B">
              <w:rPr>
                <w:webHidden/>
              </w:rPr>
              <w:instrText xml:space="preserve"> PAGEREF _Toc451361864 \h </w:instrText>
            </w:r>
            <w:r w:rsidR="008A294B">
              <w:rPr>
                <w:webHidden/>
              </w:rPr>
            </w:r>
            <w:r w:rsidR="008A294B">
              <w:rPr>
                <w:webHidden/>
              </w:rPr>
              <w:fldChar w:fldCharType="separate"/>
            </w:r>
            <w:r w:rsidR="00680DC8">
              <w:rPr>
                <w:webHidden/>
              </w:rPr>
              <w:t>1</w:t>
            </w:r>
            <w:r w:rsidR="008A294B">
              <w:rPr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65" w:history="1">
            <w:r w:rsidRPr="00C702FB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Architecture réseau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66" w:history="1">
            <w:r w:rsidRPr="00C702FB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Architecture logicielle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67" w:history="1">
            <w:r w:rsidRPr="00C702FB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Methodes de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1"/>
            <w:rPr>
              <w:rFonts w:eastAsiaTheme="minorEastAsia"/>
              <w:color w:val="auto"/>
              <w:kern w:val="0"/>
              <w:szCs w:val="22"/>
              <w:lang w:eastAsia="fr-FR"/>
            </w:rPr>
          </w:pPr>
          <w:hyperlink w:anchor="_Toc451361868" w:history="1">
            <w:r w:rsidRPr="00C702FB">
              <w:rPr>
                <w:rStyle w:val="Lienhypertexte"/>
              </w:rPr>
              <w:t>II. Les bases de données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_Toc451361868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80DC8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69" w:history="1">
            <w:r w:rsidRPr="00C702FB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La base de données serveurs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70" w:history="1">
            <w:r w:rsidRPr="00C702FB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La base de données locales du terminal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1"/>
            <w:rPr>
              <w:rFonts w:eastAsiaTheme="minorEastAsia"/>
              <w:color w:val="auto"/>
              <w:kern w:val="0"/>
              <w:szCs w:val="22"/>
              <w:lang w:eastAsia="fr-FR"/>
            </w:rPr>
          </w:pPr>
          <w:hyperlink w:anchor="_Toc451361871" w:history="1">
            <w:r w:rsidRPr="00C702FB">
              <w:rPr>
                <w:rStyle w:val="Lienhypertexte"/>
              </w:rPr>
              <w:t>III. Administration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_Toc451361871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80DC8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72" w:history="1">
            <w:r w:rsidRPr="00C702FB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Architecture du projet de developpement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73" w:history="1">
            <w:r w:rsidRPr="00C702FB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Gestion des utilisateur / groupe /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74" w:history="1">
            <w:r w:rsidRPr="00C702FB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Gestion des questionnaires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75" w:history="1">
            <w:r w:rsidRPr="00C702FB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Gestion des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1"/>
            <w:rPr>
              <w:rFonts w:eastAsiaTheme="minorEastAsia"/>
              <w:color w:val="auto"/>
              <w:kern w:val="0"/>
              <w:szCs w:val="22"/>
              <w:lang w:eastAsia="fr-FR"/>
            </w:rPr>
          </w:pPr>
          <w:hyperlink w:anchor="_Toc451361876" w:history="1">
            <w:r w:rsidRPr="00C702FB">
              <w:rPr>
                <w:rStyle w:val="Lienhypertexte"/>
              </w:rPr>
              <w:t>IV. Le Web 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_Toc451361876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80DC8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77" w:history="1">
            <w:r w:rsidRPr="00C702FB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Architecture du projet de developpement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78" w:history="1">
            <w:r w:rsidRPr="00C702FB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Gestion du flux de connexion /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79" w:history="1">
            <w:r w:rsidRPr="00C702FB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Gestion du flux QCM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80" w:history="1">
            <w:r w:rsidRPr="00C702FB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Gestion du flux des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1"/>
            <w:rPr>
              <w:rFonts w:eastAsiaTheme="minorEastAsia"/>
              <w:color w:val="auto"/>
              <w:kern w:val="0"/>
              <w:szCs w:val="22"/>
              <w:lang w:eastAsia="fr-FR"/>
            </w:rPr>
          </w:pPr>
          <w:hyperlink w:anchor="_Toc451361881" w:history="1">
            <w:r w:rsidRPr="00C702FB">
              <w:rPr>
                <w:rStyle w:val="Lienhypertexte"/>
              </w:rPr>
              <w:t>V. L’application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_Toc451361881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80DC8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82" w:history="1">
            <w:r w:rsidRPr="00C702FB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Charte graphique et ergonomie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83" w:history="1">
            <w:r w:rsidRPr="00C702FB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Les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84" w:history="1">
            <w:r w:rsidRPr="00C702FB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Connexion / Accès à la liste des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85" w:history="1">
            <w:r w:rsidRPr="00C702FB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Le Menu général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86" w:history="1">
            <w:r w:rsidRPr="00C702FB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Gestion des Questionnaires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87" w:history="1">
            <w:r w:rsidRPr="00C702FB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Gestion des reponses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294B" w:rsidRDefault="008A294B">
          <w:pPr>
            <w:pStyle w:val="TM2"/>
            <w:tabs>
              <w:tab w:val="left" w:pos="660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451361888" w:history="1">
            <w:r w:rsidRPr="00C702FB">
              <w:rPr>
                <w:rStyle w:val="Lienhypertexte"/>
                <w:noProof/>
              </w:rPr>
              <w:t>7.</w:t>
            </w:r>
            <w:r>
              <w:rPr>
                <w:rFonts w:eastAsiaTheme="minorEastAsia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C702FB">
              <w:rPr>
                <w:rStyle w:val="Lienhypertexte"/>
                <w:noProof/>
              </w:rPr>
              <w:t>Gestion des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_Toc451361888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DC8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B82" w:rsidRDefault="00E34C5E">
          <w:r>
            <w:rPr>
              <w:noProof/>
              <w:color w:val="7F7F7F" w:themeColor="text1" w:themeTint="80"/>
              <w:sz w:val="22"/>
            </w:rPr>
            <w:fldChar w:fldCharType="end"/>
          </w:r>
        </w:p>
      </w:sdtContent>
    </w:sdt>
    <w:p w:rsidR="00BC0C25" w:rsidRPr="00967F10" w:rsidRDefault="00BC0C25">
      <w:pPr>
        <w:rPr>
          <w:noProof/>
        </w:rPr>
        <w:sectPr w:rsidR="00BC0C25" w:rsidRPr="00967F10" w:rsidSect="00E34C5E">
          <w:headerReference w:type="first" r:id="rId18"/>
          <w:pgSz w:w="12240" w:h="15840" w:code="1"/>
          <w:pgMar w:top="2517" w:right="1514" w:bottom="1797" w:left="1514" w:header="1077" w:footer="720" w:gutter="0"/>
          <w:pgNumType w:start="0"/>
          <w:cols w:space="720"/>
          <w:titlePg/>
          <w:docGrid w:linePitch="360"/>
        </w:sectPr>
      </w:pPr>
    </w:p>
    <w:p w:rsidR="004B20B1" w:rsidRDefault="0082716D" w:rsidP="005D1DFE">
      <w:pPr>
        <w:pStyle w:val="Titre1"/>
        <w:numPr>
          <w:ilvl w:val="0"/>
          <w:numId w:val="11"/>
        </w:numPr>
        <w:rPr>
          <w:noProof/>
        </w:rPr>
      </w:pPr>
      <w:bookmarkStart w:id="1" w:name="_Toc451361864"/>
      <w:r>
        <w:rPr>
          <w:noProof/>
        </w:rPr>
        <w:lastRenderedPageBreak/>
        <w:t>La solution d’ensemble</w:t>
      </w:r>
      <w:bookmarkEnd w:id="1"/>
    </w:p>
    <w:p w:rsidR="0082716D" w:rsidRDefault="00F60B33" w:rsidP="00027415">
      <w:pPr>
        <w:pStyle w:val="Titre2"/>
      </w:pPr>
      <w:bookmarkStart w:id="2" w:name="_Toc451361865"/>
      <w:r>
        <w:t>Architecture réseau</w:t>
      </w:r>
      <w:bookmarkEnd w:id="2"/>
    </w:p>
    <w:p w:rsidR="00F60B33" w:rsidRPr="00F60B33" w:rsidRDefault="00F60B33" w:rsidP="00F60B33">
      <w:pPr>
        <w:pStyle w:val="Titre3"/>
      </w:pPr>
      <w:r>
        <w:t>Schéma</w:t>
      </w:r>
    </w:p>
    <w:p w:rsidR="00BA1394" w:rsidRDefault="00F60B33" w:rsidP="00F60B33">
      <w:pPr>
        <w:jc w:val="left"/>
      </w:pPr>
      <w:r>
        <w:rPr>
          <w:noProof/>
          <w:lang w:eastAsia="fr-FR"/>
        </w:rPr>
        <w:drawing>
          <wp:inline distT="0" distB="0" distL="0" distR="0" wp14:anchorId="688F5841" wp14:editId="5E39ADF2">
            <wp:extent cx="6320333" cy="3869266"/>
            <wp:effectExtent l="0" t="0" r="4445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1044" cy="387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A2" w:rsidRDefault="006C33A2">
      <w:pPr>
        <w:jc w:val="left"/>
        <w:rPr>
          <w:rFonts w:asciiTheme="majorHAnsi" w:eastAsiaTheme="majorEastAsia" w:hAnsiTheme="majorHAnsi" w:cstheme="majorBidi"/>
          <w:b/>
          <w:bCs/>
          <w:smallCaps/>
          <w:color w:val="0D0D0D" w:themeColor="text1" w:themeTint="F2"/>
          <w14:ligatures w14:val="standardContextual"/>
        </w:rPr>
      </w:pPr>
      <w:r>
        <w:br w:type="page"/>
      </w:r>
    </w:p>
    <w:p w:rsidR="00F60B33" w:rsidRDefault="00F60B33" w:rsidP="00F60B33">
      <w:pPr>
        <w:pStyle w:val="Titre3"/>
      </w:pPr>
      <w:r>
        <w:lastRenderedPageBreak/>
        <w:t>Descriptif</w:t>
      </w:r>
    </w:p>
    <w:p w:rsidR="00937908" w:rsidRDefault="00937908" w:rsidP="00937908">
      <w:pPr>
        <w:pStyle w:val="Titre4"/>
      </w:pPr>
      <w:r>
        <w:t>Informations sur le système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4603"/>
        <w:gridCol w:w="4603"/>
      </w:tblGrid>
      <w:tr w:rsidR="00937908" w:rsidTr="00161A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  <w:shd w:val="clear" w:color="auto" w:fill="92D050"/>
          </w:tcPr>
          <w:p w:rsidR="00937908" w:rsidRPr="005270F6" w:rsidRDefault="00937908" w:rsidP="00937908">
            <w:pPr>
              <w:rPr>
                <w:smallCaps/>
              </w:rPr>
            </w:pPr>
            <w:r w:rsidRPr="005270F6">
              <w:rPr>
                <w:smallCaps/>
              </w:rPr>
              <w:t>Paramètres</w:t>
            </w:r>
          </w:p>
        </w:tc>
        <w:tc>
          <w:tcPr>
            <w:tcW w:w="4603" w:type="dxa"/>
            <w:shd w:val="clear" w:color="auto" w:fill="92D050"/>
          </w:tcPr>
          <w:p w:rsidR="00937908" w:rsidRPr="005270F6" w:rsidRDefault="00937908" w:rsidP="009379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270F6">
              <w:rPr>
                <w:smallCaps/>
              </w:rPr>
              <w:t>Valeur</w:t>
            </w:r>
          </w:p>
        </w:tc>
      </w:tr>
      <w:tr w:rsidR="00937908" w:rsidTr="0016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937908" w:rsidRDefault="00937908" w:rsidP="00937908">
            <w:r>
              <w:t>Nom du poste</w:t>
            </w:r>
          </w:p>
        </w:tc>
        <w:tc>
          <w:tcPr>
            <w:tcW w:w="4603" w:type="dxa"/>
          </w:tcPr>
          <w:p w:rsidR="00937908" w:rsidRDefault="00937908" w:rsidP="009379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DESKTOP-0MS6TSC</w:t>
            </w:r>
          </w:p>
        </w:tc>
      </w:tr>
      <w:tr w:rsidR="00937908" w:rsidTr="0016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937908" w:rsidRDefault="00937908" w:rsidP="00937908">
            <w:r>
              <w:t>Nom de l’OS</w:t>
            </w:r>
          </w:p>
        </w:tc>
        <w:tc>
          <w:tcPr>
            <w:tcW w:w="4603" w:type="dxa"/>
          </w:tcPr>
          <w:p w:rsidR="00937908" w:rsidRDefault="00937908" w:rsidP="009379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Windows 10 Famille</w:t>
            </w:r>
          </w:p>
        </w:tc>
      </w:tr>
      <w:tr w:rsidR="00937908" w:rsidTr="0016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937908" w:rsidRDefault="00937908" w:rsidP="00937908">
            <w:r>
              <w:t>Taille du disque dur</w:t>
            </w:r>
          </w:p>
        </w:tc>
        <w:tc>
          <w:tcPr>
            <w:tcW w:w="4603" w:type="dxa"/>
          </w:tcPr>
          <w:p w:rsidR="00937908" w:rsidRDefault="00937908" w:rsidP="009379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To</w:t>
            </w:r>
          </w:p>
        </w:tc>
      </w:tr>
    </w:tbl>
    <w:p w:rsidR="00937908" w:rsidRDefault="00937908" w:rsidP="00937908"/>
    <w:p w:rsidR="00937908" w:rsidRDefault="00937908" w:rsidP="00937908">
      <w:pPr>
        <w:pStyle w:val="Titre4"/>
      </w:pPr>
      <w:r>
        <w:t>Configuration du réseau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4603"/>
        <w:gridCol w:w="4603"/>
      </w:tblGrid>
      <w:tr w:rsidR="00001DCD" w:rsidTr="00161A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  <w:shd w:val="clear" w:color="auto" w:fill="92D050"/>
          </w:tcPr>
          <w:p w:rsidR="00001DCD" w:rsidRPr="005270F6" w:rsidRDefault="00001DCD" w:rsidP="00937908">
            <w:pPr>
              <w:rPr>
                <w:smallCaps/>
              </w:rPr>
            </w:pPr>
            <w:r w:rsidRPr="005270F6">
              <w:rPr>
                <w:smallCaps/>
              </w:rPr>
              <w:t>Paramètres</w:t>
            </w:r>
          </w:p>
        </w:tc>
        <w:tc>
          <w:tcPr>
            <w:tcW w:w="4603" w:type="dxa"/>
            <w:shd w:val="clear" w:color="auto" w:fill="92D050"/>
          </w:tcPr>
          <w:p w:rsidR="00001DCD" w:rsidRPr="005270F6" w:rsidRDefault="00001DCD" w:rsidP="009379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270F6">
              <w:rPr>
                <w:smallCaps/>
              </w:rPr>
              <w:t>Valeur</w:t>
            </w:r>
          </w:p>
        </w:tc>
      </w:tr>
      <w:tr w:rsidR="00001DCD" w:rsidTr="0016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001DCD" w:rsidRDefault="00001DCD" w:rsidP="00937908">
            <w:r>
              <w:t>IP</w:t>
            </w:r>
          </w:p>
        </w:tc>
        <w:tc>
          <w:tcPr>
            <w:tcW w:w="4603" w:type="dxa"/>
          </w:tcPr>
          <w:p w:rsidR="00001DCD" w:rsidRDefault="00001DCD" w:rsidP="009379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192.168.1.1</w:t>
            </w:r>
          </w:p>
        </w:tc>
      </w:tr>
      <w:tr w:rsidR="00001DCD" w:rsidTr="0016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001DCD" w:rsidRDefault="00001DCD" w:rsidP="00937908">
            <w:r>
              <w:t>Masque de sous-réseau</w:t>
            </w:r>
          </w:p>
        </w:tc>
        <w:tc>
          <w:tcPr>
            <w:tcW w:w="4603" w:type="dxa"/>
          </w:tcPr>
          <w:p w:rsidR="00001DCD" w:rsidRDefault="00001DCD" w:rsidP="009379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255.255.255.0</w:t>
            </w:r>
          </w:p>
        </w:tc>
      </w:tr>
      <w:tr w:rsidR="00001DCD" w:rsidTr="0016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001DCD" w:rsidRDefault="00001DCD" w:rsidP="00937908">
            <w:r>
              <w:t>DNS</w:t>
            </w:r>
          </w:p>
        </w:tc>
        <w:tc>
          <w:tcPr>
            <w:tcW w:w="4603" w:type="dxa"/>
          </w:tcPr>
          <w:p w:rsidR="00001DCD" w:rsidRDefault="00001DCD" w:rsidP="009379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Automatique</w:t>
            </w:r>
          </w:p>
        </w:tc>
      </w:tr>
    </w:tbl>
    <w:p w:rsidR="00937908" w:rsidRPr="00937908" w:rsidRDefault="00937908" w:rsidP="00937908"/>
    <w:p w:rsidR="00937908" w:rsidRDefault="00937908" w:rsidP="00937908">
      <w:pPr>
        <w:pStyle w:val="Titre4"/>
      </w:pPr>
      <w:r>
        <w:t>Liste des services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4603"/>
        <w:gridCol w:w="4603"/>
      </w:tblGrid>
      <w:tr w:rsidR="00001DCD" w:rsidTr="00161A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  <w:shd w:val="clear" w:color="auto" w:fill="92D050"/>
          </w:tcPr>
          <w:p w:rsidR="00001DCD" w:rsidRPr="005270F6" w:rsidRDefault="00001DCD" w:rsidP="00001DCD">
            <w:pPr>
              <w:rPr>
                <w:smallCaps/>
              </w:rPr>
            </w:pPr>
            <w:r w:rsidRPr="005270F6">
              <w:rPr>
                <w:smallCaps/>
              </w:rPr>
              <w:t>Nom du service</w:t>
            </w:r>
          </w:p>
        </w:tc>
        <w:tc>
          <w:tcPr>
            <w:tcW w:w="4603" w:type="dxa"/>
            <w:shd w:val="clear" w:color="auto" w:fill="92D050"/>
          </w:tcPr>
          <w:p w:rsidR="00001DCD" w:rsidRPr="005270F6" w:rsidRDefault="00001DCD" w:rsidP="00001D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270F6">
              <w:rPr>
                <w:smallCaps/>
              </w:rPr>
              <w:t>Utilité</w:t>
            </w:r>
          </w:p>
        </w:tc>
      </w:tr>
      <w:tr w:rsidR="00001DCD" w:rsidTr="0016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001DCD" w:rsidRDefault="00001DCD" w:rsidP="00001DCD">
            <w:r>
              <w:t>Serveur web (apache version 2.4.9)</w:t>
            </w:r>
          </w:p>
        </w:tc>
        <w:tc>
          <w:tcPr>
            <w:tcW w:w="4603" w:type="dxa"/>
          </w:tcPr>
          <w:p w:rsidR="00001DCD" w:rsidRDefault="00001DCD" w:rsidP="00001D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Utilisé pour l’hébergement du site</w:t>
            </w:r>
          </w:p>
        </w:tc>
      </w:tr>
      <w:tr w:rsidR="00001DCD" w:rsidTr="0016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001DCD" w:rsidRDefault="00001DCD" w:rsidP="00001DCD">
            <w:r>
              <w:t>Serveur de base de données (MySQL version 5.6.17)</w:t>
            </w:r>
          </w:p>
        </w:tc>
        <w:tc>
          <w:tcPr>
            <w:tcW w:w="4603" w:type="dxa"/>
          </w:tcPr>
          <w:p w:rsidR="00001DCD" w:rsidRDefault="00001DCD" w:rsidP="00001D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Utilisé pour stocker les données</w:t>
            </w:r>
          </w:p>
        </w:tc>
      </w:tr>
      <w:tr w:rsidR="00001DCD" w:rsidTr="00161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001DCD" w:rsidRDefault="00001DCD" w:rsidP="00001DCD">
            <w:r>
              <w:t>Outils de gestion de base de données (Phpmyadmin version 4.1.14)</w:t>
            </w:r>
          </w:p>
        </w:tc>
        <w:tc>
          <w:tcPr>
            <w:tcW w:w="4603" w:type="dxa"/>
          </w:tcPr>
          <w:p w:rsidR="00001DCD" w:rsidRDefault="00001DCD" w:rsidP="00001D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Utilisé pour administrer la base de données</w:t>
            </w:r>
          </w:p>
        </w:tc>
      </w:tr>
    </w:tbl>
    <w:p w:rsidR="00B950E3" w:rsidRPr="00B950E3" w:rsidRDefault="00B950E3" w:rsidP="00B950E3"/>
    <w:p w:rsidR="004B20B1" w:rsidRDefault="003E0813" w:rsidP="00027415">
      <w:pPr>
        <w:pStyle w:val="Titre2"/>
      </w:pPr>
      <w:bookmarkStart w:id="3" w:name="_Toc451361866"/>
      <w:r>
        <w:lastRenderedPageBreak/>
        <w:t>Architecture logicielle</w:t>
      </w:r>
      <w:bookmarkEnd w:id="3"/>
    </w:p>
    <w:p w:rsidR="00A41F8B" w:rsidRPr="00A41F8B" w:rsidRDefault="00285B57" w:rsidP="00A41F8B">
      <w:pPr>
        <w:pStyle w:val="Titre3"/>
      </w:pPr>
      <w:r>
        <w:t>Schéma</w:t>
      </w:r>
    </w:p>
    <w:p w:rsidR="003E0813" w:rsidRDefault="00A41F8B" w:rsidP="00A41F8B">
      <w:r>
        <w:rPr>
          <w:noProof/>
          <w:lang w:eastAsia="fr-FR"/>
        </w:rPr>
        <w:drawing>
          <wp:inline distT="0" distB="0" distL="0" distR="0" wp14:anchorId="65D3122D" wp14:editId="6D6D2C73">
            <wp:extent cx="6238140" cy="5579534"/>
            <wp:effectExtent l="0" t="0" r="0" b="254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7114" cy="558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A2" w:rsidRDefault="006C33A2">
      <w:pPr>
        <w:jc w:val="left"/>
        <w:rPr>
          <w:rFonts w:asciiTheme="majorHAnsi" w:eastAsiaTheme="majorEastAsia" w:hAnsiTheme="majorHAnsi" w:cstheme="majorBidi"/>
          <w:b/>
          <w:bCs/>
          <w:smallCaps/>
          <w:color w:val="0D0D0D" w:themeColor="text1" w:themeTint="F2"/>
          <w14:ligatures w14:val="standardContextual"/>
        </w:rPr>
      </w:pPr>
      <w:r>
        <w:br w:type="page"/>
      </w:r>
    </w:p>
    <w:p w:rsidR="00A41F8B" w:rsidRDefault="00A41F8B" w:rsidP="00A41F8B">
      <w:pPr>
        <w:pStyle w:val="Titre3"/>
      </w:pPr>
      <w:r>
        <w:lastRenderedPageBreak/>
        <w:t>Descriptif</w:t>
      </w:r>
    </w:p>
    <w:p w:rsidR="00A41F8B" w:rsidRDefault="00A41F8B" w:rsidP="00A41F8B">
      <w:pPr>
        <w:pStyle w:val="Titre4"/>
      </w:pPr>
      <w:r>
        <w:t xml:space="preserve">Node </w:t>
      </w:r>
      <w:r w:rsidR="007D6EDA">
        <w:t>Client_user</w:t>
      </w:r>
      <w:r>
        <w:t xml:space="preserve"> </w:t>
      </w:r>
    </w:p>
    <w:p w:rsidR="00A41F8B" w:rsidRDefault="00A41F8B" w:rsidP="00A41F8B">
      <w:r>
        <w:t xml:space="preserve">Le node client_user représente la partie applicative de la solution et regroupe plusieurs composants : </w:t>
      </w:r>
    </w:p>
    <w:p w:rsidR="00A41F8B" w:rsidRDefault="00A41F8B" w:rsidP="00A41F8B">
      <w:pPr>
        <w:pStyle w:val="Paragraphedeliste"/>
        <w:numPr>
          <w:ilvl w:val="0"/>
          <w:numId w:val="37"/>
        </w:numPr>
      </w:pPr>
      <w:r>
        <w:t>Une interf</w:t>
      </w:r>
      <w:r w:rsidR="00191762">
        <w:t>ace utilisateur représentant l'A</w:t>
      </w:r>
      <w:r>
        <w:t>pk de l'ap</w:t>
      </w:r>
      <w:r w:rsidR="00EA644F">
        <w:t>plication, le programme exécuté</w:t>
      </w:r>
      <w:r>
        <w:t xml:space="preserve"> sur le téléphone</w:t>
      </w:r>
    </w:p>
    <w:p w:rsidR="00241F96" w:rsidRDefault="00EA644F" w:rsidP="00241F96">
      <w:pPr>
        <w:pStyle w:val="Paragraphedeliste"/>
        <w:numPr>
          <w:ilvl w:val="0"/>
          <w:numId w:val="37"/>
        </w:numPr>
      </w:pPr>
      <w:r>
        <w:t xml:space="preserve">Cet Apk </w:t>
      </w:r>
      <w:r w:rsidR="00A41F8B">
        <w:t>dispose de deux librairies :</w:t>
      </w:r>
    </w:p>
    <w:p w:rsidR="00241F96" w:rsidRDefault="00A41F8B" w:rsidP="00241F96">
      <w:pPr>
        <w:pStyle w:val="Paragraphedeliste"/>
        <w:numPr>
          <w:ilvl w:val="1"/>
          <w:numId w:val="37"/>
        </w:numPr>
        <w:ind w:left="1418" w:hanging="425"/>
      </w:pPr>
      <w:r w:rsidRPr="00241F96">
        <w:rPr>
          <w:b/>
        </w:rPr>
        <w:t>HttpClient</w:t>
      </w:r>
      <w:r>
        <w:t xml:space="preserve"> qui est la librairie qui permet d'exécuter les requêt</w:t>
      </w:r>
      <w:r w:rsidR="00A5360B">
        <w:t>es de communication avec le Web s</w:t>
      </w:r>
      <w:r w:rsidR="00EA644F">
        <w:t>ervice. E</w:t>
      </w:r>
      <w:r>
        <w:t>lle hérite de HTTPCore.</w:t>
      </w:r>
    </w:p>
    <w:p w:rsidR="00A41F8B" w:rsidRDefault="00A41F8B" w:rsidP="00241F96">
      <w:pPr>
        <w:pStyle w:val="Paragraphedeliste"/>
        <w:numPr>
          <w:ilvl w:val="1"/>
          <w:numId w:val="37"/>
        </w:numPr>
        <w:ind w:left="1418" w:hanging="425"/>
      </w:pPr>
      <w:r w:rsidRPr="00241F96">
        <w:rPr>
          <w:b/>
        </w:rPr>
        <w:t>SQLiteAdapter</w:t>
      </w:r>
      <w:r w:rsidR="00D55E69">
        <w:t xml:space="preserve"> qui </w:t>
      </w:r>
      <w:r>
        <w:t>est une librair</w:t>
      </w:r>
      <w:r w:rsidR="00D55E69">
        <w:t xml:space="preserve">ie </w:t>
      </w:r>
      <w:r>
        <w:t>permet</w:t>
      </w:r>
      <w:r w:rsidR="00D55E69">
        <w:t>tant</w:t>
      </w:r>
      <w:r>
        <w:t xml:space="preserve"> la communication avec la base de données en SQLite. Elle contient toute</w:t>
      </w:r>
      <w:r w:rsidR="00D55E69">
        <w:t>s</w:t>
      </w:r>
      <w:r>
        <w:t xml:space="preserve"> les requête de gestion de la base</w:t>
      </w:r>
      <w:r w:rsidR="00626CFF">
        <w:t xml:space="preserve"> </w:t>
      </w:r>
      <w:r>
        <w:t>(Ajout, list</w:t>
      </w:r>
      <w:r w:rsidR="007D6EDA">
        <w:t>e</w:t>
      </w:r>
      <w:r>
        <w:t xml:space="preserve">, suppression...). </w:t>
      </w:r>
    </w:p>
    <w:p w:rsidR="00A41F8B" w:rsidRDefault="00A41F8B" w:rsidP="00A41F8B">
      <w:pPr>
        <w:pStyle w:val="Titre4"/>
      </w:pPr>
      <w:r>
        <w:t xml:space="preserve">Node Application DB </w:t>
      </w:r>
    </w:p>
    <w:p w:rsidR="00A41F8B" w:rsidRDefault="00A41F8B" w:rsidP="00A41F8B">
      <w:r>
        <w:t>Ce node représente la partie base de données de l'ap</w:t>
      </w:r>
      <w:r w:rsidR="00D55E69">
        <w:t xml:space="preserve">plication. Il </w:t>
      </w:r>
      <w:r>
        <w:t>est composé de :</w:t>
      </w:r>
    </w:p>
    <w:p w:rsidR="00A41F8B" w:rsidRDefault="00A41F8B" w:rsidP="00A41F8B">
      <w:pPr>
        <w:pStyle w:val="Paragraphedeliste"/>
        <w:numPr>
          <w:ilvl w:val="0"/>
          <w:numId w:val="39"/>
        </w:numPr>
      </w:pPr>
      <w:r>
        <w:t>Un système de gestion de base de données SQLite</w:t>
      </w:r>
    </w:p>
    <w:p w:rsidR="00A41F8B" w:rsidRDefault="00D55E69" w:rsidP="00A41F8B">
      <w:pPr>
        <w:pStyle w:val="Paragraphedeliste"/>
        <w:numPr>
          <w:ilvl w:val="0"/>
          <w:numId w:val="39"/>
        </w:numPr>
      </w:pPr>
      <w:r>
        <w:t>L</w:t>
      </w:r>
      <w:r w:rsidR="00A41F8B">
        <w:t xml:space="preserve">a base de données </w:t>
      </w:r>
    </w:p>
    <w:p w:rsidR="00A41F8B" w:rsidRDefault="00A41F8B" w:rsidP="00442129">
      <w:pPr>
        <w:pStyle w:val="Titre4"/>
      </w:pPr>
      <w:r>
        <w:t xml:space="preserve">Node Client_Administrator  </w:t>
      </w:r>
    </w:p>
    <w:p w:rsidR="00A41F8B" w:rsidRDefault="00A41F8B" w:rsidP="00A41F8B">
      <w:r>
        <w:t>Le node Client_Adm</w:t>
      </w:r>
      <w:r w:rsidR="00D55E69">
        <w:t>inistrator illustre la partie « A</w:t>
      </w:r>
      <w:r>
        <w:t>dministration</w:t>
      </w:r>
      <w:r w:rsidR="00D55E69">
        <w:t> » de la solution côté client. C’</w:t>
      </w:r>
      <w:r>
        <w:t>es</w:t>
      </w:r>
      <w:r w:rsidR="00D55E69">
        <w:t>t</w:t>
      </w:r>
      <w:r>
        <w:t xml:space="preserve"> l'interfac</w:t>
      </w:r>
      <w:r w:rsidR="00442129">
        <w:t xml:space="preserve">e </w:t>
      </w:r>
      <w:r w:rsidR="00D55E69">
        <w:t xml:space="preserve">web utilisateur accessible directement </w:t>
      </w:r>
      <w:r w:rsidR="004B2E5C">
        <w:t>à partir d’</w:t>
      </w:r>
      <w:r w:rsidR="00D55E69">
        <w:t>un navigateur internet</w:t>
      </w:r>
      <w:r w:rsidR="00442129">
        <w:t>.</w:t>
      </w:r>
    </w:p>
    <w:p w:rsidR="00A41F8B" w:rsidRDefault="00442129" w:rsidP="00442129">
      <w:pPr>
        <w:pStyle w:val="Titre4"/>
      </w:pPr>
      <w:r>
        <w:t>Node Server Web</w:t>
      </w:r>
    </w:p>
    <w:p w:rsidR="00A41F8B" w:rsidRDefault="00EA1DC2" w:rsidP="00A41F8B">
      <w:r>
        <w:t>N</w:t>
      </w:r>
      <w:r w:rsidR="00A41F8B">
        <w:t>ode</w:t>
      </w:r>
      <w:r>
        <w:t xml:space="preserve"> </w:t>
      </w:r>
      <w:r w:rsidR="004B2E5C">
        <w:t>détaillant le serveur web. Il est sub</w:t>
      </w:r>
      <w:r w:rsidR="00A41F8B">
        <w:t>divisé en 3 partie :</w:t>
      </w:r>
    </w:p>
    <w:p w:rsidR="00A41F8B" w:rsidRDefault="00A5360B" w:rsidP="00442129">
      <w:pPr>
        <w:pStyle w:val="Paragraphedeliste"/>
        <w:numPr>
          <w:ilvl w:val="0"/>
          <w:numId w:val="40"/>
        </w:numPr>
      </w:pPr>
      <w:r>
        <w:t>Le node Web s</w:t>
      </w:r>
      <w:r w:rsidR="00A41F8B">
        <w:t xml:space="preserve">ervice </w:t>
      </w:r>
    </w:p>
    <w:p w:rsidR="00A41F8B" w:rsidRDefault="00A41F8B" w:rsidP="00442129">
      <w:pPr>
        <w:pStyle w:val="Paragraphedeliste"/>
        <w:numPr>
          <w:ilvl w:val="0"/>
          <w:numId w:val="40"/>
        </w:numPr>
      </w:pPr>
      <w:r>
        <w:t>Le node Front-end</w:t>
      </w:r>
    </w:p>
    <w:p w:rsidR="00A41F8B" w:rsidRDefault="00A41F8B" w:rsidP="00A41F8B">
      <w:pPr>
        <w:pStyle w:val="Paragraphedeliste"/>
        <w:numPr>
          <w:ilvl w:val="0"/>
          <w:numId w:val="40"/>
        </w:numPr>
      </w:pPr>
      <w:r>
        <w:t>L</w:t>
      </w:r>
      <w:r w:rsidR="00442129">
        <w:t>e Bundle Doctrine qui permet à S</w:t>
      </w:r>
      <w:r>
        <w:t>ymfony de communiquer avec le système gestion de base de donnée</w:t>
      </w:r>
      <w:r w:rsidR="00442129">
        <w:t>s</w:t>
      </w:r>
      <w:r w:rsidR="004B2E5C">
        <w:t>.</w:t>
      </w:r>
    </w:p>
    <w:p w:rsidR="00A41F8B" w:rsidRDefault="00EA1DC2" w:rsidP="00EA1DC2">
      <w:pPr>
        <w:pStyle w:val="Titre4"/>
      </w:pPr>
      <w:r>
        <w:t>Node Web</w:t>
      </w:r>
      <w:r w:rsidR="00A5360B">
        <w:t xml:space="preserve"> </w:t>
      </w:r>
      <w:r>
        <w:t>service</w:t>
      </w:r>
    </w:p>
    <w:p w:rsidR="00A41F8B" w:rsidRDefault="00A41F8B" w:rsidP="00EA1DC2">
      <w:r>
        <w:t>Node permettant la réception et l'envoi de donnée</w:t>
      </w:r>
      <w:r w:rsidR="004B2E5C">
        <w:t>s</w:t>
      </w:r>
      <w:r>
        <w:t xml:space="preserve"> entre l'application et le serveur Web.</w:t>
      </w:r>
    </w:p>
    <w:p w:rsidR="00EA1DC2" w:rsidRDefault="00A41F8B" w:rsidP="00A41F8B">
      <w:pPr>
        <w:pStyle w:val="Paragraphedeliste"/>
        <w:numPr>
          <w:ilvl w:val="0"/>
          <w:numId w:val="41"/>
        </w:numPr>
      </w:pPr>
      <w:r>
        <w:t>Il est composé de deux Bundles :</w:t>
      </w:r>
    </w:p>
    <w:p w:rsidR="00EA1DC2" w:rsidRDefault="00A5360B" w:rsidP="00A41F8B">
      <w:pPr>
        <w:pStyle w:val="Paragraphedeliste"/>
        <w:numPr>
          <w:ilvl w:val="1"/>
          <w:numId w:val="41"/>
        </w:numPr>
      </w:pPr>
      <w:r>
        <w:t xml:space="preserve">FOSRest </w:t>
      </w:r>
      <w:r w:rsidR="00A41F8B">
        <w:t>qui permet de générer des urls renvoyant des flux json pour permettre la circulation des info</w:t>
      </w:r>
      <w:r w:rsidR="004B2E5C">
        <w:t>rmations</w:t>
      </w:r>
      <w:r w:rsidR="00A41F8B">
        <w:t xml:space="preserve"> entre l'applicatif et le serveur</w:t>
      </w:r>
    </w:p>
    <w:p w:rsidR="00A41F8B" w:rsidRDefault="004B2E5C" w:rsidP="00A41F8B">
      <w:pPr>
        <w:pStyle w:val="Paragraphedeliste"/>
        <w:numPr>
          <w:ilvl w:val="1"/>
          <w:numId w:val="41"/>
        </w:numPr>
      </w:pPr>
      <w:r>
        <w:t xml:space="preserve">JMSerializer permet </w:t>
      </w:r>
      <w:r w:rsidR="00A41F8B">
        <w:t xml:space="preserve">de mettre en forme les données envoyées </w:t>
      </w:r>
      <w:r>
        <w:t>et</w:t>
      </w:r>
      <w:r w:rsidR="00A41F8B">
        <w:t xml:space="preserve"> </w:t>
      </w:r>
      <w:r>
        <w:t>qui seront par la suite renvoyées</w:t>
      </w:r>
      <w:r w:rsidR="00A41F8B">
        <w:t xml:space="preserve"> par FOSREST Bundle</w:t>
      </w:r>
    </w:p>
    <w:p w:rsidR="00A41F8B" w:rsidRDefault="00A41F8B" w:rsidP="00EA1DC2">
      <w:pPr>
        <w:pStyle w:val="Titre4"/>
      </w:pPr>
      <w:r>
        <w:t>Node Front-end</w:t>
      </w:r>
    </w:p>
    <w:p w:rsidR="00A41F8B" w:rsidRDefault="00A41F8B" w:rsidP="00A41F8B">
      <w:r>
        <w:t>Node qui permet d'administrer la solution au travers d'un portail web via plusieurs Bundle Symfony :</w:t>
      </w:r>
    </w:p>
    <w:p w:rsidR="00A41F8B" w:rsidRDefault="00A41F8B" w:rsidP="00EA1DC2">
      <w:pPr>
        <w:pStyle w:val="Paragraphedeliste"/>
        <w:numPr>
          <w:ilvl w:val="0"/>
          <w:numId w:val="42"/>
        </w:numPr>
      </w:pPr>
      <w:r w:rsidRPr="008E633A">
        <w:rPr>
          <w:b/>
        </w:rPr>
        <w:lastRenderedPageBreak/>
        <w:t>Bundle Sonata</w:t>
      </w:r>
      <w:r>
        <w:t xml:space="preserve"> permettant de mettre en place une interface d'administra</w:t>
      </w:r>
      <w:r w:rsidR="008E633A">
        <w:t>tion facilement et rapidement. C’est en fait</w:t>
      </w:r>
      <w:r>
        <w:t xml:space="preserve"> un bu</w:t>
      </w:r>
      <w:r w:rsidR="004733E8">
        <w:t>ndle regroupant d'autre bundle.</w:t>
      </w:r>
    </w:p>
    <w:p w:rsidR="00A41F8B" w:rsidRDefault="00A41F8B" w:rsidP="00A41F8B">
      <w:pPr>
        <w:pStyle w:val="Paragraphedeliste"/>
        <w:numPr>
          <w:ilvl w:val="0"/>
          <w:numId w:val="42"/>
        </w:numPr>
      </w:pPr>
      <w:r w:rsidRPr="008E633A">
        <w:rPr>
          <w:b/>
        </w:rPr>
        <w:t>Bundle Admin</w:t>
      </w:r>
      <w:r>
        <w:t xml:space="preserve"> Fournissant à partir </w:t>
      </w:r>
      <w:r w:rsidR="008E633A">
        <w:t>des informations reçues</w:t>
      </w:r>
      <w:r>
        <w:t xml:space="preserve"> par le Bundle Doctrine-Admin une interface visuel auto-généré.</w:t>
      </w:r>
    </w:p>
    <w:p w:rsidR="00A41F8B" w:rsidRDefault="00290DD8" w:rsidP="00290DD8">
      <w:pPr>
        <w:pStyle w:val="Titre4"/>
      </w:pPr>
      <w:r>
        <w:t>Node Server DB</w:t>
      </w:r>
    </w:p>
    <w:p w:rsidR="00A41F8B" w:rsidRDefault="004733E8" w:rsidP="00A41F8B">
      <w:r>
        <w:t xml:space="preserve">Il </w:t>
      </w:r>
      <w:r w:rsidR="00A41F8B">
        <w:t>représente la partie base de donnée</w:t>
      </w:r>
      <w:r w:rsidR="00290DD8">
        <w:t>s</w:t>
      </w:r>
      <w:r>
        <w:t xml:space="preserve"> du</w:t>
      </w:r>
      <w:r w:rsidR="00A41F8B">
        <w:t xml:space="preserve"> serveur web.</w:t>
      </w:r>
    </w:p>
    <w:p w:rsidR="00A41F8B" w:rsidRPr="00A41F8B" w:rsidRDefault="00A41F8B" w:rsidP="00A41F8B">
      <w:r>
        <w:t xml:space="preserve">En effet </w:t>
      </w:r>
      <w:r w:rsidR="004733E8">
        <w:t xml:space="preserve">la solution dispose </w:t>
      </w:r>
      <w:r>
        <w:t>également d'un système de gestion de base de donnée</w:t>
      </w:r>
      <w:r w:rsidR="00290DD8">
        <w:t>s</w:t>
      </w:r>
      <w:r>
        <w:t xml:space="preserve"> ainsi que de la base de données de l'application</w:t>
      </w:r>
      <w:r w:rsidR="004733E8">
        <w:t>.</w:t>
      </w:r>
    </w:p>
    <w:p w:rsidR="003E0813" w:rsidRDefault="003E0813" w:rsidP="00027415">
      <w:pPr>
        <w:pStyle w:val="Titre2"/>
      </w:pPr>
      <w:bookmarkStart w:id="4" w:name="_Toc451361867"/>
      <w:r>
        <w:t>Methodes de conception</w:t>
      </w:r>
      <w:bookmarkEnd w:id="4"/>
    </w:p>
    <w:p w:rsidR="003E0813" w:rsidRPr="003E0813" w:rsidRDefault="003E0813" w:rsidP="003E0813">
      <w:pPr>
        <w:pStyle w:val="Titre3"/>
      </w:pPr>
      <w:r>
        <w:t>Processus de développement</w:t>
      </w:r>
    </w:p>
    <w:p w:rsidR="003E0813" w:rsidRDefault="003E0813" w:rsidP="003E0813">
      <w:r>
        <w:rPr>
          <w:noProof/>
          <w:lang w:eastAsia="fr-FR"/>
        </w:rPr>
        <w:drawing>
          <wp:inline distT="0" distB="0" distL="0" distR="0" wp14:anchorId="104F2B65" wp14:editId="48407FA8">
            <wp:extent cx="6062133" cy="1075266"/>
            <wp:effectExtent l="19050" t="0" r="34290" b="0"/>
            <wp:docPr id="62" name="Diagramme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:rsidR="003E0813" w:rsidRDefault="003E0813" w:rsidP="003E0813">
      <w:pPr>
        <w:pStyle w:val="Titre3"/>
      </w:pPr>
      <w:r>
        <w:t>Les conventions de nommage</w:t>
      </w:r>
    </w:p>
    <w:p w:rsidR="003E0813" w:rsidRDefault="003E0813" w:rsidP="003E0813">
      <w:r>
        <w:t>Il convient de respecter les conventions de nommage préétablis au commencement du projet. Vous trouverez ces conventions de nommages.</w:t>
      </w:r>
      <w:r w:rsidR="00AD2EDF">
        <w:rPr>
          <w:rStyle w:val="Appelnotedebasdep"/>
        </w:rPr>
        <w:footnoteReference w:id="1"/>
      </w:r>
    </w:p>
    <w:p w:rsidR="003E0813" w:rsidRDefault="003E0813" w:rsidP="003E0813">
      <w:pPr>
        <w:pStyle w:val="Titre3"/>
      </w:pPr>
      <w:r>
        <w:t>Les commentaires</w:t>
      </w:r>
    </w:p>
    <w:p w:rsidR="000440C1" w:rsidRDefault="003E0813" w:rsidP="003E0813">
      <w:r>
        <w:t>Les commentaires</w:t>
      </w:r>
      <w:r w:rsidR="000440C1">
        <w:t xml:space="preserve"> devront :</w:t>
      </w:r>
    </w:p>
    <w:p w:rsidR="000440C1" w:rsidRDefault="000440C1" w:rsidP="000440C1">
      <w:pPr>
        <w:pStyle w:val="Paragraphedeliste"/>
        <w:numPr>
          <w:ilvl w:val="0"/>
          <w:numId w:val="29"/>
        </w:numPr>
      </w:pPr>
      <w:r>
        <w:t xml:space="preserve">Être </w:t>
      </w:r>
      <w:r w:rsidR="003E0813">
        <w:t xml:space="preserve">en format </w:t>
      </w:r>
      <w:r w:rsidR="00E4698E">
        <w:t xml:space="preserve">officiel respectant les normes de développement universel propre </w:t>
      </w:r>
      <w:r>
        <w:t>à chacun des langages utilisés.</w:t>
      </w:r>
    </w:p>
    <w:p w:rsidR="003E0813" w:rsidRDefault="000440C1" w:rsidP="000440C1">
      <w:pPr>
        <w:pStyle w:val="Paragraphedeliste"/>
        <w:numPr>
          <w:ilvl w:val="0"/>
          <w:numId w:val="29"/>
        </w:numPr>
      </w:pPr>
      <w:r>
        <w:t xml:space="preserve">Permettre </w:t>
      </w:r>
      <w:r w:rsidR="00E4698E">
        <w:t>la mise en place d’une documentation technique du code source.</w:t>
      </w:r>
    </w:p>
    <w:p w:rsidR="00FE6C69" w:rsidRDefault="00FE6C69" w:rsidP="000440C1">
      <w:pPr>
        <w:pStyle w:val="Paragraphedeliste"/>
        <w:numPr>
          <w:ilvl w:val="0"/>
          <w:numId w:val="29"/>
        </w:numPr>
      </w:pPr>
      <w:r>
        <w:t>Être en anglais afin d’assurer l’universalité du projet</w:t>
      </w:r>
    </w:p>
    <w:p w:rsidR="000440C1" w:rsidRDefault="000440C1" w:rsidP="000440C1">
      <w:r>
        <w:t>Les éléments obligatoires à commenter :</w:t>
      </w:r>
    </w:p>
    <w:p w:rsidR="000440C1" w:rsidRDefault="000440C1" w:rsidP="000440C1">
      <w:pPr>
        <w:pStyle w:val="Paragraphedeliste"/>
        <w:numPr>
          <w:ilvl w:val="0"/>
          <w:numId w:val="30"/>
        </w:numPr>
      </w:pPr>
      <w:r>
        <w:t>Classes</w:t>
      </w:r>
    </w:p>
    <w:p w:rsidR="000440C1" w:rsidRDefault="000440C1" w:rsidP="000440C1">
      <w:pPr>
        <w:pStyle w:val="Paragraphedeliste"/>
        <w:numPr>
          <w:ilvl w:val="0"/>
          <w:numId w:val="30"/>
        </w:numPr>
      </w:pPr>
      <w:r>
        <w:t>Méthodes</w:t>
      </w:r>
    </w:p>
    <w:p w:rsidR="000440C1" w:rsidRDefault="000440C1" w:rsidP="000440C1">
      <w:pPr>
        <w:pStyle w:val="Paragraphedeliste"/>
        <w:numPr>
          <w:ilvl w:val="0"/>
          <w:numId w:val="30"/>
        </w:numPr>
      </w:pPr>
      <w:r>
        <w:t>Variables de classe</w:t>
      </w:r>
    </w:p>
    <w:p w:rsidR="00E4698E" w:rsidRDefault="000440C1" w:rsidP="003E0813">
      <w:r>
        <w:lastRenderedPageBreak/>
        <w:t>Il est également autorisé le commentaire dans le code pour décrire une étape, un processus particulier.</w:t>
      </w:r>
      <w:r>
        <w:br/>
      </w:r>
      <w:r w:rsidR="00E4698E">
        <w:t>Un exemple complet est fourni en Annexe de ce document.</w:t>
      </w:r>
    </w:p>
    <w:p w:rsidR="00BA6BEC" w:rsidRDefault="00BA6BEC" w:rsidP="00BA6BEC">
      <w:pPr>
        <w:pStyle w:val="Titre3"/>
      </w:pPr>
      <w:r>
        <w:t>Les tests unitaires</w:t>
      </w:r>
    </w:p>
    <w:p w:rsidR="00FE6C69" w:rsidRDefault="00FE6C69" w:rsidP="00FE6C69">
      <w:r>
        <w:t>Afin de satisfaire aux normes de qualité, il convient également de mettre en place des tests unitaires pour l’ensemble des méthodes développées.</w:t>
      </w:r>
    </w:p>
    <w:p w:rsidR="00FE6C69" w:rsidRDefault="00FE6C69" w:rsidP="00FE6C69">
      <w:pPr>
        <w:pStyle w:val="Paragraphedeliste"/>
        <w:numPr>
          <w:ilvl w:val="0"/>
          <w:numId w:val="32"/>
        </w:numPr>
      </w:pPr>
      <w:r>
        <w:t>Framework utilisé :</w:t>
      </w:r>
      <w:r w:rsidR="00305B22">
        <w:t xml:space="preserve"> </w:t>
      </w:r>
      <w:r w:rsidRPr="00305B22">
        <w:rPr>
          <w:b/>
        </w:rPr>
        <w:t>JUnit 4.12</w:t>
      </w:r>
    </w:p>
    <w:p w:rsidR="00272388" w:rsidRDefault="00FE6C69" w:rsidP="00272388">
      <w:pPr>
        <w:pStyle w:val="Paragraphedeliste"/>
        <w:numPr>
          <w:ilvl w:val="0"/>
          <w:numId w:val="32"/>
        </w:numPr>
      </w:pPr>
      <w:r>
        <w:t>Installé sur chacune des plateformes de développement</w:t>
      </w:r>
    </w:p>
    <w:p w:rsidR="00272388" w:rsidRPr="00272388" w:rsidRDefault="00272388" w:rsidP="00272388">
      <w:pPr>
        <w:pStyle w:val="Paragraphedeliste"/>
        <w:numPr>
          <w:ilvl w:val="0"/>
          <w:numId w:val="32"/>
        </w:numPr>
        <w:rPr>
          <w:u w:val="single"/>
        </w:rPr>
      </w:pPr>
      <w:r>
        <w:t xml:space="preserve">La création et l’exécution des tests devront se faire </w:t>
      </w:r>
      <w:r w:rsidRPr="00272388">
        <w:rPr>
          <w:b/>
        </w:rPr>
        <w:t>Avant</w:t>
      </w:r>
      <w:r>
        <w:t xml:space="preserve"> le développement de la méthode finale.</w:t>
      </w:r>
    </w:p>
    <w:p w:rsidR="00FE6C69" w:rsidRPr="00272388" w:rsidRDefault="00FE6C69" w:rsidP="00272388">
      <w:pPr>
        <w:rPr>
          <w:u w:val="single"/>
        </w:rPr>
      </w:pPr>
      <w:r w:rsidRPr="00272388">
        <w:rPr>
          <w:u w:val="single"/>
        </w:rPr>
        <w:t>Exemple</w:t>
      </w:r>
      <w:r w:rsidR="00145D1A">
        <w:rPr>
          <w:u w:val="single"/>
        </w:rPr>
        <w:t xml:space="preserve"> d’implémentation d’un test unitaire</w:t>
      </w:r>
      <w:r w:rsidRPr="00272388">
        <w:rPr>
          <w:u w:val="single"/>
        </w:rPr>
        <w:t> :</w:t>
      </w:r>
    </w:p>
    <w:p w:rsidR="009F68E0" w:rsidRPr="009F68E0" w:rsidRDefault="005467A5" w:rsidP="009F68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left"/>
        <w:rPr>
          <w:rFonts w:ascii="Courier New" w:eastAsia="Times New Roman" w:hAnsi="Courier New" w:cs="Courier New"/>
          <w:color w:val="000000"/>
          <w:kern w:val="0"/>
          <w:lang w:eastAsia="fr-FR"/>
        </w:rPr>
      </w:pPr>
      <w:r w:rsidRPr="005467A5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t>/**</w:t>
      </w:r>
      <w:r w:rsidRPr="005467A5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* Test Convert category to ContentValues</w:t>
      </w:r>
      <w:r w:rsidRPr="005467A5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  <w:t xml:space="preserve"> */</w:t>
      </w:r>
      <w:r w:rsidRPr="005467A5">
        <w:rPr>
          <w:rFonts w:ascii="Courier New" w:eastAsia="Times New Roman" w:hAnsi="Courier New" w:cs="Courier New"/>
          <w:i/>
          <w:iCs/>
          <w:color w:val="808080"/>
          <w:kern w:val="0"/>
          <w:lang w:eastAsia="fr-FR"/>
        </w:rPr>
        <w:br/>
      </w:r>
      <w:r w:rsidRPr="005467A5">
        <w:rPr>
          <w:rFonts w:ascii="Courier New" w:eastAsia="Times New Roman" w:hAnsi="Courier New" w:cs="Courier New"/>
          <w:color w:val="808000"/>
          <w:kern w:val="0"/>
          <w:lang w:eastAsia="fr-FR"/>
        </w:rPr>
        <w:t>@Test</w:t>
      </w:r>
      <w:r w:rsidRPr="005467A5">
        <w:rPr>
          <w:rFonts w:ascii="Courier New" w:eastAsia="Times New Roman" w:hAnsi="Courier New" w:cs="Courier New"/>
          <w:color w:val="808000"/>
          <w:kern w:val="0"/>
          <w:lang w:eastAsia="fr-FR"/>
        </w:rPr>
        <w:br/>
      </w:r>
      <w:r w:rsidRPr="005467A5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 xml:space="preserve">public void 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t>categoryToContentValues() {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Date date = </w:t>
      </w:r>
      <w:r w:rsidRPr="005467A5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 xml:space="preserve">new 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t>Date();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Category cat = </w:t>
      </w:r>
      <w:r w:rsidRPr="005467A5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 xml:space="preserve">new 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t>Category(</w:t>
      </w:r>
      <w:r w:rsidRPr="005467A5">
        <w:rPr>
          <w:rFonts w:ascii="Courier New" w:eastAsia="Times New Roman" w:hAnsi="Courier New" w:cs="Courier New"/>
          <w:color w:val="0000FF"/>
          <w:kern w:val="0"/>
          <w:lang w:eastAsia="fr-FR"/>
        </w:rPr>
        <w:t>1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t>,</w:t>
      </w:r>
      <w:r w:rsidRPr="005467A5">
        <w:rPr>
          <w:rFonts w:ascii="Courier New" w:eastAsia="Times New Roman" w:hAnsi="Courier New" w:cs="Courier New"/>
          <w:color w:val="0000FF"/>
          <w:kern w:val="0"/>
          <w:lang w:eastAsia="fr-FR"/>
        </w:rPr>
        <w:t>1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t>,</w:t>
      </w:r>
      <w:r w:rsidRPr="005467A5">
        <w:rPr>
          <w:rFonts w:ascii="Courier New" w:eastAsia="Times New Roman" w:hAnsi="Courier New" w:cs="Courier New"/>
          <w:b/>
          <w:bCs/>
          <w:color w:val="008000"/>
          <w:kern w:val="0"/>
          <w:lang w:eastAsia="fr-FR"/>
        </w:rPr>
        <w:t>"NameCategory"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t>,date);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ContentValues values = </w:t>
      </w:r>
      <w:r w:rsidRPr="005467A5">
        <w:rPr>
          <w:rFonts w:ascii="Courier New" w:eastAsia="Times New Roman" w:hAnsi="Courier New" w:cs="Courier New"/>
          <w:b/>
          <w:bCs/>
          <w:color w:val="000080"/>
          <w:kern w:val="0"/>
          <w:lang w:eastAsia="fr-FR"/>
        </w:rPr>
        <w:t xml:space="preserve">new 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t>ContentValues();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values.put(</w:t>
      </w:r>
      <w:r w:rsidRPr="005467A5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eastAsia="fr-FR"/>
        </w:rPr>
        <w:t>COL_ID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t>, cat.getId());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values.put(</w:t>
      </w:r>
      <w:r w:rsidRPr="005467A5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eastAsia="fr-FR"/>
        </w:rPr>
        <w:t>COL_IDSERVER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t>, cat.getIdServer());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values.put(</w:t>
      </w:r>
      <w:r w:rsidRPr="005467A5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eastAsia="fr-FR"/>
        </w:rPr>
        <w:t>COL_NAME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t>, cat.getName());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values.put(</w:t>
      </w:r>
      <w:r w:rsidRPr="005467A5">
        <w:rPr>
          <w:rFonts w:ascii="Courier New" w:eastAsia="Times New Roman" w:hAnsi="Courier New" w:cs="Courier New"/>
          <w:b/>
          <w:bCs/>
          <w:i/>
          <w:iCs/>
          <w:color w:val="660E7A"/>
          <w:kern w:val="0"/>
          <w:lang w:eastAsia="fr-FR"/>
        </w:rPr>
        <w:t>COL_UPDATEDAT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t>, cat.getUpdatedAt().toString());</w:t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br/>
      </w:r>
      <w:r w:rsidRPr="005467A5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 xml:space="preserve">    </w:t>
      </w:r>
      <w:r w:rsidRPr="005467A5">
        <w:rPr>
          <w:rFonts w:ascii="Courier New" w:eastAsia="Times New Roman" w:hAnsi="Courier New" w:cs="Courier New"/>
          <w:i/>
          <w:iCs/>
          <w:color w:val="000000"/>
          <w:kern w:val="0"/>
          <w:lang w:eastAsia="fr-FR"/>
        </w:rPr>
        <w:t>assertNull</w:t>
      </w:r>
      <w:r w:rsidR="009F68E0">
        <w:rPr>
          <w:rFonts w:ascii="Courier New" w:eastAsia="Times New Roman" w:hAnsi="Courier New" w:cs="Courier New"/>
          <w:color w:val="000000"/>
          <w:kern w:val="0"/>
          <w:lang w:eastAsia="fr-FR"/>
        </w:rPr>
        <w:t>(values);</w:t>
      </w:r>
      <w:r w:rsidR="009F68E0">
        <w:rPr>
          <w:rFonts w:ascii="Courier New" w:eastAsia="Times New Roman" w:hAnsi="Courier New" w:cs="Courier New"/>
          <w:color w:val="000000"/>
          <w:kern w:val="0"/>
          <w:lang w:eastAsia="fr-FR"/>
        </w:rPr>
        <w:br/>
        <w:t>}</w:t>
      </w:r>
    </w:p>
    <w:p w:rsidR="00EC3C9D" w:rsidRDefault="00EC3C9D">
      <w:pPr>
        <w:jc w:val="left"/>
        <w:rPr>
          <w:rFonts w:asciiTheme="majorHAnsi" w:eastAsiaTheme="majorEastAsia" w:hAnsiTheme="majorHAnsi" w:cstheme="majorBidi"/>
          <w:b/>
          <w:bCs/>
          <w:smallCaps/>
          <w:color w:val="0D0D0D" w:themeColor="text1" w:themeTint="F2"/>
          <w14:ligatures w14:val="standardContextual"/>
        </w:rPr>
      </w:pPr>
      <w:r>
        <w:br w:type="page"/>
      </w:r>
    </w:p>
    <w:p w:rsidR="00FE6C69" w:rsidRDefault="00FA4E6B" w:rsidP="00FA4E6B">
      <w:pPr>
        <w:pStyle w:val="Titre3"/>
      </w:pPr>
      <w:r>
        <w:lastRenderedPageBreak/>
        <w:t>Le versionning du code source</w:t>
      </w:r>
    </w:p>
    <w:p w:rsidR="00FA4E6B" w:rsidRDefault="00FA4E6B" w:rsidP="00FA4E6B">
      <w:r>
        <w:t>Il est impératif que le code source soit versionné. Chacun des développements devra être intégré dans une sous-branche de la branche « développement ». Cette sous-branche devra porter le nom d’un module de l’application à développer et sera formé que d’un seul mot.</w:t>
      </w:r>
    </w:p>
    <w:p w:rsidR="00A931FA" w:rsidRDefault="00FA4E6B" w:rsidP="00FA4E6B">
      <w:r>
        <w:t>Après que les tests</w:t>
      </w:r>
      <w:r w:rsidR="00A931FA">
        <w:t xml:space="preserve"> soient validés, il convient de :</w:t>
      </w:r>
    </w:p>
    <w:p w:rsidR="00A931FA" w:rsidRDefault="00561653" w:rsidP="00A931FA">
      <w:pPr>
        <w:pStyle w:val="Paragraphedeliste"/>
        <w:numPr>
          <w:ilvl w:val="0"/>
          <w:numId w:val="34"/>
        </w:numPr>
      </w:pPr>
      <w:r>
        <w:t>Puller afin de récupérer d’éventuels changement au cours de la journée</w:t>
      </w:r>
    </w:p>
    <w:p w:rsidR="00561653" w:rsidRDefault="00561653" w:rsidP="00A931FA">
      <w:pPr>
        <w:pStyle w:val="Paragraphedeliste"/>
        <w:numPr>
          <w:ilvl w:val="0"/>
          <w:numId w:val="34"/>
        </w:numPr>
      </w:pPr>
      <w:r>
        <w:t>C</w:t>
      </w:r>
      <w:r w:rsidR="00FA4E6B">
        <w:t xml:space="preserve">ommiter </w:t>
      </w:r>
      <w:r>
        <w:t>le code développé</w:t>
      </w:r>
    </w:p>
    <w:p w:rsidR="00FA4E6B" w:rsidRDefault="00561653" w:rsidP="00A931FA">
      <w:pPr>
        <w:pStyle w:val="Paragraphedeliste"/>
        <w:numPr>
          <w:ilvl w:val="0"/>
          <w:numId w:val="34"/>
        </w:numPr>
      </w:pPr>
      <w:r>
        <w:t>P</w:t>
      </w:r>
      <w:r w:rsidR="00FA4E6B">
        <w:t>usher tous les soirs à la fin de</w:t>
      </w:r>
      <w:r>
        <w:t xml:space="preserve"> la</w:t>
      </w:r>
      <w:r w:rsidR="00FA4E6B">
        <w:t xml:space="preserve"> journée.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4603"/>
        <w:gridCol w:w="4603"/>
      </w:tblGrid>
      <w:tr w:rsidR="00FA4E6B" w:rsidTr="005270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  <w:shd w:val="clear" w:color="auto" w:fill="92D050"/>
          </w:tcPr>
          <w:p w:rsidR="00FA4E6B" w:rsidRPr="005270F6" w:rsidRDefault="00FA4E6B" w:rsidP="00FA4E6B">
            <w:pPr>
              <w:rPr>
                <w:smallCaps/>
              </w:rPr>
            </w:pPr>
            <w:r w:rsidRPr="005270F6">
              <w:rPr>
                <w:smallCaps/>
              </w:rPr>
              <w:t>Outils de versionning</w:t>
            </w:r>
          </w:p>
        </w:tc>
        <w:tc>
          <w:tcPr>
            <w:tcW w:w="4603" w:type="dxa"/>
            <w:shd w:val="clear" w:color="auto" w:fill="92D050"/>
          </w:tcPr>
          <w:p w:rsidR="00FA4E6B" w:rsidRPr="005270F6" w:rsidRDefault="00FA4E6B" w:rsidP="00FA4E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270F6">
              <w:rPr>
                <w:smallCaps/>
              </w:rPr>
              <w:t>Git</w:t>
            </w:r>
          </w:p>
        </w:tc>
      </w:tr>
      <w:tr w:rsidR="00FA4E6B" w:rsidTr="00441F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FA4E6B" w:rsidRDefault="00FA4E6B" w:rsidP="00FA4E6B">
            <w:r>
              <w:t>Serveur distant / dépôt distant du code source</w:t>
            </w:r>
          </w:p>
        </w:tc>
        <w:tc>
          <w:tcPr>
            <w:tcW w:w="4603" w:type="dxa"/>
          </w:tcPr>
          <w:p w:rsidR="00FA4E6B" w:rsidRDefault="004B2E5C" w:rsidP="00FA4E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6" w:history="1">
              <w:r w:rsidR="00FA4E6B" w:rsidRPr="00155DE7">
                <w:rPr>
                  <w:rStyle w:val="Lienhypertexte"/>
                </w:rPr>
                <w:t>https://github.com/antoinetrouve</w:t>
              </w:r>
            </w:hyperlink>
          </w:p>
        </w:tc>
      </w:tr>
      <w:tr w:rsidR="00FA4E6B" w:rsidTr="00441F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FA4E6B" w:rsidRDefault="00FA4E6B" w:rsidP="00FA4E6B">
            <w:r>
              <w:t>Client Git utilisé</w:t>
            </w:r>
          </w:p>
        </w:tc>
        <w:tc>
          <w:tcPr>
            <w:tcW w:w="4603" w:type="dxa"/>
          </w:tcPr>
          <w:p w:rsidR="00FA4E6B" w:rsidRDefault="00FA4E6B" w:rsidP="00FA4E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SourceTree</w:t>
            </w:r>
          </w:p>
        </w:tc>
      </w:tr>
    </w:tbl>
    <w:p w:rsidR="00C02891" w:rsidRDefault="00C02891" w:rsidP="00FA4E6B"/>
    <w:p w:rsidR="00FA4E6B" w:rsidRDefault="00441FCC" w:rsidP="00FA4E6B">
      <w:r>
        <w:rPr>
          <w:noProof/>
          <w:lang w:eastAsia="fr-FR"/>
        </w:rPr>
        <w:drawing>
          <wp:inline distT="0" distB="0" distL="0" distR="0" wp14:anchorId="6D6E322F" wp14:editId="37883354">
            <wp:extent cx="5852160" cy="2988310"/>
            <wp:effectExtent l="0" t="0" r="0" b="254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9D" w:rsidRDefault="00EC3C9D">
      <w:pPr>
        <w:jc w:val="left"/>
        <w:rPr>
          <w:rFonts w:asciiTheme="majorHAnsi" w:eastAsiaTheme="majorEastAsia" w:hAnsiTheme="majorHAnsi" w:cstheme="majorBidi"/>
          <w:b/>
          <w:bCs/>
          <w:smallCaps/>
          <w:color w:val="0D0D0D" w:themeColor="text1" w:themeTint="F2"/>
          <w14:ligatures w14:val="standardContextual"/>
        </w:rPr>
      </w:pPr>
      <w:r>
        <w:br w:type="page"/>
      </w:r>
    </w:p>
    <w:p w:rsidR="0060338E" w:rsidRDefault="0060338E" w:rsidP="0060338E">
      <w:pPr>
        <w:pStyle w:val="Titre3"/>
      </w:pPr>
      <w:r>
        <w:lastRenderedPageBreak/>
        <w:t>Les patrons de conceptions utilisés</w:t>
      </w:r>
    </w:p>
    <w:p w:rsidR="00116008" w:rsidRPr="00116008" w:rsidRDefault="00AD2EDF" w:rsidP="00116008">
      <w:r>
        <w:t>Ce point sera détaillé dans la sous-partie</w:t>
      </w:r>
      <w:r w:rsidR="00116008">
        <w:t xml:space="preserve"> « Architecture du projet » pour c</w:t>
      </w:r>
      <w:r>
        <w:t xml:space="preserve">hacune des parties III et IV </w:t>
      </w:r>
      <w:r w:rsidR="00116008">
        <w:t>de ce document.</w:t>
      </w:r>
    </w:p>
    <w:p w:rsidR="0060338E" w:rsidRDefault="005270F6" w:rsidP="005270F6">
      <w:pPr>
        <w:pStyle w:val="Titre4"/>
      </w:pPr>
      <w:r>
        <w:t>MVC – Model View Controller</w:t>
      </w:r>
    </w:p>
    <w:p w:rsidR="005270F6" w:rsidRDefault="005270F6" w:rsidP="00EC3C9D">
      <w:pPr>
        <w:jc w:val="left"/>
      </w:pPr>
      <w:r>
        <w:rPr>
          <w:noProof/>
          <w:lang w:eastAsia="fr-FR"/>
        </w:rPr>
        <w:drawing>
          <wp:inline distT="0" distB="0" distL="0" distR="0" wp14:anchorId="7F25F9E6" wp14:editId="6EF0EB55">
            <wp:extent cx="2226734" cy="1850664"/>
            <wp:effectExtent l="0" t="0" r="254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eMVC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528" cy="18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F6" w:rsidRDefault="005270F6" w:rsidP="005270F6">
      <w:pPr>
        <w:jc w:val="left"/>
      </w:pPr>
      <w:r>
        <w:t xml:space="preserve">Le patron de conception MVC est appliqué au projet web ainsi qu’à la solution Android. </w:t>
      </w:r>
    </w:p>
    <w:p w:rsidR="005270F6" w:rsidRDefault="005270F6" w:rsidP="005270F6">
      <w:pPr>
        <w:pStyle w:val="Titre4"/>
      </w:pPr>
      <w:r>
        <w:t>MVVM – Model View View Model</w:t>
      </w:r>
    </w:p>
    <w:p w:rsidR="00357693" w:rsidRDefault="00357693" w:rsidP="00116008">
      <w:r>
        <w:rPr>
          <w:noProof/>
          <w:lang w:eastAsia="fr-FR"/>
        </w:rPr>
        <w:drawing>
          <wp:inline distT="0" distB="0" distL="0" distR="0" wp14:anchorId="2B81029B" wp14:editId="0F4DCF5A">
            <wp:extent cx="4199467" cy="863600"/>
            <wp:effectExtent l="0" t="0" r="0" b="0"/>
            <wp:docPr id="65" name="Diagramme 6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116008" w:rsidRPr="00116008" w:rsidRDefault="00116008" w:rsidP="00116008">
      <w:r>
        <w:t xml:space="preserve">Ce modèle est </w:t>
      </w:r>
      <w:r w:rsidR="000E7ECC">
        <w:t>appliqué</w:t>
      </w:r>
      <w:r>
        <w:t xml:space="preserve"> pour le projet applicatif Windows Phone.</w:t>
      </w:r>
    </w:p>
    <w:p w:rsidR="005270F6" w:rsidRDefault="001056DE" w:rsidP="001056DE">
      <w:pPr>
        <w:pStyle w:val="Paragraphedeliste"/>
        <w:numPr>
          <w:ilvl w:val="0"/>
          <w:numId w:val="35"/>
        </w:numPr>
      </w:pPr>
      <w:r w:rsidRPr="001056DE">
        <w:rPr>
          <w:b/>
        </w:rPr>
        <w:t>Model</w:t>
      </w:r>
      <w:r>
        <w:t> : Le modèle contient les données. Ces données proviennent de la base de données MyQCM.</w:t>
      </w:r>
    </w:p>
    <w:p w:rsidR="001056DE" w:rsidRDefault="001056DE" w:rsidP="001056DE">
      <w:pPr>
        <w:pStyle w:val="Paragraphedeliste"/>
        <w:numPr>
          <w:ilvl w:val="0"/>
          <w:numId w:val="35"/>
        </w:numPr>
      </w:pPr>
      <w:r w:rsidRPr="001056DE">
        <w:rPr>
          <w:b/>
        </w:rPr>
        <w:t>View</w:t>
      </w:r>
      <w:r>
        <w:t> : La vue correspond à ce qui s’affiche sur les écrans de l’applications. Elle contient les différents composants graphiques.</w:t>
      </w:r>
    </w:p>
    <w:p w:rsidR="001056DE" w:rsidRDefault="001056DE" w:rsidP="001056DE">
      <w:pPr>
        <w:pStyle w:val="Paragraphedeliste"/>
        <w:numPr>
          <w:ilvl w:val="0"/>
          <w:numId w:val="35"/>
        </w:numPr>
      </w:pPr>
      <w:r w:rsidRPr="001056DE">
        <w:rPr>
          <w:b/>
        </w:rPr>
        <w:t>View-Model</w:t>
      </w:r>
      <w:r>
        <w:t xml:space="preserve"> : Ce composant fait le lien entre la vue et le model en gérant les liaisons de données. Le MVVM est un patron de conception .NET. C’est donc </w:t>
      </w:r>
      <w:r w:rsidR="0090436A">
        <w:t>ici où va intervenir le binding. C’est cet élément qui va manipuler les vues. Une liaison faible existe entre la vue et le model.</w:t>
      </w:r>
    </w:p>
    <w:p w:rsidR="001056DE" w:rsidRDefault="001056DE" w:rsidP="00EC3C9D">
      <w:pPr>
        <w:jc w:val="left"/>
      </w:pPr>
      <w:r>
        <w:rPr>
          <w:noProof/>
          <w:lang w:eastAsia="fr-FR"/>
        </w:rPr>
        <w:lastRenderedPageBreak/>
        <w:drawing>
          <wp:inline distT="0" distB="0" distL="0" distR="0" wp14:anchorId="37185768" wp14:editId="3BDE14F6">
            <wp:extent cx="3513666" cy="1523930"/>
            <wp:effectExtent l="0" t="0" r="0" b="63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VV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147" cy="152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E0" w:rsidRDefault="009F68E0" w:rsidP="009F68E0">
      <w:pPr>
        <w:pStyle w:val="Titre3"/>
      </w:pPr>
      <w:r>
        <w:t>Le choix Symfony2 : Frameworks JMSSerializerBundle et APIRestBundle</w:t>
      </w:r>
    </w:p>
    <w:p w:rsidR="009F68E0" w:rsidRDefault="009F68E0" w:rsidP="009F68E0">
      <w:r>
        <w:t>Symfony2 permet la création d’une infrastructure complète d’un projet allant de la création de la base de données à la génération d’une interface d’administration en passant la construction de flux. Tous ceci par annotation particulière.</w:t>
      </w:r>
    </w:p>
    <w:p w:rsidR="009F68E0" w:rsidRDefault="009F68E0" w:rsidP="009F68E0">
      <w:r>
        <w:t>Voici les Bundle mis en place :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436"/>
        <w:gridCol w:w="2553"/>
        <w:gridCol w:w="3217"/>
      </w:tblGrid>
      <w:tr w:rsidR="001D0997" w:rsidTr="001D09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shd w:val="clear" w:color="auto" w:fill="92D050"/>
          </w:tcPr>
          <w:p w:rsidR="001D0997" w:rsidRPr="009F68E0" w:rsidRDefault="001D0997" w:rsidP="00EC3C9D">
            <w:pPr>
              <w:jc w:val="left"/>
              <w:rPr>
                <w:smallCaps/>
              </w:rPr>
            </w:pPr>
            <w:r w:rsidRPr="009F68E0">
              <w:rPr>
                <w:smallCaps/>
              </w:rPr>
              <w:t>Nom du Bundle</w:t>
            </w:r>
          </w:p>
        </w:tc>
        <w:tc>
          <w:tcPr>
            <w:tcW w:w="2553" w:type="dxa"/>
            <w:shd w:val="clear" w:color="auto" w:fill="92D050"/>
          </w:tcPr>
          <w:p w:rsidR="001D0997" w:rsidRPr="009F68E0" w:rsidRDefault="001D0997" w:rsidP="00EC3C9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>
              <w:rPr>
                <w:smallCaps/>
              </w:rPr>
              <w:t>Version</w:t>
            </w:r>
          </w:p>
        </w:tc>
        <w:tc>
          <w:tcPr>
            <w:tcW w:w="3217" w:type="dxa"/>
            <w:shd w:val="clear" w:color="auto" w:fill="92D050"/>
          </w:tcPr>
          <w:p w:rsidR="001D0997" w:rsidRPr="009F68E0" w:rsidRDefault="001D0997" w:rsidP="00EC3C9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9F68E0">
              <w:rPr>
                <w:smallCaps/>
              </w:rPr>
              <w:t>Rôle</w:t>
            </w:r>
          </w:p>
        </w:tc>
      </w:tr>
      <w:tr w:rsidR="001D0997" w:rsidTr="001D09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:rsidR="001D0997" w:rsidRDefault="001D0997" w:rsidP="00EC3C9D">
            <w:pPr>
              <w:jc w:val="left"/>
            </w:pPr>
            <w:r>
              <w:t>DoctrineBundle (ORM)</w:t>
            </w:r>
          </w:p>
        </w:tc>
        <w:tc>
          <w:tcPr>
            <w:tcW w:w="2553" w:type="dxa"/>
          </w:tcPr>
          <w:p w:rsidR="001D0997" w:rsidRDefault="001D0997" w:rsidP="00EC3C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 2.8</w:t>
            </w:r>
          </w:p>
        </w:tc>
        <w:tc>
          <w:tcPr>
            <w:tcW w:w="3217" w:type="dxa"/>
          </w:tcPr>
          <w:p w:rsidR="001D0997" w:rsidRDefault="001D0997" w:rsidP="00EC3C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la création de la base de données en ligne de commande</w:t>
            </w:r>
          </w:p>
        </w:tc>
      </w:tr>
      <w:tr w:rsidR="001D0997" w:rsidTr="001D09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:rsidR="001D0997" w:rsidRDefault="001D0997" w:rsidP="00EC3C9D">
            <w:pPr>
              <w:jc w:val="left"/>
            </w:pPr>
            <w:r>
              <w:t>FOSUserBundle</w:t>
            </w:r>
          </w:p>
        </w:tc>
        <w:tc>
          <w:tcPr>
            <w:tcW w:w="2553" w:type="dxa"/>
          </w:tcPr>
          <w:p w:rsidR="001D0997" w:rsidRDefault="001D0997" w:rsidP="009F68E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 2.3</w:t>
            </w:r>
          </w:p>
        </w:tc>
        <w:tc>
          <w:tcPr>
            <w:tcW w:w="3217" w:type="dxa"/>
          </w:tcPr>
          <w:p w:rsidR="001D0997" w:rsidRDefault="001D0997" w:rsidP="009F68E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d’insérer au projet et dans la base de données la gestion des rôles utilisateurs</w:t>
            </w:r>
          </w:p>
        </w:tc>
      </w:tr>
      <w:tr w:rsidR="001D0997" w:rsidTr="001D09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:rsidR="001D0997" w:rsidRDefault="001D0997" w:rsidP="00EC3C9D">
            <w:pPr>
              <w:jc w:val="left"/>
            </w:pPr>
            <w:r>
              <w:t>AdminSonataBundle</w:t>
            </w:r>
          </w:p>
        </w:tc>
        <w:tc>
          <w:tcPr>
            <w:tcW w:w="2553" w:type="dxa"/>
          </w:tcPr>
          <w:p w:rsidR="001D0997" w:rsidRDefault="001D0997" w:rsidP="00EC3C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 2.3</w:t>
            </w:r>
          </w:p>
        </w:tc>
        <w:tc>
          <w:tcPr>
            <w:tcW w:w="3217" w:type="dxa"/>
          </w:tcPr>
          <w:p w:rsidR="001D0997" w:rsidRDefault="001D0997" w:rsidP="00EC3C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de construire une interface d’Administration selon le schéma de la base de données</w:t>
            </w:r>
          </w:p>
        </w:tc>
      </w:tr>
      <w:tr w:rsidR="001D0997" w:rsidTr="001D09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:rsidR="001D0997" w:rsidRDefault="001D0997" w:rsidP="00EC3C9D">
            <w:pPr>
              <w:jc w:val="left"/>
            </w:pPr>
            <w:r>
              <w:t>APIRestBundle</w:t>
            </w:r>
          </w:p>
        </w:tc>
        <w:tc>
          <w:tcPr>
            <w:tcW w:w="2553" w:type="dxa"/>
          </w:tcPr>
          <w:p w:rsidR="001D0997" w:rsidRDefault="001D0997" w:rsidP="00EC3C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 2.3</w:t>
            </w:r>
          </w:p>
        </w:tc>
        <w:tc>
          <w:tcPr>
            <w:tcW w:w="3217" w:type="dxa"/>
          </w:tcPr>
          <w:p w:rsidR="001D0997" w:rsidRDefault="001D0997" w:rsidP="00EC3C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la création du routing acceptant des paramètres</w:t>
            </w:r>
          </w:p>
        </w:tc>
      </w:tr>
      <w:tr w:rsidR="001D0997" w:rsidTr="001D09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:rsidR="001D0997" w:rsidRDefault="001D0997" w:rsidP="00EC3C9D">
            <w:pPr>
              <w:jc w:val="left"/>
            </w:pPr>
            <w:r>
              <w:t>JMSSerializerBundle</w:t>
            </w:r>
          </w:p>
        </w:tc>
        <w:tc>
          <w:tcPr>
            <w:tcW w:w="2553" w:type="dxa"/>
          </w:tcPr>
          <w:p w:rsidR="001D0997" w:rsidRDefault="001D0997" w:rsidP="00EC3C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 2.3</w:t>
            </w:r>
          </w:p>
        </w:tc>
        <w:tc>
          <w:tcPr>
            <w:tcW w:w="3217" w:type="dxa"/>
          </w:tcPr>
          <w:p w:rsidR="001D0997" w:rsidRDefault="001D0997" w:rsidP="00EC3C9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la création du flux en format JSON</w:t>
            </w:r>
          </w:p>
        </w:tc>
      </w:tr>
    </w:tbl>
    <w:p w:rsidR="009F68E0" w:rsidRDefault="009F68E0" w:rsidP="00EC3C9D">
      <w:pPr>
        <w:jc w:val="left"/>
      </w:pPr>
    </w:p>
    <w:p w:rsidR="00116008" w:rsidRDefault="00605713" w:rsidP="00B05327">
      <w:pPr>
        <w:pStyle w:val="Titre1"/>
      </w:pPr>
      <w:bookmarkStart w:id="5" w:name="_Toc451361868"/>
      <w:r>
        <w:lastRenderedPageBreak/>
        <w:t>Les bases de données</w:t>
      </w:r>
      <w:bookmarkEnd w:id="5"/>
    </w:p>
    <w:p w:rsidR="001056DE" w:rsidRDefault="00605713" w:rsidP="00027415">
      <w:pPr>
        <w:pStyle w:val="Titre2"/>
        <w:numPr>
          <w:ilvl w:val="0"/>
          <w:numId w:val="36"/>
        </w:numPr>
      </w:pPr>
      <w:bookmarkStart w:id="6" w:name="_Toc451361869"/>
      <w:r>
        <w:t>La base de données serveurs</w:t>
      </w:r>
      <w:bookmarkEnd w:id="6"/>
    </w:p>
    <w:p w:rsidR="00605713" w:rsidRDefault="00605713" w:rsidP="00605713">
      <w:pPr>
        <w:pStyle w:val="Titre3"/>
      </w:pPr>
      <w:r>
        <w:t>Diagramme de classe</w:t>
      </w:r>
    </w:p>
    <w:p w:rsidR="00605713" w:rsidRDefault="006B70BD" w:rsidP="00605713">
      <w:pPr>
        <w:rPr>
          <w:b/>
        </w:rPr>
      </w:pPr>
      <w:r>
        <w:rPr>
          <w:noProof/>
          <w:lang w:eastAsia="fr-FR"/>
        </w:rPr>
        <w:drawing>
          <wp:inline distT="0" distB="0" distL="0" distR="0" wp14:anchorId="51D6F596" wp14:editId="3E985BA0">
            <wp:extent cx="5852160" cy="3112770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BD" w:rsidRPr="00605713" w:rsidRDefault="006B70BD" w:rsidP="006B70BD">
      <w:r>
        <w:t>Voir aussi le document annexe associé : Cahier des spécifications détaillées.PDF</w:t>
      </w:r>
    </w:p>
    <w:p w:rsidR="005270F6" w:rsidRPr="005270F6" w:rsidRDefault="00605713" w:rsidP="00605713">
      <w:pPr>
        <w:pStyle w:val="Titre3"/>
      </w:pPr>
      <w:r>
        <w:t>Dictionnaire des données</w:t>
      </w:r>
    </w:p>
    <w:p w:rsidR="005270F6" w:rsidRDefault="00605713" w:rsidP="005270F6">
      <w:r>
        <w:t>Voir document annexe associé : Cahier des spécifications détaillées – Annexes.PDF</w:t>
      </w:r>
    </w:p>
    <w:p w:rsidR="00C02891" w:rsidRDefault="00C02891">
      <w:pPr>
        <w:jc w:val="left"/>
        <w:rPr>
          <w:rFonts w:ascii="Calibri" w:eastAsiaTheme="majorEastAsia" w:hAnsi="Calibri" w:cstheme="majorBidi"/>
          <w:caps/>
          <w:noProof/>
          <w:color w:val="8DD21C"/>
          <w:sz w:val="24"/>
          <w14:ligatures w14:val="standardContextual"/>
        </w:rPr>
      </w:pPr>
      <w:r>
        <w:br w:type="page"/>
      </w:r>
    </w:p>
    <w:p w:rsidR="00653B31" w:rsidRDefault="00653B31" w:rsidP="00027415">
      <w:pPr>
        <w:pStyle w:val="Titre2"/>
      </w:pPr>
      <w:bookmarkStart w:id="7" w:name="_Toc451361870"/>
      <w:r>
        <w:lastRenderedPageBreak/>
        <w:t>La base de données locales du terminal mobile</w:t>
      </w:r>
      <w:bookmarkEnd w:id="7"/>
    </w:p>
    <w:p w:rsidR="00653B31" w:rsidRDefault="00653B31" w:rsidP="00653B31">
      <w:pPr>
        <w:pStyle w:val="Titre3"/>
      </w:pPr>
      <w:r>
        <w:t>Diagramme de classe</w:t>
      </w:r>
    </w:p>
    <w:p w:rsidR="00C02891" w:rsidRDefault="00C02891" w:rsidP="00C02891">
      <w:r>
        <w:rPr>
          <w:noProof/>
          <w:lang w:eastAsia="fr-FR"/>
        </w:rPr>
        <w:drawing>
          <wp:inline distT="0" distB="0" distL="0" distR="0" wp14:anchorId="75FFE4AF" wp14:editId="74F50C6D">
            <wp:extent cx="5852160" cy="3602355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91" w:rsidRPr="00C02891" w:rsidRDefault="00C02891" w:rsidP="00C02891">
      <w:r>
        <w:t>Voir aussi document annexe associé : Cahier des spécifications détaillées – Annexe.PDF</w:t>
      </w:r>
    </w:p>
    <w:p w:rsidR="00653B31" w:rsidRDefault="00653B31" w:rsidP="00653B31">
      <w:pPr>
        <w:pStyle w:val="Titre3"/>
      </w:pPr>
      <w:r>
        <w:t>Dictionnaire des données</w:t>
      </w:r>
    </w:p>
    <w:p w:rsidR="00B25140" w:rsidRPr="00B25140" w:rsidRDefault="00B25140" w:rsidP="00B25140">
      <w:r>
        <w:t>Voir document annexe associé : Cahier des spécifications détaillées – Annexes.PDF</w:t>
      </w:r>
    </w:p>
    <w:p w:rsidR="00BC0C25" w:rsidRDefault="007C70B9" w:rsidP="001218FD">
      <w:pPr>
        <w:pStyle w:val="Titre1"/>
        <w:rPr>
          <w:noProof/>
        </w:rPr>
      </w:pPr>
      <w:bookmarkStart w:id="8" w:name="_Toc451361871"/>
      <w:r>
        <w:rPr>
          <w:noProof/>
        </w:rPr>
        <w:lastRenderedPageBreak/>
        <w:t>Administration</w:t>
      </w:r>
      <w:bookmarkEnd w:id="8"/>
    </w:p>
    <w:p w:rsidR="00CC4616" w:rsidRDefault="00CC4616" w:rsidP="00027415">
      <w:pPr>
        <w:pStyle w:val="Titre2"/>
        <w:numPr>
          <w:ilvl w:val="0"/>
          <w:numId w:val="44"/>
        </w:numPr>
      </w:pPr>
      <w:bookmarkStart w:id="9" w:name="_Toc451361872"/>
      <w:r>
        <w:t>Architecture du projet de developpement</w:t>
      </w:r>
      <w:bookmarkEnd w:id="9"/>
    </w:p>
    <w:p w:rsidR="00CC4616" w:rsidRDefault="00CC4616" w:rsidP="00CC4616">
      <w:pPr>
        <w:pStyle w:val="Titre3"/>
      </w:pPr>
      <w:r>
        <w:t>Le projet</w:t>
      </w:r>
    </w:p>
    <w:p w:rsidR="00CC4616" w:rsidRDefault="00CC4616" w:rsidP="00CC4616">
      <w:pPr>
        <w:pStyle w:val="Titre4"/>
      </w:pPr>
      <w:r>
        <w:t>Environnement de développement</w:t>
      </w:r>
    </w:p>
    <w:p w:rsidR="00B94E86" w:rsidRDefault="00B94E86" w:rsidP="00B94E86">
      <w:r>
        <w:t xml:space="preserve">Le projet d’administration est développé en </w:t>
      </w:r>
      <w:r w:rsidRPr="00AF65BF">
        <w:rPr>
          <w:b/>
        </w:rPr>
        <w:t>PHP</w:t>
      </w:r>
      <w:r w:rsidR="00AF65BF">
        <w:t xml:space="preserve"> en </w:t>
      </w:r>
      <w:r w:rsidR="00AF65BF" w:rsidRPr="00AF65BF">
        <w:rPr>
          <w:b/>
        </w:rPr>
        <w:t>version 5.5.12</w:t>
      </w:r>
      <w:r>
        <w:t xml:space="preserve"> avec le Framework</w:t>
      </w:r>
      <w:r w:rsidR="00FF68FA">
        <w:t xml:space="preserve"> Symfony</w:t>
      </w:r>
      <w:r>
        <w:t>2</w:t>
      </w:r>
      <w:r w:rsidR="00AF65BF">
        <w:t xml:space="preserve"> en </w:t>
      </w:r>
      <w:r w:rsidR="00AF65BF" w:rsidRPr="00AF65BF">
        <w:rPr>
          <w:b/>
        </w:rPr>
        <w:t>version 2.8</w:t>
      </w:r>
      <w:r w:rsidRPr="00AF65BF">
        <w:rPr>
          <w:b/>
        </w:rPr>
        <w:t xml:space="preserve"> </w:t>
      </w:r>
      <w:r>
        <w:t xml:space="preserve">et le bundle </w:t>
      </w:r>
      <w:r w:rsidRPr="00FF68FA">
        <w:rPr>
          <w:b/>
        </w:rPr>
        <w:t>SonataAdminBundle</w:t>
      </w:r>
      <w:r>
        <w:t xml:space="preserve"> en </w:t>
      </w:r>
      <w:r w:rsidRPr="00AF65BF">
        <w:rPr>
          <w:b/>
        </w:rPr>
        <w:t>version 2.3</w:t>
      </w:r>
      <w:r>
        <w:t xml:space="preserve"> minimum</w:t>
      </w:r>
      <w:r w:rsidR="000A08D7">
        <w:t>.</w:t>
      </w:r>
    </w:p>
    <w:p w:rsidR="00510ED3" w:rsidRPr="00B94E86" w:rsidRDefault="00510ED3" w:rsidP="00510ED3">
      <w:pPr>
        <w:pStyle w:val="Titre4"/>
      </w:pPr>
      <w:r>
        <w:t>Les dépendances Symfony2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555"/>
        <w:gridCol w:w="7651"/>
      </w:tblGrid>
      <w:tr w:rsidR="00CC4616" w:rsidTr="004A0D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92D050"/>
          </w:tcPr>
          <w:p w:rsidR="00CC4616" w:rsidRPr="004A0DFE" w:rsidRDefault="008E1D28" w:rsidP="00CC4616">
            <w:pPr>
              <w:rPr>
                <w:smallCaps/>
              </w:rPr>
            </w:pPr>
            <w:r w:rsidRPr="004A0DFE">
              <w:rPr>
                <w:smallCaps/>
              </w:rPr>
              <w:t>Eclipse</w:t>
            </w:r>
          </w:p>
        </w:tc>
        <w:tc>
          <w:tcPr>
            <w:tcW w:w="7651" w:type="dxa"/>
            <w:shd w:val="clear" w:color="auto" w:fill="92D050"/>
          </w:tcPr>
          <w:p w:rsidR="008E1D28" w:rsidRPr="004A0DFE" w:rsidRDefault="004A0DFE" w:rsidP="008E1D28">
            <w:pPr>
              <w:autoSpaceDE w:val="0"/>
              <w:autoSpaceDN w:val="0"/>
              <w:adjustRightInd w:val="0"/>
              <w:spacing w:befor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mallCaps/>
                <w:kern w:val="0"/>
                <w:sz w:val="18"/>
                <w:szCs w:val="18"/>
              </w:rPr>
            </w:pPr>
            <w:r w:rsidRPr="004A0DFE">
              <w:rPr>
                <w:rFonts w:ascii="Segoe UI" w:hAnsi="Segoe UI" w:cs="Segoe UI"/>
                <w:smallCaps/>
                <w:kern w:val="0"/>
                <w:sz w:val="18"/>
                <w:szCs w:val="18"/>
              </w:rPr>
              <w:t>VERSION :</w:t>
            </w:r>
            <w:r w:rsidR="008E1D28" w:rsidRPr="004A0DFE">
              <w:rPr>
                <w:rFonts w:ascii="Segoe UI" w:hAnsi="Segoe UI" w:cs="Segoe UI"/>
                <w:smallCaps/>
                <w:kern w:val="0"/>
                <w:sz w:val="18"/>
                <w:szCs w:val="18"/>
              </w:rPr>
              <w:t xml:space="preserve"> Mars.1 Release (4.5.1)</w:t>
            </w:r>
          </w:p>
          <w:p w:rsidR="00CC4616" w:rsidRPr="004A0DFE" w:rsidRDefault="008E1D28" w:rsidP="008E1D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4A0DFE">
              <w:rPr>
                <w:rFonts w:ascii="Segoe UI" w:hAnsi="Segoe UI" w:cs="Segoe UI"/>
                <w:smallCaps/>
                <w:kern w:val="0"/>
                <w:sz w:val="18"/>
                <w:szCs w:val="18"/>
              </w:rPr>
              <w:t xml:space="preserve">Build </w:t>
            </w:r>
            <w:r w:rsidR="004A0DFE" w:rsidRPr="004A0DFE">
              <w:rPr>
                <w:rFonts w:ascii="Segoe UI" w:hAnsi="Segoe UI" w:cs="Segoe UI"/>
                <w:smallCaps/>
                <w:kern w:val="0"/>
                <w:sz w:val="18"/>
                <w:szCs w:val="18"/>
              </w:rPr>
              <w:t>ID :</w:t>
            </w:r>
            <w:r w:rsidRPr="004A0DFE">
              <w:rPr>
                <w:rFonts w:ascii="Segoe UI" w:hAnsi="Segoe UI" w:cs="Segoe UI"/>
                <w:smallCaps/>
                <w:kern w:val="0"/>
                <w:sz w:val="18"/>
                <w:szCs w:val="18"/>
              </w:rPr>
              <w:t xml:space="preserve"> 20150924-1200</w:t>
            </w:r>
          </w:p>
        </w:tc>
      </w:tr>
      <w:tr w:rsidR="008E1D28" w:rsidTr="004A0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8E1D28" w:rsidRDefault="008E1D28" w:rsidP="00CC4616">
            <w:r>
              <w:t>Dépendances</w:t>
            </w:r>
          </w:p>
        </w:tc>
        <w:tc>
          <w:tcPr>
            <w:tcW w:w="7651" w:type="dxa"/>
          </w:tcPr>
          <w:p w:rsidR="008E1D28" w:rsidRDefault="008E1D28" w:rsidP="008E1D28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 w:rsidRPr="00AF65BF">
              <w:rPr>
                <w:rFonts w:ascii="Courier New" w:hAnsi="Courier New" w:cs="Courier New"/>
                <w:b/>
                <w:kern w:val="0"/>
              </w:rPr>
              <w:t>"php": "&gt;=5.5.12"</w:t>
            </w:r>
            <w:r>
              <w:rPr>
                <w:rFonts w:ascii="Courier New" w:hAnsi="Courier New" w:cs="Courier New"/>
                <w:kern w:val="0"/>
              </w:rPr>
              <w:t>,</w:t>
            </w:r>
          </w:p>
          <w:p w:rsidR="008E1D28" w:rsidRDefault="008E1D28" w:rsidP="008E1D28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 w:rsidRPr="00AF65BF">
              <w:rPr>
                <w:rFonts w:ascii="Courier New" w:hAnsi="Courier New" w:cs="Courier New"/>
                <w:b/>
                <w:kern w:val="0"/>
              </w:rPr>
              <w:t>"symfony/symfony": "2.8.*"</w:t>
            </w:r>
            <w:r>
              <w:rPr>
                <w:rFonts w:ascii="Courier New" w:hAnsi="Courier New" w:cs="Courier New"/>
                <w:kern w:val="0"/>
              </w:rPr>
              <w:t>,</w:t>
            </w:r>
          </w:p>
          <w:p w:rsidR="008E1D28" w:rsidRDefault="008E1D28" w:rsidP="008E1D28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>
              <w:rPr>
                <w:rFonts w:ascii="Courier New" w:hAnsi="Courier New" w:cs="Courier New"/>
                <w:kern w:val="0"/>
              </w:rPr>
              <w:t>"doctrine/orm": "^2.4.8",</w:t>
            </w:r>
          </w:p>
          <w:p w:rsidR="008E1D28" w:rsidRDefault="008E1D28" w:rsidP="008E1D28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>
              <w:rPr>
                <w:rFonts w:ascii="Courier New" w:hAnsi="Courier New" w:cs="Courier New"/>
                <w:kern w:val="0"/>
              </w:rPr>
              <w:t>"doctrine/doctrine-bundle": "~1.4",</w:t>
            </w:r>
          </w:p>
          <w:p w:rsidR="008E1D28" w:rsidRDefault="008E1D28" w:rsidP="008E1D28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>
              <w:rPr>
                <w:rFonts w:ascii="Courier New" w:hAnsi="Courier New" w:cs="Courier New"/>
                <w:kern w:val="0"/>
              </w:rPr>
              <w:t>"symfony/swiftmailer-bundle": "~2.3",</w:t>
            </w:r>
          </w:p>
          <w:p w:rsidR="008E1D28" w:rsidRDefault="008E1D28" w:rsidP="008E1D28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>
              <w:rPr>
                <w:rFonts w:ascii="Courier New" w:hAnsi="Courier New" w:cs="Courier New"/>
                <w:kern w:val="0"/>
              </w:rPr>
              <w:t>"symfony/monolog-bundle": "~2.4",</w:t>
            </w:r>
          </w:p>
          <w:p w:rsidR="008E1D28" w:rsidRDefault="008E1D28" w:rsidP="008E1D28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>
              <w:rPr>
                <w:rFonts w:ascii="Courier New" w:hAnsi="Courier New" w:cs="Courier New"/>
                <w:kern w:val="0"/>
              </w:rPr>
              <w:t>"sensio/distribution-bundle": "~5.0",</w:t>
            </w:r>
          </w:p>
          <w:p w:rsidR="008E1D28" w:rsidRDefault="008E1D28" w:rsidP="008E1D28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>
              <w:rPr>
                <w:rFonts w:ascii="Courier New" w:hAnsi="Courier New" w:cs="Courier New"/>
                <w:kern w:val="0"/>
              </w:rPr>
              <w:t>"sensio/framework-extra-bundle": "^3.0.2",</w:t>
            </w:r>
          </w:p>
          <w:p w:rsidR="008E1D28" w:rsidRDefault="008E1D28" w:rsidP="008E1D28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>
              <w:rPr>
                <w:rFonts w:ascii="Courier New" w:hAnsi="Courier New" w:cs="Courier New"/>
                <w:kern w:val="0"/>
              </w:rPr>
              <w:t>"incenteev/composer-parameter-handler": "~2.0",</w:t>
            </w:r>
          </w:p>
          <w:p w:rsidR="008E1D28" w:rsidRDefault="008E1D28" w:rsidP="008E1D28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>
              <w:rPr>
                <w:rFonts w:ascii="Courier New" w:hAnsi="Courier New" w:cs="Courier New"/>
                <w:kern w:val="0"/>
              </w:rPr>
              <w:t>"friendsofsymfony/user-bundle": "~2.0@dev",</w:t>
            </w:r>
          </w:p>
          <w:p w:rsidR="008E1D28" w:rsidRDefault="008E1D28" w:rsidP="008E1D28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>
              <w:rPr>
                <w:rFonts w:ascii="Courier New" w:hAnsi="Courier New" w:cs="Courier New"/>
                <w:kern w:val="0"/>
              </w:rPr>
              <w:t>"friendsofsymfony/rest-bundle": "dev-master",</w:t>
            </w:r>
          </w:p>
          <w:p w:rsidR="008E1D28" w:rsidRDefault="008E1D28" w:rsidP="008E1D28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>
              <w:rPr>
                <w:rFonts w:ascii="Courier New" w:hAnsi="Courier New" w:cs="Courier New"/>
                <w:kern w:val="0"/>
              </w:rPr>
              <w:t>"jms/serializer-bundle": "dev-master",</w:t>
            </w:r>
          </w:p>
          <w:p w:rsidR="008E1D28" w:rsidRDefault="008E1D28" w:rsidP="008E1D28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>
              <w:rPr>
                <w:rFonts w:ascii="Courier New" w:hAnsi="Courier New" w:cs="Courier New"/>
                <w:kern w:val="0"/>
              </w:rPr>
              <w:t>"sensio/generator-bundle": "2.3.*",</w:t>
            </w:r>
          </w:p>
          <w:p w:rsidR="008E1D28" w:rsidRDefault="008E1D28" w:rsidP="008E1D28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>
              <w:rPr>
                <w:rFonts w:ascii="Courier New" w:hAnsi="Courier New" w:cs="Courier New"/>
                <w:kern w:val="0"/>
              </w:rPr>
              <w:t>"</w:t>
            </w:r>
            <w:r w:rsidRPr="00A15D22">
              <w:rPr>
                <w:rFonts w:ascii="Courier New" w:hAnsi="Courier New" w:cs="Courier New"/>
                <w:b/>
                <w:kern w:val="0"/>
              </w:rPr>
              <w:t>sonata-project/admin-bundle": "^2.3</w:t>
            </w:r>
            <w:r>
              <w:rPr>
                <w:rFonts w:ascii="Courier New" w:hAnsi="Courier New" w:cs="Courier New"/>
                <w:kern w:val="0"/>
              </w:rPr>
              <w:t>",</w:t>
            </w:r>
          </w:p>
          <w:p w:rsidR="008E1D28" w:rsidRPr="00A15D22" w:rsidRDefault="008E1D28" w:rsidP="008E1D28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kern w:val="0"/>
                <w:sz w:val="18"/>
                <w:szCs w:val="18"/>
              </w:rPr>
            </w:pPr>
            <w:r w:rsidRPr="00A15D22">
              <w:rPr>
                <w:rFonts w:ascii="Courier New" w:hAnsi="Courier New" w:cs="Courier New"/>
                <w:b/>
                <w:kern w:val="0"/>
              </w:rPr>
              <w:t>"sonata-project/doctrine-orm-admin-bundle": "^2.3"</w:t>
            </w:r>
          </w:p>
        </w:tc>
      </w:tr>
    </w:tbl>
    <w:p w:rsidR="00FD162F" w:rsidRPr="00FD162F" w:rsidRDefault="008E1D28" w:rsidP="00FD162F">
      <w:r>
        <w:t xml:space="preserve">Afin d’installer les </w:t>
      </w:r>
      <w:r w:rsidR="00FD7F7F">
        <w:t xml:space="preserve">dépendances, il est conseillé d’utiliser </w:t>
      </w:r>
      <w:r w:rsidR="00FD7F7F" w:rsidRPr="00EC6517">
        <w:rPr>
          <w:b/>
        </w:rPr>
        <w:t>Composer</w:t>
      </w:r>
      <w:r w:rsidR="00FD7F7F">
        <w:t xml:space="preserve"> de Symfony2. De cette manière, le Framework installera automatiquement les package et les dépendances nécessaires</w:t>
      </w:r>
      <w:r w:rsidR="00EC6517">
        <w:t>.</w:t>
      </w:r>
    </w:p>
    <w:p w:rsidR="00CC4616" w:rsidRDefault="00FD7F7F" w:rsidP="00CC4616">
      <w:pPr>
        <w:pStyle w:val="Titre3"/>
      </w:pPr>
      <w:r>
        <w:t>Architecture du projet de développement</w:t>
      </w:r>
    </w:p>
    <w:p w:rsidR="00510ED3" w:rsidRDefault="00752222" w:rsidP="00510ED3">
      <w:r>
        <w:rPr>
          <w:noProof/>
          <w:lang w:eastAsia="fr-FR"/>
        </w:rPr>
        <w:drawing>
          <wp:inline distT="0" distB="0" distL="0" distR="0" wp14:anchorId="77EA9F5D" wp14:editId="7EF0B708">
            <wp:extent cx="2939988" cy="1821872"/>
            <wp:effectExtent l="0" t="0" r="0" b="698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7789" cy="185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4603"/>
        <w:gridCol w:w="4603"/>
      </w:tblGrid>
      <w:tr w:rsidR="00752222" w:rsidTr="004A0D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  <w:shd w:val="clear" w:color="auto" w:fill="92D050"/>
          </w:tcPr>
          <w:p w:rsidR="00752222" w:rsidRPr="004A0DFE" w:rsidRDefault="00752222" w:rsidP="00510ED3">
            <w:pPr>
              <w:rPr>
                <w:smallCaps/>
              </w:rPr>
            </w:pPr>
            <w:r w:rsidRPr="004A0DFE">
              <w:rPr>
                <w:smallCaps/>
              </w:rPr>
              <w:lastRenderedPageBreak/>
              <w:t>Nom du répertoire</w:t>
            </w:r>
          </w:p>
        </w:tc>
        <w:tc>
          <w:tcPr>
            <w:tcW w:w="4603" w:type="dxa"/>
            <w:shd w:val="clear" w:color="auto" w:fill="92D050"/>
          </w:tcPr>
          <w:p w:rsidR="00752222" w:rsidRPr="004A0DFE" w:rsidRDefault="00752222" w:rsidP="00510E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4A0DFE">
              <w:rPr>
                <w:smallCaps/>
              </w:rPr>
              <w:t>Rôle</w:t>
            </w:r>
          </w:p>
        </w:tc>
      </w:tr>
      <w:tr w:rsidR="00752222" w:rsidTr="004A0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752222" w:rsidRDefault="00815FC0" w:rsidP="00510ED3">
            <w:r>
              <w:t>App\</w:t>
            </w:r>
          </w:p>
        </w:tc>
        <w:tc>
          <w:tcPr>
            <w:tcW w:w="4603" w:type="dxa"/>
          </w:tcPr>
          <w:p w:rsidR="00752222" w:rsidRDefault="00815FC0" w:rsidP="00510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Dossier d’installation et de configuration de Symfony2</w:t>
            </w:r>
          </w:p>
        </w:tc>
      </w:tr>
      <w:tr w:rsidR="00815FC0" w:rsidTr="004A0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815FC0" w:rsidRDefault="00815FC0" w:rsidP="00510ED3">
            <w:r>
              <w:t>Src\</w:t>
            </w:r>
          </w:p>
        </w:tc>
        <w:tc>
          <w:tcPr>
            <w:tcW w:w="4603" w:type="dxa"/>
          </w:tcPr>
          <w:p w:rsidR="00815FC0" w:rsidRDefault="00815FC0" w:rsidP="00510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Dossier répertoriant tous vos projets</w:t>
            </w:r>
          </w:p>
        </w:tc>
      </w:tr>
      <w:tr w:rsidR="00815FC0" w:rsidTr="004A0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815FC0" w:rsidRDefault="0030092E" w:rsidP="00510ED3">
            <w:r>
              <w:t>Src\</w:t>
            </w:r>
            <w:r w:rsidR="00815FC0">
              <w:t>Admin\</w:t>
            </w:r>
          </w:p>
        </w:tc>
        <w:tc>
          <w:tcPr>
            <w:tcW w:w="4603" w:type="dxa"/>
          </w:tcPr>
          <w:p w:rsidR="00815FC0" w:rsidRDefault="00815FC0" w:rsidP="00510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Dossier répertoriant tous les projets permettant la création d’une interface d’administration</w:t>
            </w:r>
          </w:p>
        </w:tc>
      </w:tr>
      <w:tr w:rsidR="00815FC0" w:rsidTr="004A0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815FC0" w:rsidRDefault="0030092E" w:rsidP="00510ED3">
            <w:r>
              <w:t>Src\</w:t>
            </w:r>
            <w:r w:rsidR="00815FC0">
              <w:t>Admin\AdminBundle\</w:t>
            </w:r>
          </w:p>
        </w:tc>
        <w:tc>
          <w:tcPr>
            <w:tcW w:w="4603" w:type="dxa"/>
          </w:tcPr>
          <w:p w:rsidR="00815FC0" w:rsidRDefault="00815FC0" w:rsidP="00510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Dossier répertoriant tous les composants de l’interface d’administration créée avec le Framework Symfony2</w:t>
            </w:r>
          </w:p>
        </w:tc>
      </w:tr>
      <w:tr w:rsidR="00815FC0" w:rsidTr="004A0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815FC0" w:rsidRDefault="0030092E" w:rsidP="00510ED3">
            <w:r>
              <w:t>Src\</w:t>
            </w:r>
            <w:r w:rsidR="00815FC0">
              <w:t>Admin\AdminBundle\SonataAdminBundle</w:t>
            </w:r>
          </w:p>
        </w:tc>
        <w:tc>
          <w:tcPr>
            <w:tcW w:w="4603" w:type="dxa"/>
          </w:tcPr>
          <w:p w:rsidR="00815FC0" w:rsidRDefault="00815FC0" w:rsidP="00510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Dossier répertoriant tous les composants de l’interface d’administration créée avec le Framework Symfony2 et le bundle SonataAdminBundle.</w:t>
            </w:r>
          </w:p>
        </w:tc>
      </w:tr>
      <w:tr w:rsidR="00874962" w:rsidTr="004A0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874962" w:rsidRDefault="004A0DFE" w:rsidP="00510ED3">
            <w:r>
              <w:t>…\SonataAdminBundle\Admin</w:t>
            </w:r>
          </w:p>
        </w:tc>
        <w:tc>
          <w:tcPr>
            <w:tcW w:w="4603" w:type="dxa"/>
          </w:tcPr>
          <w:p w:rsidR="00874962" w:rsidRDefault="004A0DFE" w:rsidP="004A0D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Regroupe l’ensemble des class permettant la création des éléments métiers à afficher dans les vues :</w:t>
            </w:r>
          </w:p>
          <w:p w:rsidR="004A0DFE" w:rsidRDefault="004A0DFE" w:rsidP="004A0D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73AA9EAC" wp14:editId="7396148F">
                  <wp:extent cx="1073728" cy="1231630"/>
                  <wp:effectExtent l="0" t="0" r="0" b="6985"/>
                  <wp:docPr id="70" name="Imag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7303" cy="124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FE" w:rsidTr="004A0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4A0DFE" w:rsidRDefault="004A0DFE" w:rsidP="00510ED3">
            <w:r>
              <w:t>…\SonataAdminBundle\Controller</w:t>
            </w:r>
          </w:p>
        </w:tc>
        <w:tc>
          <w:tcPr>
            <w:tcW w:w="4603" w:type="dxa"/>
          </w:tcPr>
          <w:p w:rsidR="004A0DFE" w:rsidRDefault="004A0DFE" w:rsidP="004A0D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Regroupe l’ensemble des class controller permettant de faire le lien entre la vue et la classe métier :</w:t>
            </w:r>
          </w:p>
          <w:p w:rsidR="004A0DFE" w:rsidRDefault="004A0DFE" w:rsidP="004A0D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5F9F9753" wp14:editId="087D4238">
                  <wp:extent cx="1357745" cy="1169169"/>
                  <wp:effectExtent l="0" t="0" r="0" b="0"/>
                  <wp:docPr id="71" name="Imag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681" cy="1186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2A31" w:rsidTr="004A0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AC2A31" w:rsidRDefault="00AC2A31" w:rsidP="00510ED3">
            <w:r>
              <w:t>…\SonataAdminBundle\DependencyInjection</w:t>
            </w:r>
          </w:p>
        </w:tc>
        <w:tc>
          <w:tcPr>
            <w:tcW w:w="4603" w:type="dxa"/>
          </w:tcPr>
          <w:p w:rsidR="00AC2A31" w:rsidRDefault="00AC2A31" w:rsidP="004A0D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Classes permettant la configuration et la gestion du bundle</w:t>
            </w:r>
          </w:p>
        </w:tc>
      </w:tr>
      <w:tr w:rsidR="00B214E3" w:rsidTr="004A0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B214E3" w:rsidRDefault="00B214E3" w:rsidP="00510ED3">
            <w:r>
              <w:t>…\SonataAdminBundle\Resources</w:t>
            </w:r>
          </w:p>
        </w:tc>
        <w:tc>
          <w:tcPr>
            <w:tcW w:w="4603" w:type="dxa"/>
          </w:tcPr>
          <w:p w:rsidR="00B214E3" w:rsidRDefault="00360830" w:rsidP="004A0D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Tous les fichiers de ressources</w:t>
            </w:r>
          </w:p>
          <w:p w:rsidR="00B214E3" w:rsidRDefault="00B214E3" w:rsidP="00FD16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 wp14:anchorId="48620382" wp14:editId="732D6FA9">
                  <wp:extent cx="653222" cy="630382"/>
                  <wp:effectExtent l="0" t="0" r="0" b="0"/>
                  <wp:docPr id="72" name="Imag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384" cy="641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2222" w:rsidRPr="00510ED3" w:rsidRDefault="00752222" w:rsidP="00510ED3"/>
    <w:p w:rsidR="00BC0C25" w:rsidRDefault="007C70B9" w:rsidP="00027415">
      <w:pPr>
        <w:pStyle w:val="Titre2"/>
      </w:pPr>
      <w:bookmarkStart w:id="10" w:name="_Toc451361873"/>
      <w:r>
        <w:lastRenderedPageBreak/>
        <w:t>Gestion des utilisateur</w:t>
      </w:r>
      <w:r w:rsidR="00E23131">
        <w:t xml:space="preserve"> / groupe / administrateur</w:t>
      </w:r>
      <w:bookmarkEnd w:id="10"/>
    </w:p>
    <w:p w:rsidR="008E22DD" w:rsidRDefault="008E22DD" w:rsidP="008E22DD">
      <w:pPr>
        <w:pStyle w:val="Titre3"/>
      </w:pPr>
      <w:r>
        <w:t>Les cas d’utilisations</w:t>
      </w:r>
    </w:p>
    <w:p w:rsidR="008E22DD" w:rsidRDefault="0023056C" w:rsidP="008E22DD">
      <w:r>
        <w:rPr>
          <w:noProof/>
          <w:lang w:eastAsia="fr-FR"/>
        </w:rPr>
        <w:drawing>
          <wp:inline distT="0" distB="0" distL="0" distR="0" wp14:anchorId="312193A4" wp14:editId="7029CE1F">
            <wp:extent cx="2842260" cy="2300425"/>
            <wp:effectExtent l="0" t="0" r="0" b="508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3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DD" w:rsidRDefault="002E51A4" w:rsidP="008E22DD">
      <w:pPr>
        <w:pStyle w:val="Titre3"/>
      </w:pPr>
      <w:r>
        <w:t>Ajouter un groupe</w:t>
      </w:r>
    </w:p>
    <w:p w:rsidR="002E51A4" w:rsidRDefault="002E51A4" w:rsidP="002E51A4">
      <w:pPr>
        <w:pStyle w:val="Titre4"/>
      </w:pPr>
      <w:r>
        <w:t>Maquette</w:t>
      </w:r>
    </w:p>
    <w:p w:rsidR="002E51A4" w:rsidRDefault="002E51A4" w:rsidP="002E51A4">
      <w:r>
        <w:t>Voir Cahier des spécifications détaillées – Annexe.pdf</w:t>
      </w:r>
    </w:p>
    <w:p w:rsidR="002E51A4" w:rsidRDefault="002E51A4" w:rsidP="002E51A4">
      <w:pPr>
        <w:pStyle w:val="Titre4"/>
      </w:pPr>
      <w:r>
        <w:t>Composant à implémenter</w:t>
      </w:r>
    </w:p>
    <w:tbl>
      <w:tblPr>
        <w:tblStyle w:val="TableauGrille1Clair"/>
        <w:tblW w:w="9776" w:type="dxa"/>
        <w:tblLook w:val="04A0" w:firstRow="1" w:lastRow="0" w:firstColumn="1" w:lastColumn="0" w:noHBand="0" w:noVBand="1"/>
      </w:tblPr>
      <w:tblGrid>
        <w:gridCol w:w="1674"/>
        <w:gridCol w:w="1113"/>
        <w:gridCol w:w="1601"/>
        <w:gridCol w:w="1690"/>
        <w:gridCol w:w="2551"/>
        <w:gridCol w:w="1147"/>
      </w:tblGrid>
      <w:tr w:rsidR="002E51A4" w:rsidTr="00EE58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  <w:shd w:val="clear" w:color="auto" w:fill="92D050"/>
          </w:tcPr>
          <w:p w:rsidR="002E51A4" w:rsidRPr="00EE5888" w:rsidRDefault="002E51A4" w:rsidP="002E51A4">
            <w:pPr>
              <w:rPr>
                <w:smallCaps/>
              </w:rPr>
            </w:pPr>
            <w:r w:rsidRPr="00EE5888">
              <w:rPr>
                <w:smallCaps/>
              </w:rPr>
              <w:t>Nom</w:t>
            </w:r>
          </w:p>
        </w:tc>
        <w:tc>
          <w:tcPr>
            <w:tcW w:w="1113" w:type="dxa"/>
            <w:shd w:val="clear" w:color="auto" w:fill="92D050"/>
          </w:tcPr>
          <w:p w:rsidR="002E51A4" w:rsidRPr="00EE5888" w:rsidRDefault="002E51A4" w:rsidP="002E51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Type</w:t>
            </w:r>
          </w:p>
        </w:tc>
        <w:tc>
          <w:tcPr>
            <w:tcW w:w="1601" w:type="dxa"/>
            <w:shd w:val="clear" w:color="auto" w:fill="92D050"/>
          </w:tcPr>
          <w:p w:rsidR="002E51A4" w:rsidRPr="00EE5888" w:rsidRDefault="002E51A4" w:rsidP="002E51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Valeur</w:t>
            </w:r>
          </w:p>
        </w:tc>
        <w:tc>
          <w:tcPr>
            <w:tcW w:w="1690" w:type="dxa"/>
            <w:shd w:val="clear" w:color="auto" w:fill="92D050"/>
          </w:tcPr>
          <w:p w:rsidR="002E51A4" w:rsidRPr="00EE5888" w:rsidRDefault="002E51A4" w:rsidP="002E51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Vérification</w:t>
            </w:r>
          </w:p>
        </w:tc>
        <w:tc>
          <w:tcPr>
            <w:tcW w:w="2551" w:type="dxa"/>
            <w:shd w:val="clear" w:color="auto" w:fill="92D050"/>
          </w:tcPr>
          <w:p w:rsidR="002E51A4" w:rsidRPr="00EE5888" w:rsidRDefault="002E51A4" w:rsidP="002E51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Erreur</w:t>
            </w:r>
          </w:p>
        </w:tc>
        <w:tc>
          <w:tcPr>
            <w:tcW w:w="1147" w:type="dxa"/>
            <w:shd w:val="clear" w:color="auto" w:fill="92D050"/>
          </w:tcPr>
          <w:p w:rsidR="002E51A4" w:rsidRPr="00EE5888" w:rsidRDefault="002E51A4" w:rsidP="002E51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BDD</w:t>
            </w:r>
            <w:r w:rsidR="00EE5888">
              <w:rPr>
                <w:smallCaps/>
              </w:rPr>
              <w:t xml:space="preserve"> Team</w:t>
            </w:r>
          </w:p>
        </w:tc>
      </w:tr>
      <w:tr w:rsidR="002E51A4" w:rsidTr="00EE5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2E51A4" w:rsidRPr="00684FDC" w:rsidRDefault="002E51A4" w:rsidP="002E51A4">
            <w:pPr>
              <w:jc w:val="left"/>
              <w:rPr>
                <w:b w:val="0"/>
              </w:rPr>
            </w:pPr>
            <w:r w:rsidRPr="00684FDC">
              <w:rPr>
                <w:b w:val="0"/>
              </w:rPr>
              <w:t>Name</w:t>
            </w:r>
          </w:p>
        </w:tc>
        <w:tc>
          <w:tcPr>
            <w:tcW w:w="1113" w:type="dxa"/>
          </w:tcPr>
          <w:p w:rsidR="002E51A4" w:rsidRDefault="002E51A4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601" w:type="dxa"/>
          </w:tcPr>
          <w:p w:rsidR="002E51A4" w:rsidRDefault="002E51A4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groupe</w:t>
            </w:r>
          </w:p>
        </w:tc>
        <w:tc>
          <w:tcPr>
            <w:tcW w:w="1690" w:type="dxa"/>
          </w:tcPr>
          <w:p w:rsidR="002E51A4" w:rsidRDefault="002E51A4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valeur du champ doit être unique, obligatoire</w:t>
            </w:r>
          </w:p>
        </w:tc>
        <w:tc>
          <w:tcPr>
            <w:tcW w:w="2551" w:type="dxa"/>
          </w:tcPr>
          <w:p w:rsidR="002E51A4" w:rsidRPr="00E2435C" w:rsidRDefault="002E51A4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création de cet élément »,</w:t>
            </w:r>
            <w:r w:rsidRPr="00E2435C">
              <w:t> </w:t>
            </w:r>
            <w:r>
              <w:t>« </w:t>
            </w:r>
            <w:r w:rsidRPr="00E2435C">
              <w:t>veuillez renseigner ce champ »</w:t>
            </w:r>
          </w:p>
        </w:tc>
        <w:tc>
          <w:tcPr>
            <w:tcW w:w="1147" w:type="dxa"/>
          </w:tcPr>
          <w:p w:rsidR="002E51A4" w:rsidRDefault="002E51A4" w:rsidP="002E51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</w:tr>
      <w:tr w:rsidR="002E51A4" w:rsidTr="00EE5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2E51A4" w:rsidRPr="00962DD4" w:rsidRDefault="002E51A4" w:rsidP="002E51A4">
            <w:pPr>
              <w:jc w:val="left"/>
              <w:rPr>
                <w:b w:val="0"/>
              </w:rPr>
            </w:pPr>
            <w:r w:rsidRPr="00962DD4">
              <w:rPr>
                <w:b w:val="0"/>
              </w:rPr>
              <w:t>Créer</w:t>
            </w:r>
          </w:p>
        </w:tc>
        <w:tc>
          <w:tcPr>
            <w:tcW w:w="1113" w:type="dxa"/>
          </w:tcPr>
          <w:p w:rsidR="002E51A4" w:rsidRPr="00962DD4" w:rsidRDefault="002E51A4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601" w:type="dxa"/>
          </w:tcPr>
          <w:p w:rsidR="002E51A4" w:rsidRPr="00962DD4" w:rsidRDefault="002E51A4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Bouton de créat</w:t>
            </w:r>
            <w:r w:rsidR="000E7ECC">
              <w:t xml:space="preserve">ion du groupe et renvoi sur la </w:t>
            </w:r>
            <w:r>
              <w:t>modification du groupe</w:t>
            </w:r>
          </w:p>
        </w:tc>
        <w:tc>
          <w:tcPr>
            <w:tcW w:w="1690" w:type="dxa"/>
          </w:tcPr>
          <w:p w:rsidR="002E51A4" w:rsidRDefault="002E51A4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1" w:type="dxa"/>
          </w:tcPr>
          <w:p w:rsidR="002E51A4" w:rsidRDefault="002E51A4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7" w:type="dxa"/>
          </w:tcPr>
          <w:p w:rsidR="002E51A4" w:rsidRDefault="002E51A4" w:rsidP="002E51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51A4" w:rsidTr="00EE5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2E51A4" w:rsidRPr="00962DD4" w:rsidRDefault="002E51A4" w:rsidP="002E51A4">
            <w:pPr>
              <w:jc w:val="left"/>
              <w:rPr>
                <w:b w:val="0"/>
              </w:rPr>
            </w:pPr>
            <w:r w:rsidRPr="00962DD4">
              <w:rPr>
                <w:b w:val="0"/>
              </w:rPr>
              <w:t xml:space="preserve">Créer et retourner à la liste </w:t>
            </w:r>
          </w:p>
        </w:tc>
        <w:tc>
          <w:tcPr>
            <w:tcW w:w="1113" w:type="dxa"/>
          </w:tcPr>
          <w:p w:rsidR="002E51A4" w:rsidRPr="00962DD4" w:rsidRDefault="002E51A4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601" w:type="dxa"/>
          </w:tcPr>
          <w:p w:rsidR="002E51A4" w:rsidRPr="00962DD4" w:rsidRDefault="002E51A4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Bouton de création du groupe </w:t>
            </w:r>
            <w:r w:rsidRPr="00962DD4">
              <w:t xml:space="preserve">et renvoi à la </w:t>
            </w:r>
            <w:r w:rsidRPr="00DC41AA">
              <w:t>liste des groupes</w:t>
            </w:r>
          </w:p>
        </w:tc>
        <w:tc>
          <w:tcPr>
            <w:tcW w:w="1690" w:type="dxa"/>
          </w:tcPr>
          <w:p w:rsidR="002E51A4" w:rsidRDefault="002E51A4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1" w:type="dxa"/>
          </w:tcPr>
          <w:p w:rsidR="002E51A4" w:rsidRDefault="002E51A4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7" w:type="dxa"/>
          </w:tcPr>
          <w:p w:rsidR="002E51A4" w:rsidRDefault="002E51A4" w:rsidP="002E51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51A4" w:rsidTr="00EE5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2E51A4" w:rsidRPr="00962DD4" w:rsidRDefault="002E51A4" w:rsidP="002E51A4">
            <w:pPr>
              <w:jc w:val="left"/>
              <w:rPr>
                <w:b w:val="0"/>
              </w:rPr>
            </w:pPr>
            <w:r w:rsidRPr="00962DD4">
              <w:rPr>
                <w:b w:val="0"/>
              </w:rPr>
              <w:t>Créer et ajouter</w:t>
            </w:r>
          </w:p>
        </w:tc>
        <w:tc>
          <w:tcPr>
            <w:tcW w:w="1113" w:type="dxa"/>
          </w:tcPr>
          <w:p w:rsidR="002E51A4" w:rsidRDefault="002E51A4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601" w:type="dxa"/>
          </w:tcPr>
          <w:p w:rsidR="002E51A4" w:rsidRDefault="002E51A4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Créer un groupe et recharge la page d’ajout</w:t>
            </w:r>
          </w:p>
        </w:tc>
        <w:tc>
          <w:tcPr>
            <w:tcW w:w="1690" w:type="dxa"/>
          </w:tcPr>
          <w:p w:rsidR="002E51A4" w:rsidRDefault="002E51A4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1" w:type="dxa"/>
          </w:tcPr>
          <w:p w:rsidR="002E51A4" w:rsidRDefault="002E51A4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7" w:type="dxa"/>
          </w:tcPr>
          <w:p w:rsidR="002E51A4" w:rsidRDefault="002E51A4" w:rsidP="002E51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E7ECC" w:rsidRDefault="000E7ECC">
      <w:pPr>
        <w:jc w:val="left"/>
      </w:pPr>
    </w:p>
    <w:p w:rsidR="000E7ECC" w:rsidRDefault="000E7ECC" w:rsidP="000E7ECC">
      <w:pPr>
        <w:pStyle w:val="Titre4"/>
      </w:pPr>
      <w:r>
        <w:lastRenderedPageBreak/>
        <w:t>Fonction appelée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E7ECC" w:rsidTr="000E7E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0E7ECC" w:rsidRPr="000E7ECC" w:rsidRDefault="000E7ECC" w:rsidP="000E7ECC">
            <w:pPr>
              <w:rPr>
                <w:smallCaps/>
              </w:rPr>
            </w:pPr>
            <w:r w:rsidRPr="000E7ECC">
              <w:rPr>
                <w:smallCaps/>
              </w:rPr>
              <w:t>Signature de la fonction</w:t>
            </w:r>
          </w:p>
        </w:tc>
        <w:tc>
          <w:tcPr>
            <w:tcW w:w="3021" w:type="dxa"/>
            <w:shd w:val="clear" w:color="auto" w:fill="92D050"/>
          </w:tcPr>
          <w:p w:rsidR="000E7ECC" w:rsidRPr="000E7ECC" w:rsidRDefault="000E7ECC" w:rsidP="000E7E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0E7ECC">
              <w:rPr>
                <w:smallCaps/>
              </w:rPr>
              <w:t>Paramètres d’entrée</w:t>
            </w:r>
          </w:p>
        </w:tc>
        <w:tc>
          <w:tcPr>
            <w:tcW w:w="3021" w:type="dxa"/>
            <w:shd w:val="clear" w:color="auto" w:fill="92D050"/>
          </w:tcPr>
          <w:p w:rsidR="000E7ECC" w:rsidRPr="000E7ECC" w:rsidRDefault="000E7ECC" w:rsidP="000E7E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0E7ECC">
              <w:rPr>
                <w:smallCaps/>
              </w:rPr>
              <w:t>Utilité</w:t>
            </w:r>
          </w:p>
        </w:tc>
      </w:tr>
      <w:tr w:rsidR="000E7ECC" w:rsidTr="000E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E7ECC" w:rsidRDefault="000E7ECC" w:rsidP="00DC41AA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configureFormFields</w:t>
            </w:r>
          </w:p>
        </w:tc>
        <w:tc>
          <w:tcPr>
            <w:tcW w:w="3021" w:type="dxa"/>
          </w:tcPr>
          <w:p w:rsidR="000E7ECC" w:rsidRDefault="000E7ECC" w:rsidP="00DC41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FormMapper $formMapper</w:t>
            </w:r>
          </w:p>
        </w:tc>
        <w:tc>
          <w:tcPr>
            <w:tcW w:w="3021" w:type="dxa"/>
          </w:tcPr>
          <w:p w:rsidR="000E7ECC" w:rsidRDefault="000E7ECC" w:rsidP="000E7EC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page d’ajout et de modification (name)</w:t>
            </w:r>
          </w:p>
        </w:tc>
      </w:tr>
    </w:tbl>
    <w:p w:rsidR="000E7ECC" w:rsidRDefault="000E7ECC" w:rsidP="000E7ECC">
      <w:pPr>
        <w:pStyle w:val="Titre3"/>
      </w:pPr>
      <w:r>
        <w:t>Modifier un groupe</w:t>
      </w:r>
    </w:p>
    <w:p w:rsidR="000E7ECC" w:rsidRDefault="000E7ECC" w:rsidP="000E7ECC">
      <w:pPr>
        <w:pStyle w:val="Titre4"/>
      </w:pPr>
      <w:r>
        <w:t>Maquette</w:t>
      </w:r>
    </w:p>
    <w:p w:rsidR="000E7ECC" w:rsidRPr="000E7ECC" w:rsidRDefault="000E7ECC" w:rsidP="000E7ECC">
      <w:r>
        <w:t>Voir Cahier des spécifications détaillées – Annexe.pdf</w:t>
      </w:r>
    </w:p>
    <w:p w:rsidR="000E7ECC" w:rsidRDefault="000E7ECC" w:rsidP="000E7ECC">
      <w:pPr>
        <w:pStyle w:val="Titre4"/>
      </w:pPr>
      <w:r>
        <w:t>Composant à 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225"/>
        <w:gridCol w:w="1083"/>
        <w:gridCol w:w="1407"/>
        <w:gridCol w:w="1525"/>
        <w:gridCol w:w="2552"/>
        <w:gridCol w:w="1193"/>
      </w:tblGrid>
      <w:tr w:rsidR="00EE5888" w:rsidTr="00EE58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shd w:val="clear" w:color="auto" w:fill="92D050"/>
          </w:tcPr>
          <w:p w:rsidR="00EE5888" w:rsidRPr="00EE5888" w:rsidRDefault="00EE5888" w:rsidP="007942FE">
            <w:pPr>
              <w:rPr>
                <w:smallCaps/>
              </w:rPr>
            </w:pPr>
            <w:r w:rsidRPr="00EE5888">
              <w:rPr>
                <w:smallCaps/>
              </w:rPr>
              <w:t>Nom</w:t>
            </w:r>
          </w:p>
        </w:tc>
        <w:tc>
          <w:tcPr>
            <w:tcW w:w="1083" w:type="dxa"/>
            <w:shd w:val="clear" w:color="auto" w:fill="92D050"/>
          </w:tcPr>
          <w:p w:rsidR="00EE5888" w:rsidRPr="00EE5888" w:rsidRDefault="00EE5888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Type</w:t>
            </w:r>
          </w:p>
        </w:tc>
        <w:tc>
          <w:tcPr>
            <w:tcW w:w="1407" w:type="dxa"/>
            <w:shd w:val="clear" w:color="auto" w:fill="92D050"/>
          </w:tcPr>
          <w:p w:rsidR="00EE5888" w:rsidRPr="00EE5888" w:rsidRDefault="00EE5888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Valeur</w:t>
            </w:r>
          </w:p>
        </w:tc>
        <w:tc>
          <w:tcPr>
            <w:tcW w:w="1525" w:type="dxa"/>
            <w:shd w:val="clear" w:color="auto" w:fill="92D050"/>
          </w:tcPr>
          <w:p w:rsidR="00EE5888" w:rsidRPr="00EE5888" w:rsidRDefault="00EE5888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Vérification</w:t>
            </w:r>
          </w:p>
        </w:tc>
        <w:tc>
          <w:tcPr>
            <w:tcW w:w="2552" w:type="dxa"/>
            <w:shd w:val="clear" w:color="auto" w:fill="92D050"/>
          </w:tcPr>
          <w:p w:rsidR="00EE5888" w:rsidRPr="00EE5888" w:rsidRDefault="00EE5888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Erreur</w:t>
            </w:r>
          </w:p>
        </w:tc>
        <w:tc>
          <w:tcPr>
            <w:tcW w:w="1193" w:type="dxa"/>
            <w:shd w:val="clear" w:color="auto" w:fill="92D050"/>
          </w:tcPr>
          <w:p w:rsidR="00EE5888" w:rsidRPr="00EE5888" w:rsidRDefault="00EE5888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BDD</w:t>
            </w:r>
            <w:r>
              <w:rPr>
                <w:smallCaps/>
              </w:rPr>
              <w:t xml:space="preserve"> Team</w:t>
            </w:r>
          </w:p>
        </w:tc>
      </w:tr>
      <w:tr w:rsidR="00EE5888" w:rsidTr="00EE5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</w:tcPr>
          <w:p w:rsidR="00EE5888" w:rsidRPr="00684FDC" w:rsidRDefault="00EE5888" w:rsidP="00EE5888">
            <w:pPr>
              <w:jc w:val="left"/>
              <w:rPr>
                <w:b w:val="0"/>
              </w:rPr>
            </w:pPr>
            <w:r w:rsidRPr="00684FDC">
              <w:rPr>
                <w:b w:val="0"/>
              </w:rPr>
              <w:t>Name</w:t>
            </w:r>
          </w:p>
        </w:tc>
        <w:tc>
          <w:tcPr>
            <w:tcW w:w="1083" w:type="dxa"/>
          </w:tcPr>
          <w:p w:rsidR="00EE5888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407" w:type="dxa"/>
          </w:tcPr>
          <w:p w:rsidR="00EE5888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groupe</w:t>
            </w:r>
          </w:p>
        </w:tc>
        <w:tc>
          <w:tcPr>
            <w:tcW w:w="1525" w:type="dxa"/>
          </w:tcPr>
          <w:p w:rsidR="00EE5888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valeur du champ doit être unique, obligatoire</w:t>
            </w:r>
          </w:p>
        </w:tc>
        <w:tc>
          <w:tcPr>
            <w:tcW w:w="2552" w:type="dxa"/>
          </w:tcPr>
          <w:p w:rsidR="00EE5888" w:rsidRPr="00E2435C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création de cet élément », « </w:t>
            </w:r>
            <w:r w:rsidRPr="00E2435C">
              <w:t>veuillez renseigner ce champ »</w:t>
            </w:r>
          </w:p>
        </w:tc>
        <w:tc>
          <w:tcPr>
            <w:tcW w:w="1193" w:type="dxa"/>
          </w:tcPr>
          <w:p w:rsidR="00EE5888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</w:tr>
      <w:tr w:rsidR="00EE5888" w:rsidTr="00EE5888">
        <w:trPr>
          <w:trHeight w:val="8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</w:tcPr>
          <w:p w:rsidR="00EE5888" w:rsidRPr="00962DD4" w:rsidRDefault="00EE5888" w:rsidP="00EE5888">
            <w:pPr>
              <w:jc w:val="left"/>
              <w:rPr>
                <w:b w:val="0"/>
              </w:rPr>
            </w:pPr>
            <w:r>
              <w:rPr>
                <w:b w:val="0"/>
              </w:rPr>
              <w:t>Mettre à jour</w:t>
            </w:r>
          </w:p>
        </w:tc>
        <w:tc>
          <w:tcPr>
            <w:tcW w:w="1083" w:type="dxa"/>
          </w:tcPr>
          <w:p w:rsidR="00EE5888" w:rsidRPr="00962DD4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407" w:type="dxa"/>
          </w:tcPr>
          <w:p w:rsidR="00EE5888" w:rsidRPr="00962DD4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 xml:space="preserve">Bouton de </w:t>
            </w:r>
            <w:r>
              <w:t>modification du groupe</w:t>
            </w:r>
          </w:p>
        </w:tc>
        <w:tc>
          <w:tcPr>
            <w:tcW w:w="1525" w:type="dxa"/>
          </w:tcPr>
          <w:p w:rsidR="00EE5888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2" w:type="dxa"/>
          </w:tcPr>
          <w:p w:rsidR="00EE5888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3" w:type="dxa"/>
          </w:tcPr>
          <w:p w:rsidR="00EE5888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E5888" w:rsidTr="00EE5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</w:tcPr>
          <w:p w:rsidR="00EE5888" w:rsidRPr="00962DD4" w:rsidRDefault="00EE5888" w:rsidP="00EE5888">
            <w:pPr>
              <w:jc w:val="left"/>
              <w:rPr>
                <w:b w:val="0"/>
              </w:rPr>
            </w:pPr>
            <w:r>
              <w:rPr>
                <w:b w:val="0"/>
              </w:rPr>
              <w:t>Mettre à jour et fermer</w:t>
            </w:r>
            <w:r w:rsidRPr="00962DD4">
              <w:rPr>
                <w:b w:val="0"/>
              </w:rPr>
              <w:t xml:space="preserve"> </w:t>
            </w:r>
          </w:p>
        </w:tc>
        <w:tc>
          <w:tcPr>
            <w:tcW w:w="1083" w:type="dxa"/>
          </w:tcPr>
          <w:p w:rsidR="00EE5888" w:rsidRPr="00962DD4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407" w:type="dxa"/>
          </w:tcPr>
          <w:p w:rsidR="00EE5888" w:rsidRPr="00962DD4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 à jour les données et renvoi à la liste des médias</w:t>
            </w:r>
          </w:p>
        </w:tc>
        <w:tc>
          <w:tcPr>
            <w:tcW w:w="1525" w:type="dxa"/>
          </w:tcPr>
          <w:p w:rsidR="00EE5888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2" w:type="dxa"/>
          </w:tcPr>
          <w:p w:rsidR="00EE5888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3" w:type="dxa"/>
          </w:tcPr>
          <w:p w:rsidR="00EE5888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E5888" w:rsidTr="00EE5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</w:tcPr>
          <w:p w:rsidR="00EE5888" w:rsidRPr="00962DD4" w:rsidRDefault="00EE5888" w:rsidP="00EE5888">
            <w:pPr>
              <w:jc w:val="left"/>
              <w:rPr>
                <w:b w:val="0"/>
              </w:rPr>
            </w:pPr>
            <w:r>
              <w:rPr>
                <w:b w:val="0"/>
              </w:rPr>
              <w:t>Supprimer</w:t>
            </w:r>
          </w:p>
        </w:tc>
        <w:tc>
          <w:tcPr>
            <w:tcW w:w="1083" w:type="dxa"/>
          </w:tcPr>
          <w:p w:rsidR="00EE5888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407" w:type="dxa"/>
          </w:tcPr>
          <w:p w:rsidR="00EE5888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Supprimer l’objet et renvoi à la liste</w:t>
            </w:r>
          </w:p>
        </w:tc>
        <w:tc>
          <w:tcPr>
            <w:tcW w:w="1525" w:type="dxa"/>
          </w:tcPr>
          <w:p w:rsidR="00EE5888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le groupe a des utilisateurs associés on ne peut le supprimer</w:t>
            </w:r>
          </w:p>
        </w:tc>
        <w:tc>
          <w:tcPr>
            <w:tcW w:w="2552" w:type="dxa"/>
          </w:tcPr>
          <w:p w:rsidR="00EE5888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suppression de cet élément »,</w:t>
            </w:r>
          </w:p>
        </w:tc>
        <w:tc>
          <w:tcPr>
            <w:tcW w:w="1193" w:type="dxa"/>
          </w:tcPr>
          <w:p w:rsidR="00EE5888" w:rsidRDefault="00EE5888" w:rsidP="00EE588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E7ECC" w:rsidRDefault="000E7ECC" w:rsidP="000E7ECC">
      <w:pPr>
        <w:pStyle w:val="Titre4"/>
      </w:pPr>
      <w:r>
        <w:t>Fonction appelée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D417D" w:rsidTr="00DD4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DD417D" w:rsidRPr="00DD417D" w:rsidRDefault="00DD417D" w:rsidP="007942FE">
            <w:pPr>
              <w:rPr>
                <w:smallCaps/>
              </w:rPr>
            </w:pPr>
            <w:r w:rsidRPr="00DD417D">
              <w:rPr>
                <w:smallCaps/>
              </w:rPr>
              <w:t>Signature de la fonction</w:t>
            </w:r>
          </w:p>
        </w:tc>
        <w:tc>
          <w:tcPr>
            <w:tcW w:w="3021" w:type="dxa"/>
            <w:shd w:val="clear" w:color="auto" w:fill="92D050"/>
          </w:tcPr>
          <w:p w:rsidR="00DD417D" w:rsidRPr="00DD417D" w:rsidRDefault="00DD417D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D417D">
              <w:rPr>
                <w:smallCaps/>
              </w:rPr>
              <w:t>Paramètres d’entrée</w:t>
            </w:r>
          </w:p>
        </w:tc>
        <w:tc>
          <w:tcPr>
            <w:tcW w:w="3021" w:type="dxa"/>
            <w:shd w:val="clear" w:color="auto" w:fill="92D050"/>
          </w:tcPr>
          <w:p w:rsidR="00DD417D" w:rsidRPr="00DD417D" w:rsidRDefault="00DD417D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D417D">
              <w:rPr>
                <w:smallCaps/>
              </w:rPr>
              <w:t>Utilité</w:t>
            </w:r>
          </w:p>
        </w:tc>
      </w:tr>
      <w:tr w:rsidR="00DD417D" w:rsidTr="00DD41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D417D" w:rsidRDefault="00DD417D" w:rsidP="00DC41AA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configureFormFields</w:t>
            </w:r>
          </w:p>
        </w:tc>
        <w:tc>
          <w:tcPr>
            <w:tcW w:w="3021" w:type="dxa"/>
          </w:tcPr>
          <w:p w:rsidR="00DD417D" w:rsidRDefault="00DD417D" w:rsidP="00DC4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FormMapper $formMapper</w:t>
            </w:r>
          </w:p>
        </w:tc>
        <w:tc>
          <w:tcPr>
            <w:tcW w:w="3021" w:type="dxa"/>
          </w:tcPr>
          <w:p w:rsidR="00DD417D" w:rsidRDefault="00DD417D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page de modification et d’ajout (name)</w:t>
            </w:r>
          </w:p>
        </w:tc>
      </w:tr>
    </w:tbl>
    <w:p w:rsidR="0023056C" w:rsidRDefault="0023056C" w:rsidP="000E7ECC">
      <w:pPr>
        <w:pStyle w:val="Titre4"/>
      </w:pPr>
      <w:r>
        <w:br w:type="page"/>
      </w:r>
    </w:p>
    <w:p w:rsidR="000E7ECC" w:rsidRDefault="00C00728" w:rsidP="00C00728">
      <w:pPr>
        <w:pStyle w:val="Titre3"/>
      </w:pPr>
      <w:r>
        <w:lastRenderedPageBreak/>
        <w:t>Supprimer un groupe</w:t>
      </w:r>
    </w:p>
    <w:p w:rsidR="00C00728" w:rsidRDefault="00C00728" w:rsidP="00C00728">
      <w:pPr>
        <w:pStyle w:val="Titre4"/>
      </w:pPr>
      <w:r>
        <w:t>Maquette</w:t>
      </w:r>
    </w:p>
    <w:p w:rsidR="00C00728" w:rsidRDefault="00C00728" w:rsidP="00C00728">
      <w:r>
        <w:t>Voir document Cahier des spécifications détaillées – Annexe.pdf</w:t>
      </w:r>
    </w:p>
    <w:p w:rsidR="00C00728" w:rsidRDefault="00C00728" w:rsidP="00C00728">
      <w:pPr>
        <w:pStyle w:val="Titre4"/>
      </w:pPr>
      <w:r>
        <w:t>Composant à implémenter</w:t>
      </w:r>
    </w:p>
    <w:tbl>
      <w:tblPr>
        <w:tblStyle w:val="TableauGrille1Clair"/>
        <w:tblW w:w="9918" w:type="dxa"/>
        <w:tblLook w:val="04A0" w:firstRow="1" w:lastRow="0" w:firstColumn="1" w:lastColumn="0" w:noHBand="0" w:noVBand="1"/>
      </w:tblPr>
      <w:tblGrid>
        <w:gridCol w:w="1375"/>
        <w:gridCol w:w="1431"/>
        <w:gridCol w:w="2151"/>
        <w:gridCol w:w="2300"/>
        <w:gridCol w:w="2661"/>
      </w:tblGrid>
      <w:tr w:rsidR="00C00728" w:rsidTr="00A860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shd w:val="clear" w:color="auto" w:fill="92D050"/>
          </w:tcPr>
          <w:p w:rsidR="00C00728" w:rsidRPr="00C00728" w:rsidRDefault="00C00728" w:rsidP="007942FE">
            <w:pPr>
              <w:rPr>
                <w:smallCaps/>
              </w:rPr>
            </w:pPr>
            <w:r w:rsidRPr="00C00728">
              <w:rPr>
                <w:smallCaps/>
              </w:rPr>
              <w:t>Nom</w:t>
            </w:r>
          </w:p>
        </w:tc>
        <w:tc>
          <w:tcPr>
            <w:tcW w:w="1431" w:type="dxa"/>
            <w:shd w:val="clear" w:color="auto" w:fill="92D050"/>
          </w:tcPr>
          <w:p w:rsidR="00C00728" w:rsidRPr="00C00728" w:rsidRDefault="00C00728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C00728">
              <w:rPr>
                <w:smallCaps/>
              </w:rPr>
              <w:t>Type</w:t>
            </w:r>
          </w:p>
        </w:tc>
        <w:tc>
          <w:tcPr>
            <w:tcW w:w="2151" w:type="dxa"/>
            <w:shd w:val="clear" w:color="auto" w:fill="92D050"/>
          </w:tcPr>
          <w:p w:rsidR="00C00728" w:rsidRPr="00C00728" w:rsidRDefault="00C00728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C00728">
              <w:rPr>
                <w:smallCaps/>
              </w:rPr>
              <w:t>Valeur</w:t>
            </w:r>
          </w:p>
        </w:tc>
        <w:tc>
          <w:tcPr>
            <w:tcW w:w="2300" w:type="dxa"/>
            <w:shd w:val="clear" w:color="auto" w:fill="92D050"/>
          </w:tcPr>
          <w:p w:rsidR="00C00728" w:rsidRPr="00C00728" w:rsidRDefault="00C00728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mallCaps/>
              </w:rPr>
            </w:pPr>
            <w:r w:rsidRPr="00C00728">
              <w:rPr>
                <w:b w:val="0"/>
                <w:smallCaps/>
              </w:rPr>
              <w:t>Exception</w:t>
            </w:r>
          </w:p>
        </w:tc>
        <w:tc>
          <w:tcPr>
            <w:tcW w:w="2661" w:type="dxa"/>
            <w:shd w:val="clear" w:color="auto" w:fill="92D050"/>
          </w:tcPr>
          <w:p w:rsidR="00C00728" w:rsidRPr="00C00728" w:rsidRDefault="00C00728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mallCaps/>
              </w:rPr>
            </w:pPr>
            <w:r w:rsidRPr="00C00728">
              <w:rPr>
                <w:b w:val="0"/>
                <w:smallCaps/>
              </w:rPr>
              <w:t>Erreur</w:t>
            </w:r>
          </w:p>
        </w:tc>
      </w:tr>
      <w:tr w:rsidR="00C00728" w:rsidTr="00A86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C00728" w:rsidRPr="00684FDC" w:rsidRDefault="00C00728" w:rsidP="007942FE">
            <w:pPr>
              <w:rPr>
                <w:b w:val="0"/>
              </w:rPr>
            </w:pPr>
            <w:r>
              <w:rPr>
                <w:b w:val="0"/>
              </w:rPr>
              <w:t>Oui, supprimer</w:t>
            </w:r>
          </w:p>
        </w:tc>
        <w:tc>
          <w:tcPr>
            <w:tcW w:w="1431" w:type="dxa"/>
          </w:tcPr>
          <w:p w:rsidR="00C00728" w:rsidRDefault="00C0072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2151" w:type="dxa"/>
          </w:tcPr>
          <w:p w:rsidR="00C00728" w:rsidRDefault="00C0072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Supprime de la base de données et renvoi sur la liste des groupes</w:t>
            </w:r>
          </w:p>
        </w:tc>
        <w:tc>
          <w:tcPr>
            <w:tcW w:w="2300" w:type="dxa"/>
          </w:tcPr>
          <w:p w:rsidR="00C00728" w:rsidRDefault="00C0072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le groupe a des utilisateurs associés on ne peut le supprimer</w:t>
            </w:r>
          </w:p>
        </w:tc>
        <w:tc>
          <w:tcPr>
            <w:tcW w:w="2661" w:type="dxa"/>
          </w:tcPr>
          <w:p w:rsidR="00C00728" w:rsidRPr="00E2435C" w:rsidRDefault="00C0072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suppression de cet élément »</w:t>
            </w:r>
          </w:p>
        </w:tc>
      </w:tr>
      <w:tr w:rsidR="00C00728" w:rsidTr="00A860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C00728" w:rsidRPr="00684FDC" w:rsidRDefault="00C00728" w:rsidP="007942FE">
            <w:pPr>
              <w:rPr>
                <w:b w:val="0"/>
              </w:rPr>
            </w:pPr>
            <w:r>
              <w:rPr>
                <w:b w:val="0"/>
              </w:rPr>
              <w:t>Editer</w:t>
            </w:r>
          </w:p>
        </w:tc>
        <w:tc>
          <w:tcPr>
            <w:tcW w:w="1431" w:type="dxa"/>
          </w:tcPr>
          <w:p w:rsidR="00C00728" w:rsidRDefault="00C0072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2151" w:type="dxa"/>
          </w:tcPr>
          <w:p w:rsidR="00C00728" w:rsidRDefault="00C0072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la modification du groupe</w:t>
            </w:r>
          </w:p>
        </w:tc>
        <w:tc>
          <w:tcPr>
            <w:tcW w:w="2300" w:type="dxa"/>
          </w:tcPr>
          <w:p w:rsidR="00C00728" w:rsidRDefault="00C0072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61" w:type="dxa"/>
          </w:tcPr>
          <w:p w:rsidR="00C00728" w:rsidRDefault="00C0072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00728" w:rsidRDefault="00C00728" w:rsidP="00C00728">
      <w:pPr>
        <w:pStyle w:val="Titre3"/>
      </w:pPr>
      <w:r>
        <w:t>Lister les groupes</w:t>
      </w:r>
    </w:p>
    <w:p w:rsidR="00C00728" w:rsidRDefault="00C00728" w:rsidP="00C00728">
      <w:pPr>
        <w:pStyle w:val="Titre4"/>
      </w:pPr>
      <w:r>
        <w:t>Maquette</w:t>
      </w:r>
    </w:p>
    <w:p w:rsidR="00C00728" w:rsidRDefault="00C00728" w:rsidP="00C00728">
      <w:r>
        <w:t>Voir document Cahier des spécifications détaillées – Annexe.pdf</w:t>
      </w:r>
    </w:p>
    <w:p w:rsidR="00C00728" w:rsidRDefault="00C00728" w:rsidP="00C00728">
      <w:pPr>
        <w:pStyle w:val="Titre4"/>
      </w:pPr>
      <w:r>
        <w:t>Composant à implémenter</w:t>
      </w:r>
    </w:p>
    <w:tbl>
      <w:tblPr>
        <w:tblStyle w:val="TableauGrille1Clair"/>
        <w:tblW w:w="9904" w:type="dxa"/>
        <w:tblLook w:val="04A0" w:firstRow="1" w:lastRow="0" w:firstColumn="1" w:lastColumn="0" w:noHBand="0" w:noVBand="1"/>
      </w:tblPr>
      <w:tblGrid>
        <w:gridCol w:w="1924"/>
        <w:gridCol w:w="3033"/>
        <w:gridCol w:w="4947"/>
      </w:tblGrid>
      <w:tr w:rsidR="00582F24" w:rsidTr="00E075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  <w:shd w:val="clear" w:color="auto" w:fill="92D050"/>
          </w:tcPr>
          <w:p w:rsidR="00582F24" w:rsidRPr="00C00728" w:rsidRDefault="00582F24" w:rsidP="007942FE">
            <w:pPr>
              <w:rPr>
                <w:smallCaps/>
              </w:rPr>
            </w:pPr>
            <w:r w:rsidRPr="00C00728">
              <w:rPr>
                <w:smallCaps/>
              </w:rPr>
              <w:t>Nom</w:t>
            </w:r>
          </w:p>
        </w:tc>
        <w:tc>
          <w:tcPr>
            <w:tcW w:w="3033" w:type="dxa"/>
            <w:shd w:val="clear" w:color="auto" w:fill="92D050"/>
          </w:tcPr>
          <w:p w:rsidR="00582F24" w:rsidRPr="00C00728" w:rsidRDefault="00582F24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C00728">
              <w:rPr>
                <w:smallCaps/>
              </w:rPr>
              <w:t>Type</w:t>
            </w:r>
          </w:p>
        </w:tc>
        <w:tc>
          <w:tcPr>
            <w:tcW w:w="4947" w:type="dxa"/>
            <w:shd w:val="clear" w:color="auto" w:fill="92D050"/>
          </w:tcPr>
          <w:p w:rsidR="00582F24" w:rsidRPr="00C00728" w:rsidRDefault="00582F24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C00728">
              <w:rPr>
                <w:smallCaps/>
              </w:rPr>
              <w:t>Action</w:t>
            </w:r>
          </w:p>
        </w:tc>
      </w:tr>
      <w:tr w:rsidR="00582F24" w:rsidTr="00E0753B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582F24" w:rsidRPr="00684FDC" w:rsidRDefault="00582F24" w:rsidP="007942FE">
            <w:pPr>
              <w:rPr>
                <w:b w:val="0"/>
              </w:rPr>
            </w:pPr>
            <w:r>
              <w:rPr>
                <w:b w:val="0"/>
              </w:rPr>
              <w:t>Listes des actions</w:t>
            </w:r>
          </w:p>
        </w:tc>
        <w:tc>
          <w:tcPr>
            <w:tcW w:w="3033" w:type="dxa"/>
          </w:tcPr>
          <w:p w:rsidR="00582F24" w:rsidRDefault="00582F24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4947" w:type="dxa"/>
          </w:tcPr>
          <w:p w:rsidR="00582F24" w:rsidRDefault="00582F24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Affiche une liste d’action </w:t>
            </w:r>
          </w:p>
        </w:tc>
      </w:tr>
      <w:tr w:rsidR="00582F24" w:rsidTr="00E0753B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582F24" w:rsidRPr="00684FDC" w:rsidRDefault="00582F24" w:rsidP="007942FE">
            <w:pPr>
              <w:rPr>
                <w:b w:val="0"/>
              </w:rPr>
            </w:pPr>
            <w:r>
              <w:rPr>
                <w:b w:val="0"/>
              </w:rPr>
              <w:t>Editer</w:t>
            </w:r>
          </w:p>
        </w:tc>
        <w:tc>
          <w:tcPr>
            <w:tcW w:w="3033" w:type="dxa"/>
          </w:tcPr>
          <w:p w:rsidR="00582F24" w:rsidRDefault="00582F24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4947" w:type="dxa"/>
          </w:tcPr>
          <w:p w:rsidR="00582F24" w:rsidRDefault="00582F24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la page de modification du groupe sélectionné</w:t>
            </w:r>
          </w:p>
        </w:tc>
      </w:tr>
      <w:tr w:rsidR="00582F24" w:rsidTr="00E0753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582F24" w:rsidRDefault="00582F24" w:rsidP="007942FE">
            <w:pPr>
              <w:rPr>
                <w:b w:val="0"/>
              </w:rPr>
            </w:pPr>
            <w:r>
              <w:rPr>
                <w:b w:val="0"/>
              </w:rPr>
              <w:t>Supprimer</w:t>
            </w:r>
          </w:p>
        </w:tc>
        <w:tc>
          <w:tcPr>
            <w:tcW w:w="3033" w:type="dxa"/>
          </w:tcPr>
          <w:p w:rsidR="00582F24" w:rsidRDefault="00582F24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4947" w:type="dxa"/>
          </w:tcPr>
          <w:p w:rsidR="00582F24" w:rsidRDefault="00582F24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82F24" w:rsidTr="00E0753B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582F24" w:rsidRDefault="00582F24" w:rsidP="007942FE">
            <w:pPr>
              <w:rPr>
                <w:b w:val="0"/>
              </w:rPr>
            </w:pPr>
            <w:r>
              <w:rPr>
                <w:b w:val="0"/>
              </w:rPr>
              <w:t>Afficher</w:t>
            </w:r>
          </w:p>
        </w:tc>
        <w:tc>
          <w:tcPr>
            <w:tcW w:w="3033" w:type="dxa"/>
          </w:tcPr>
          <w:p w:rsidR="00582F24" w:rsidRDefault="00582F24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4947" w:type="dxa"/>
          </w:tcPr>
          <w:p w:rsidR="00582F24" w:rsidRDefault="00582F24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l’affichage du groupe</w:t>
            </w:r>
          </w:p>
        </w:tc>
      </w:tr>
      <w:tr w:rsidR="00582F24" w:rsidTr="00E0753B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582F24" w:rsidRDefault="00582F24" w:rsidP="007942FE">
            <w:pPr>
              <w:rPr>
                <w:b w:val="0"/>
              </w:rPr>
            </w:pPr>
            <w:r>
              <w:rPr>
                <w:b w:val="0"/>
              </w:rPr>
              <w:t>Export</w:t>
            </w:r>
          </w:p>
        </w:tc>
        <w:tc>
          <w:tcPr>
            <w:tcW w:w="3033" w:type="dxa"/>
          </w:tcPr>
          <w:p w:rsidR="00582F24" w:rsidRDefault="00582F24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4947" w:type="dxa"/>
          </w:tcPr>
          <w:p w:rsidR="00582F24" w:rsidRDefault="00582F24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d’exporter les données en fonction de l’élément choisi dans la liste</w:t>
            </w:r>
          </w:p>
        </w:tc>
      </w:tr>
      <w:tr w:rsidR="00582F24" w:rsidTr="00E0753B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582F24" w:rsidRDefault="00582F24" w:rsidP="007942FE">
            <w:pPr>
              <w:rPr>
                <w:b w:val="0"/>
              </w:rPr>
            </w:pPr>
            <w:r>
              <w:rPr>
                <w:b w:val="0"/>
              </w:rPr>
              <w:t>Filtres</w:t>
            </w:r>
          </w:p>
        </w:tc>
        <w:tc>
          <w:tcPr>
            <w:tcW w:w="3033" w:type="dxa"/>
          </w:tcPr>
          <w:p w:rsidR="00582F24" w:rsidRDefault="00582F24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4947" w:type="dxa"/>
          </w:tcPr>
          <w:p w:rsidR="00582F24" w:rsidRDefault="00582F24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de filtrer la liste des groupes en fonctions de champs prédéfinis</w:t>
            </w:r>
          </w:p>
        </w:tc>
      </w:tr>
    </w:tbl>
    <w:p w:rsidR="00C00728" w:rsidRDefault="00C00728" w:rsidP="00C00728">
      <w:pPr>
        <w:pStyle w:val="Titre4"/>
      </w:pPr>
      <w:r>
        <w:t>Fonction appelée</w:t>
      </w:r>
    </w:p>
    <w:tbl>
      <w:tblPr>
        <w:tblStyle w:val="TableauGrille1Clair"/>
        <w:tblW w:w="9918" w:type="dxa"/>
        <w:tblLook w:val="04A0" w:firstRow="1" w:lastRow="0" w:firstColumn="1" w:lastColumn="0" w:noHBand="0" w:noVBand="1"/>
      </w:tblPr>
      <w:tblGrid>
        <w:gridCol w:w="2547"/>
        <w:gridCol w:w="2410"/>
        <w:gridCol w:w="4961"/>
      </w:tblGrid>
      <w:tr w:rsidR="00582F24" w:rsidTr="00582F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92D050"/>
          </w:tcPr>
          <w:p w:rsidR="00582F24" w:rsidRPr="00582F24" w:rsidRDefault="00582F24" w:rsidP="00582F24">
            <w:pPr>
              <w:rPr>
                <w:smallCaps/>
              </w:rPr>
            </w:pPr>
            <w:r w:rsidRPr="00582F24">
              <w:rPr>
                <w:smallCaps/>
              </w:rPr>
              <w:t xml:space="preserve">Signature </w:t>
            </w:r>
          </w:p>
        </w:tc>
        <w:tc>
          <w:tcPr>
            <w:tcW w:w="2410" w:type="dxa"/>
            <w:shd w:val="clear" w:color="auto" w:fill="92D050"/>
          </w:tcPr>
          <w:p w:rsidR="00582F24" w:rsidRPr="00582F24" w:rsidRDefault="00582F24" w:rsidP="00582F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82F24">
              <w:rPr>
                <w:smallCaps/>
              </w:rPr>
              <w:t>Paramètres d’entrée</w:t>
            </w:r>
          </w:p>
        </w:tc>
        <w:tc>
          <w:tcPr>
            <w:tcW w:w="4961" w:type="dxa"/>
            <w:shd w:val="clear" w:color="auto" w:fill="92D050"/>
          </w:tcPr>
          <w:p w:rsidR="00582F24" w:rsidRPr="00582F24" w:rsidRDefault="00582F24" w:rsidP="00582F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82F24">
              <w:rPr>
                <w:smallCaps/>
              </w:rPr>
              <w:t>Utilité</w:t>
            </w:r>
          </w:p>
        </w:tc>
      </w:tr>
      <w:tr w:rsidR="00582F24" w:rsidTr="00582F24">
        <w:trPr>
          <w:trHeight w:val="9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F24" w:rsidRDefault="00582F24" w:rsidP="00582F24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configureListFields</w:t>
            </w:r>
          </w:p>
        </w:tc>
        <w:tc>
          <w:tcPr>
            <w:tcW w:w="2410" w:type="dxa"/>
          </w:tcPr>
          <w:p w:rsidR="00582F24" w:rsidRDefault="00582F24" w:rsidP="00582F2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ListMapper $listMapper</w:t>
            </w:r>
          </w:p>
        </w:tc>
        <w:tc>
          <w:tcPr>
            <w:tcW w:w="4961" w:type="dxa"/>
          </w:tcPr>
          <w:p w:rsidR="00582F24" w:rsidRDefault="00DC41AA" w:rsidP="00582F2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</w:t>
            </w:r>
            <w:r w:rsidR="00582F24">
              <w:t xml:space="preserve"> les éléments à afficher dans la liste ainsi que les boutons d’action (name, mcqs, created_at,updated_at)</w:t>
            </w:r>
          </w:p>
          <w:p w:rsidR="00582F24" w:rsidRDefault="00582F24" w:rsidP="00582F2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Actions : view, edit, delete</w:t>
            </w:r>
          </w:p>
        </w:tc>
      </w:tr>
      <w:tr w:rsidR="00582F24" w:rsidTr="00582F24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F24" w:rsidRDefault="00582F24" w:rsidP="00582F24">
            <w:pPr>
              <w:jc w:val="left"/>
              <w:rPr>
                <w:b w:val="0"/>
                <w:bCs w:val="0"/>
                <w:color w:val="A57C2C"/>
              </w:rPr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configureDatagridFilters</w:t>
            </w:r>
          </w:p>
        </w:tc>
        <w:tc>
          <w:tcPr>
            <w:tcW w:w="2410" w:type="dxa"/>
          </w:tcPr>
          <w:p w:rsidR="00582F24" w:rsidRDefault="00582F24" w:rsidP="00582F2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DatagridMapper </w:t>
            </w:r>
          </w:p>
          <w:p w:rsidR="00582F24" w:rsidRDefault="00582F24" w:rsidP="00582F2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$datagridMapper</w:t>
            </w:r>
          </w:p>
        </w:tc>
        <w:tc>
          <w:tcPr>
            <w:tcW w:w="4961" w:type="dxa"/>
          </w:tcPr>
          <w:p w:rsidR="00582F24" w:rsidRDefault="00582F24" w:rsidP="00582F2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de filtres (name)</w:t>
            </w:r>
          </w:p>
        </w:tc>
      </w:tr>
      <w:tr w:rsidR="00582F24" w:rsidTr="00582F24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582F24" w:rsidRDefault="00582F24" w:rsidP="00582F24">
            <w:pPr>
              <w:rPr>
                <w:b w:val="0"/>
                <w:bCs w:val="0"/>
                <w:color w:val="A57C2C"/>
              </w:rPr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t>$datagridValues</w:t>
            </w:r>
          </w:p>
        </w:tc>
        <w:tc>
          <w:tcPr>
            <w:tcW w:w="2410" w:type="dxa"/>
          </w:tcPr>
          <w:p w:rsidR="00582F24" w:rsidRDefault="00582F24" w:rsidP="00582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61" w:type="dxa"/>
          </w:tcPr>
          <w:p w:rsidR="00582F24" w:rsidRDefault="00582F24" w:rsidP="00582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 des ordonnancements disponibles dans la liste des éléments du groupe</w:t>
            </w:r>
          </w:p>
        </w:tc>
      </w:tr>
    </w:tbl>
    <w:p w:rsidR="00162529" w:rsidRDefault="00162529">
      <w:pPr>
        <w:jc w:val="left"/>
      </w:pPr>
      <w:r>
        <w:br w:type="page"/>
      </w:r>
    </w:p>
    <w:p w:rsidR="00C00728" w:rsidRDefault="006C4ABC" w:rsidP="006C4ABC">
      <w:pPr>
        <w:pStyle w:val="Titre3"/>
      </w:pPr>
      <w:r>
        <w:lastRenderedPageBreak/>
        <w:t>Ajouter un utilisateur</w:t>
      </w:r>
    </w:p>
    <w:p w:rsidR="006C4ABC" w:rsidRDefault="006C4ABC" w:rsidP="006C4ABC">
      <w:pPr>
        <w:pStyle w:val="Titre4"/>
      </w:pPr>
      <w:r>
        <w:t>Maquette</w:t>
      </w:r>
    </w:p>
    <w:p w:rsidR="006C4ABC" w:rsidRDefault="006C4ABC" w:rsidP="006C4ABC">
      <w:r>
        <w:t>Voir document Cahier des spécifications détaillées – Annexe.pdf</w:t>
      </w:r>
    </w:p>
    <w:p w:rsidR="006C4ABC" w:rsidRDefault="006C4ABC" w:rsidP="006C4ABC">
      <w:pPr>
        <w:pStyle w:val="Titre4"/>
      </w:pPr>
      <w:r>
        <w:t>Composant à implémenter</w:t>
      </w:r>
    </w:p>
    <w:tbl>
      <w:tblPr>
        <w:tblStyle w:val="TableauGrille1Clair"/>
        <w:tblW w:w="9319" w:type="dxa"/>
        <w:tblLayout w:type="fixed"/>
        <w:tblLook w:val="04A0" w:firstRow="1" w:lastRow="0" w:firstColumn="1" w:lastColumn="0" w:noHBand="0" w:noVBand="1"/>
      </w:tblPr>
      <w:tblGrid>
        <w:gridCol w:w="1271"/>
        <w:gridCol w:w="1134"/>
        <w:gridCol w:w="2021"/>
        <w:gridCol w:w="1665"/>
        <w:gridCol w:w="3228"/>
      </w:tblGrid>
      <w:tr w:rsidR="00437662" w:rsidTr="00FA30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92D050"/>
          </w:tcPr>
          <w:p w:rsidR="00437662" w:rsidRPr="00E058FF" w:rsidRDefault="00437662" w:rsidP="00437662">
            <w:pPr>
              <w:rPr>
                <w:smallCaps/>
              </w:rPr>
            </w:pPr>
            <w:r w:rsidRPr="00E058FF">
              <w:rPr>
                <w:smallCaps/>
              </w:rPr>
              <w:t>Nom</w:t>
            </w:r>
          </w:p>
        </w:tc>
        <w:tc>
          <w:tcPr>
            <w:tcW w:w="1134" w:type="dxa"/>
            <w:shd w:val="clear" w:color="auto" w:fill="92D050"/>
          </w:tcPr>
          <w:p w:rsidR="00437662" w:rsidRPr="00E058FF" w:rsidRDefault="00437662" w:rsidP="004376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058FF">
              <w:rPr>
                <w:smallCaps/>
              </w:rPr>
              <w:t>Type</w:t>
            </w:r>
          </w:p>
        </w:tc>
        <w:tc>
          <w:tcPr>
            <w:tcW w:w="2021" w:type="dxa"/>
            <w:shd w:val="clear" w:color="auto" w:fill="92D050"/>
          </w:tcPr>
          <w:p w:rsidR="00437662" w:rsidRPr="00E058FF" w:rsidRDefault="00437662" w:rsidP="004376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058FF">
              <w:rPr>
                <w:smallCaps/>
              </w:rPr>
              <w:t>Valeur</w:t>
            </w:r>
          </w:p>
        </w:tc>
        <w:tc>
          <w:tcPr>
            <w:tcW w:w="1665" w:type="dxa"/>
            <w:shd w:val="clear" w:color="auto" w:fill="92D050"/>
          </w:tcPr>
          <w:p w:rsidR="00437662" w:rsidRPr="00E058FF" w:rsidRDefault="00437662" w:rsidP="004376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058FF">
              <w:rPr>
                <w:smallCaps/>
              </w:rPr>
              <w:t>Vérification</w:t>
            </w:r>
          </w:p>
        </w:tc>
        <w:tc>
          <w:tcPr>
            <w:tcW w:w="3228" w:type="dxa"/>
            <w:shd w:val="clear" w:color="auto" w:fill="92D050"/>
          </w:tcPr>
          <w:p w:rsidR="00437662" w:rsidRPr="00E058FF" w:rsidRDefault="00437662" w:rsidP="004376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058FF">
              <w:rPr>
                <w:smallCaps/>
              </w:rPr>
              <w:t>Erreur</w:t>
            </w:r>
          </w:p>
        </w:tc>
      </w:tr>
      <w:tr w:rsidR="00437662" w:rsidTr="00FA30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37662" w:rsidRPr="00684FDC" w:rsidRDefault="00437662" w:rsidP="00437662">
            <w:r>
              <w:t>username</w:t>
            </w:r>
          </w:p>
        </w:tc>
        <w:tc>
          <w:tcPr>
            <w:tcW w:w="1134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2021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Login </w:t>
            </w:r>
          </w:p>
        </w:tc>
        <w:tc>
          <w:tcPr>
            <w:tcW w:w="1665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valeur du champ doit être unique, obligatoire</w:t>
            </w:r>
          </w:p>
        </w:tc>
        <w:tc>
          <w:tcPr>
            <w:tcW w:w="3228" w:type="dxa"/>
          </w:tcPr>
          <w:p w:rsidR="00437662" w:rsidRPr="00E2435C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création de cet élément »,</w:t>
            </w:r>
            <w:r w:rsidRPr="00E2435C">
              <w:t> </w:t>
            </w:r>
            <w:r>
              <w:t>« </w:t>
            </w:r>
            <w:r w:rsidRPr="00E2435C">
              <w:t>veuillez renseigner ce champ »</w:t>
            </w:r>
          </w:p>
        </w:tc>
      </w:tr>
      <w:tr w:rsidR="00437662" w:rsidTr="00FA30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37662" w:rsidRDefault="00437662" w:rsidP="00437662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1134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2021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de l’utilisateur</w:t>
            </w:r>
          </w:p>
        </w:tc>
        <w:tc>
          <w:tcPr>
            <w:tcW w:w="1665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valeur du champ doit être unique, obligatoire</w:t>
            </w:r>
          </w:p>
        </w:tc>
        <w:tc>
          <w:tcPr>
            <w:tcW w:w="3228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création de cet élément »,</w:t>
            </w:r>
            <w:r w:rsidRPr="00E2435C">
              <w:t> </w:t>
            </w:r>
            <w:r>
              <w:t>« </w:t>
            </w:r>
            <w:r w:rsidRPr="00E2435C">
              <w:t>veuillez renseigner ce champ »</w:t>
            </w:r>
          </w:p>
        </w:tc>
      </w:tr>
      <w:tr w:rsidR="00437662" w:rsidTr="00FA30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37662" w:rsidRDefault="00437662" w:rsidP="00437662">
            <w:pPr>
              <w:rPr>
                <w:b w:val="0"/>
              </w:rPr>
            </w:pPr>
            <w:r>
              <w:rPr>
                <w:b w:val="0"/>
              </w:rPr>
              <w:t>password</w:t>
            </w:r>
          </w:p>
        </w:tc>
        <w:tc>
          <w:tcPr>
            <w:tcW w:w="1134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2021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Mot de passe </w:t>
            </w:r>
          </w:p>
        </w:tc>
        <w:tc>
          <w:tcPr>
            <w:tcW w:w="1665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28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7662" w:rsidTr="00FA30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37662" w:rsidRDefault="00437662" w:rsidP="00437662">
            <w:pPr>
              <w:rPr>
                <w:b w:val="0"/>
              </w:rPr>
            </w:pPr>
            <w:r>
              <w:rPr>
                <w:b w:val="0"/>
              </w:rPr>
              <w:t>roles</w:t>
            </w:r>
          </w:p>
        </w:tc>
        <w:tc>
          <w:tcPr>
            <w:tcW w:w="1134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2021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Rôles de l’utilisateur</w:t>
            </w:r>
          </w:p>
        </w:tc>
        <w:tc>
          <w:tcPr>
            <w:tcW w:w="1665" w:type="dxa"/>
          </w:tcPr>
          <w:p w:rsidR="00437662" w:rsidRDefault="00437662" w:rsidP="00B34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Vérification de du rôle ou des rôles</w:t>
            </w:r>
          </w:p>
        </w:tc>
        <w:tc>
          <w:tcPr>
            <w:tcW w:w="3228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création de cet élément »,</w:t>
            </w:r>
            <w:r w:rsidRPr="00E2435C">
              <w:t> </w:t>
            </w:r>
            <w:r>
              <w:t>« </w:t>
            </w:r>
            <w:r w:rsidRPr="00E2435C">
              <w:t>veuillez renseigner ce champ »</w:t>
            </w:r>
          </w:p>
        </w:tc>
      </w:tr>
      <w:tr w:rsidR="00437662" w:rsidTr="00FA30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37662" w:rsidRDefault="00437662" w:rsidP="00437662">
            <w:pPr>
              <w:rPr>
                <w:b w:val="0"/>
              </w:rPr>
            </w:pPr>
            <w:r>
              <w:rPr>
                <w:b w:val="0"/>
              </w:rPr>
              <w:t>groupes</w:t>
            </w:r>
          </w:p>
        </w:tc>
        <w:tc>
          <w:tcPr>
            <w:tcW w:w="1134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2021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 des groupes de l’utilisateur</w:t>
            </w:r>
          </w:p>
        </w:tc>
        <w:tc>
          <w:tcPr>
            <w:tcW w:w="1665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28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7662" w:rsidTr="00FA30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37662" w:rsidRDefault="00B34BB8" w:rsidP="00437662">
            <w:pPr>
              <w:rPr>
                <w:b w:val="0"/>
              </w:rPr>
            </w:pPr>
            <w:r>
              <w:rPr>
                <w:b w:val="0"/>
              </w:rPr>
              <w:t>Mcq</w:t>
            </w:r>
          </w:p>
        </w:tc>
        <w:tc>
          <w:tcPr>
            <w:tcW w:w="1134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2021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 des questionnaires de l’utilisateur</w:t>
            </w:r>
          </w:p>
        </w:tc>
        <w:tc>
          <w:tcPr>
            <w:tcW w:w="1665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28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7662" w:rsidTr="00FA30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37662" w:rsidRPr="00962DD4" w:rsidRDefault="00437662" w:rsidP="00437662">
            <w:pPr>
              <w:rPr>
                <w:b w:val="0"/>
              </w:rPr>
            </w:pPr>
            <w:r w:rsidRPr="00962DD4">
              <w:rPr>
                <w:b w:val="0"/>
              </w:rPr>
              <w:t>Créer</w:t>
            </w:r>
          </w:p>
        </w:tc>
        <w:tc>
          <w:tcPr>
            <w:tcW w:w="1134" w:type="dxa"/>
          </w:tcPr>
          <w:p w:rsidR="00437662" w:rsidRPr="00962DD4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2021" w:type="dxa"/>
          </w:tcPr>
          <w:p w:rsidR="00437662" w:rsidRPr="00962DD4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Bouton de création de </w:t>
            </w:r>
            <w:r w:rsidR="00B34BB8">
              <w:t xml:space="preserve">l’utilisateur et renvoi sur la </w:t>
            </w:r>
            <w:r>
              <w:t>modification de l’utilisateur</w:t>
            </w:r>
          </w:p>
        </w:tc>
        <w:tc>
          <w:tcPr>
            <w:tcW w:w="1665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28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7662" w:rsidTr="00FA30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37662" w:rsidRPr="00962DD4" w:rsidRDefault="00437662" w:rsidP="00437662">
            <w:pPr>
              <w:rPr>
                <w:b w:val="0"/>
              </w:rPr>
            </w:pPr>
            <w:r w:rsidRPr="00962DD4">
              <w:rPr>
                <w:b w:val="0"/>
              </w:rPr>
              <w:t xml:space="preserve">Créer et retourner à la liste </w:t>
            </w:r>
          </w:p>
        </w:tc>
        <w:tc>
          <w:tcPr>
            <w:tcW w:w="1134" w:type="dxa"/>
          </w:tcPr>
          <w:p w:rsidR="00437662" w:rsidRPr="00962DD4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2021" w:type="dxa"/>
          </w:tcPr>
          <w:p w:rsidR="00437662" w:rsidRPr="00962DD4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Bouton de création de l’utilisateur </w:t>
            </w:r>
            <w:r w:rsidRPr="00962DD4">
              <w:t xml:space="preserve">et renvoi à la </w:t>
            </w:r>
            <w:r w:rsidRPr="00A92454">
              <w:t>liste des utilisateurs</w:t>
            </w:r>
          </w:p>
        </w:tc>
        <w:tc>
          <w:tcPr>
            <w:tcW w:w="1665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28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7662" w:rsidTr="00FA30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37662" w:rsidRPr="00962DD4" w:rsidRDefault="00437662" w:rsidP="00437662">
            <w:pPr>
              <w:rPr>
                <w:b w:val="0"/>
              </w:rPr>
            </w:pPr>
            <w:r w:rsidRPr="00962DD4">
              <w:rPr>
                <w:b w:val="0"/>
              </w:rPr>
              <w:t>Créer et ajouter</w:t>
            </w:r>
          </w:p>
        </w:tc>
        <w:tc>
          <w:tcPr>
            <w:tcW w:w="1134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2021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Créer un util</w:t>
            </w:r>
            <w:r w:rsidR="00B34BB8">
              <w:t>isateur</w:t>
            </w:r>
            <w:r>
              <w:t xml:space="preserve"> et recharge la page d’ajout</w:t>
            </w:r>
          </w:p>
        </w:tc>
        <w:tc>
          <w:tcPr>
            <w:tcW w:w="1665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28" w:type="dxa"/>
          </w:tcPr>
          <w:p w:rsidR="00437662" w:rsidRDefault="00437662" w:rsidP="004376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C4ABC" w:rsidRDefault="006C4ABC" w:rsidP="006C4ABC">
      <w:pPr>
        <w:pStyle w:val="Titre4"/>
      </w:pPr>
      <w:r>
        <w:t>Fonction appelée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34BB8" w:rsidTr="00B34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B34BB8" w:rsidRPr="00B34BB8" w:rsidRDefault="00B34BB8" w:rsidP="00B34BB8">
            <w:pPr>
              <w:rPr>
                <w:smallCaps/>
              </w:rPr>
            </w:pPr>
            <w:r w:rsidRPr="00B34BB8">
              <w:rPr>
                <w:smallCaps/>
              </w:rPr>
              <w:t>Signature de la fonction</w:t>
            </w:r>
          </w:p>
        </w:tc>
        <w:tc>
          <w:tcPr>
            <w:tcW w:w="3021" w:type="dxa"/>
            <w:shd w:val="clear" w:color="auto" w:fill="92D050"/>
          </w:tcPr>
          <w:p w:rsidR="00B34BB8" w:rsidRPr="00B34BB8" w:rsidRDefault="00B34BB8" w:rsidP="00B34B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B34BB8">
              <w:rPr>
                <w:smallCaps/>
              </w:rPr>
              <w:t>Paramètres d’entrée</w:t>
            </w:r>
          </w:p>
        </w:tc>
        <w:tc>
          <w:tcPr>
            <w:tcW w:w="3021" w:type="dxa"/>
            <w:shd w:val="clear" w:color="auto" w:fill="92D050"/>
          </w:tcPr>
          <w:p w:rsidR="00B34BB8" w:rsidRPr="00B34BB8" w:rsidRDefault="00B34BB8" w:rsidP="00B34B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B34BB8">
              <w:rPr>
                <w:smallCaps/>
              </w:rPr>
              <w:t>Utilité</w:t>
            </w:r>
          </w:p>
        </w:tc>
      </w:tr>
      <w:tr w:rsidR="00B34BB8" w:rsidTr="006823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34BB8" w:rsidRDefault="00B34BB8" w:rsidP="006823B4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configureFormFields</w:t>
            </w:r>
          </w:p>
        </w:tc>
        <w:tc>
          <w:tcPr>
            <w:tcW w:w="3021" w:type="dxa"/>
          </w:tcPr>
          <w:p w:rsidR="00B34BB8" w:rsidRDefault="00B34BB8" w:rsidP="006823B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FormMapper $formMapper</w:t>
            </w:r>
          </w:p>
        </w:tc>
        <w:tc>
          <w:tcPr>
            <w:tcW w:w="3021" w:type="dxa"/>
          </w:tcPr>
          <w:p w:rsidR="00B34BB8" w:rsidRDefault="00B34BB8" w:rsidP="006823B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page d’ajout et de modification (username,email,password roles, teams, mcqs)</w:t>
            </w:r>
          </w:p>
        </w:tc>
      </w:tr>
    </w:tbl>
    <w:p w:rsidR="00B34BB8" w:rsidRDefault="00112EA5" w:rsidP="00112EA5">
      <w:pPr>
        <w:pStyle w:val="Titre3"/>
      </w:pPr>
      <w:r>
        <w:lastRenderedPageBreak/>
        <w:t>Modifier un utilisateur</w:t>
      </w:r>
    </w:p>
    <w:p w:rsidR="00112EA5" w:rsidRPr="00112EA5" w:rsidRDefault="00112EA5" w:rsidP="00112EA5">
      <w:pPr>
        <w:pStyle w:val="Titre4"/>
      </w:pPr>
      <w:r>
        <w:t>Maquette</w:t>
      </w:r>
    </w:p>
    <w:p w:rsidR="00112EA5" w:rsidRDefault="00112EA5" w:rsidP="00112EA5">
      <w:pPr>
        <w:pStyle w:val="Titre4"/>
      </w:pPr>
      <w:r>
        <w:t>Composant à implémenter</w:t>
      </w:r>
    </w:p>
    <w:tbl>
      <w:tblPr>
        <w:tblStyle w:val="TableauGrille1Clair"/>
        <w:tblW w:w="9324" w:type="dxa"/>
        <w:tblLook w:val="04A0" w:firstRow="1" w:lastRow="0" w:firstColumn="1" w:lastColumn="0" w:noHBand="0" w:noVBand="1"/>
      </w:tblPr>
      <w:tblGrid>
        <w:gridCol w:w="1601"/>
        <w:gridCol w:w="1004"/>
        <w:gridCol w:w="1489"/>
        <w:gridCol w:w="1969"/>
        <w:gridCol w:w="3261"/>
      </w:tblGrid>
      <w:tr w:rsidR="00112EA5" w:rsidTr="00894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  <w:shd w:val="clear" w:color="auto" w:fill="92D050"/>
          </w:tcPr>
          <w:p w:rsidR="00112EA5" w:rsidRPr="00112EA5" w:rsidRDefault="00112EA5" w:rsidP="00112EA5">
            <w:pPr>
              <w:rPr>
                <w:smallCaps/>
              </w:rPr>
            </w:pPr>
            <w:r w:rsidRPr="00112EA5">
              <w:rPr>
                <w:smallCaps/>
              </w:rPr>
              <w:t>Nom</w:t>
            </w:r>
          </w:p>
        </w:tc>
        <w:tc>
          <w:tcPr>
            <w:tcW w:w="1004" w:type="dxa"/>
            <w:shd w:val="clear" w:color="auto" w:fill="92D050"/>
          </w:tcPr>
          <w:p w:rsidR="00112EA5" w:rsidRPr="00112EA5" w:rsidRDefault="00112EA5" w:rsidP="00112E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112EA5">
              <w:rPr>
                <w:smallCaps/>
              </w:rPr>
              <w:t>Type</w:t>
            </w:r>
          </w:p>
        </w:tc>
        <w:tc>
          <w:tcPr>
            <w:tcW w:w="1489" w:type="dxa"/>
            <w:shd w:val="clear" w:color="auto" w:fill="92D050"/>
          </w:tcPr>
          <w:p w:rsidR="00112EA5" w:rsidRPr="00112EA5" w:rsidRDefault="00112EA5" w:rsidP="00112E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112EA5">
              <w:rPr>
                <w:smallCaps/>
              </w:rPr>
              <w:t>Valeur</w:t>
            </w:r>
          </w:p>
        </w:tc>
        <w:tc>
          <w:tcPr>
            <w:tcW w:w="2003" w:type="dxa"/>
            <w:shd w:val="clear" w:color="auto" w:fill="92D050"/>
          </w:tcPr>
          <w:p w:rsidR="00112EA5" w:rsidRPr="00112EA5" w:rsidRDefault="00112EA5" w:rsidP="00112E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112EA5">
              <w:rPr>
                <w:smallCaps/>
              </w:rPr>
              <w:t>Vérification</w:t>
            </w:r>
          </w:p>
        </w:tc>
        <w:tc>
          <w:tcPr>
            <w:tcW w:w="3339" w:type="dxa"/>
            <w:shd w:val="clear" w:color="auto" w:fill="92D050"/>
          </w:tcPr>
          <w:p w:rsidR="00112EA5" w:rsidRPr="00112EA5" w:rsidRDefault="00112EA5" w:rsidP="00112E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112EA5">
              <w:rPr>
                <w:smallCaps/>
              </w:rPr>
              <w:t>Erreur</w:t>
            </w:r>
          </w:p>
        </w:tc>
      </w:tr>
      <w:tr w:rsidR="00112EA5" w:rsidTr="00894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:rsidR="00112EA5" w:rsidRPr="00684FDC" w:rsidRDefault="00112EA5" w:rsidP="00112EA5">
            <w:r>
              <w:t>username</w:t>
            </w:r>
          </w:p>
        </w:tc>
        <w:tc>
          <w:tcPr>
            <w:tcW w:w="1004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489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Login </w:t>
            </w:r>
          </w:p>
        </w:tc>
        <w:tc>
          <w:tcPr>
            <w:tcW w:w="2003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valeur du champ doit être unique, obligatoire</w:t>
            </w:r>
          </w:p>
        </w:tc>
        <w:tc>
          <w:tcPr>
            <w:tcW w:w="3339" w:type="dxa"/>
          </w:tcPr>
          <w:p w:rsidR="00112EA5" w:rsidRPr="00E2435C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création de cet élément »,</w:t>
            </w:r>
            <w:r w:rsidRPr="00E2435C">
              <w:t> </w:t>
            </w:r>
            <w:r>
              <w:t>« </w:t>
            </w:r>
            <w:r w:rsidRPr="00E2435C">
              <w:t>veuillez renseigner ce champ »</w:t>
            </w:r>
          </w:p>
        </w:tc>
      </w:tr>
      <w:tr w:rsidR="00112EA5" w:rsidTr="00894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:rsidR="00112EA5" w:rsidRDefault="00112EA5" w:rsidP="00112EA5">
            <w:r>
              <w:t>email</w:t>
            </w:r>
          </w:p>
        </w:tc>
        <w:tc>
          <w:tcPr>
            <w:tcW w:w="1004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489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de l’utilisateur</w:t>
            </w:r>
          </w:p>
        </w:tc>
        <w:tc>
          <w:tcPr>
            <w:tcW w:w="2003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valeur du champ doit être unique, obligatoire</w:t>
            </w:r>
          </w:p>
        </w:tc>
        <w:tc>
          <w:tcPr>
            <w:tcW w:w="3339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création de cet élément »,</w:t>
            </w:r>
            <w:r w:rsidRPr="00E2435C">
              <w:t> </w:t>
            </w:r>
            <w:r>
              <w:t>« </w:t>
            </w:r>
            <w:r w:rsidRPr="00E2435C">
              <w:t>veuillez renseigner ce champ »</w:t>
            </w:r>
          </w:p>
        </w:tc>
      </w:tr>
      <w:tr w:rsidR="00112EA5" w:rsidTr="00894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:rsidR="00112EA5" w:rsidRDefault="00112EA5" w:rsidP="00112EA5">
            <w:r>
              <w:t>password</w:t>
            </w:r>
          </w:p>
        </w:tc>
        <w:tc>
          <w:tcPr>
            <w:tcW w:w="1004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489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Mot de passe </w:t>
            </w:r>
          </w:p>
        </w:tc>
        <w:tc>
          <w:tcPr>
            <w:tcW w:w="2003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39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2EA5" w:rsidTr="00894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:rsidR="00112EA5" w:rsidRDefault="00112EA5" w:rsidP="00112EA5">
            <w:r>
              <w:t>roles</w:t>
            </w:r>
          </w:p>
        </w:tc>
        <w:tc>
          <w:tcPr>
            <w:tcW w:w="1004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489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Rôles de l’utilisateur</w:t>
            </w:r>
          </w:p>
        </w:tc>
        <w:tc>
          <w:tcPr>
            <w:tcW w:w="2003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Vérification de l’orthographe du rôle ou des rôles</w:t>
            </w:r>
          </w:p>
        </w:tc>
        <w:tc>
          <w:tcPr>
            <w:tcW w:w="3339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création de cet élément »,</w:t>
            </w:r>
            <w:r w:rsidRPr="00E2435C">
              <w:t> </w:t>
            </w:r>
            <w:r>
              <w:t>« </w:t>
            </w:r>
            <w:r w:rsidRPr="00E2435C">
              <w:t>veuillez renseigner ce champ »</w:t>
            </w:r>
          </w:p>
        </w:tc>
      </w:tr>
      <w:tr w:rsidR="00112EA5" w:rsidTr="00894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:rsidR="00112EA5" w:rsidRDefault="00112EA5" w:rsidP="00112EA5">
            <w:r>
              <w:t>groupes</w:t>
            </w:r>
          </w:p>
        </w:tc>
        <w:tc>
          <w:tcPr>
            <w:tcW w:w="1004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1489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 des groupes de l’utilisateur</w:t>
            </w:r>
          </w:p>
        </w:tc>
        <w:tc>
          <w:tcPr>
            <w:tcW w:w="2003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39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2EA5" w:rsidTr="00894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:rsidR="00112EA5" w:rsidRDefault="00112EA5" w:rsidP="00112EA5">
            <w:r>
              <w:t>questionnaires</w:t>
            </w:r>
          </w:p>
        </w:tc>
        <w:tc>
          <w:tcPr>
            <w:tcW w:w="1004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1489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 des questionnaires de l’utilisateur</w:t>
            </w:r>
          </w:p>
        </w:tc>
        <w:tc>
          <w:tcPr>
            <w:tcW w:w="2003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39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2EA5" w:rsidTr="00894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:rsidR="00112EA5" w:rsidRPr="00962DD4" w:rsidRDefault="00112EA5" w:rsidP="00112EA5">
            <w:r>
              <w:t>Mettre à jour</w:t>
            </w:r>
          </w:p>
        </w:tc>
        <w:tc>
          <w:tcPr>
            <w:tcW w:w="1004" w:type="dxa"/>
          </w:tcPr>
          <w:p w:rsidR="00112EA5" w:rsidRPr="00962DD4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489" w:type="dxa"/>
          </w:tcPr>
          <w:p w:rsidR="00112EA5" w:rsidRPr="00962DD4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Bouton de modification de l’utilisateur</w:t>
            </w:r>
          </w:p>
        </w:tc>
        <w:tc>
          <w:tcPr>
            <w:tcW w:w="2003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39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2EA5" w:rsidTr="00894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:rsidR="00112EA5" w:rsidRPr="00962DD4" w:rsidRDefault="00112EA5" w:rsidP="00112EA5">
            <w:r>
              <w:t>Mettre à jour et fermer</w:t>
            </w:r>
            <w:r w:rsidRPr="00962DD4">
              <w:t xml:space="preserve"> </w:t>
            </w:r>
          </w:p>
        </w:tc>
        <w:tc>
          <w:tcPr>
            <w:tcW w:w="1004" w:type="dxa"/>
          </w:tcPr>
          <w:p w:rsidR="00112EA5" w:rsidRPr="00962DD4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489" w:type="dxa"/>
          </w:tcPr>
          <w:p w:rsidR="00112EA5" w:rsidRPr="00962DD4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Bouton de modification de l’utilisateur </w:t>
            </w:r>
            <w:r w:rsidRPr="00962DD4">
              <w:t xml:space="preserve">et renvoi à la </w:t>
            </w:r>
            <w:r>
              <w:rPr>
                <w:color w:val="000000" w:themeColor="text1"/>
              </w:rPr>
              <w:t>liste des utilisateurs</w:t>
            </w:r>
          </w:p>
        </w:tc>
        <w:tc>
          <w:tcPr>
            <w:tcW w:w="2003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39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2EA5" w:rsidTr="008942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:rsidR="00112EA5" w:rsidRPr="00962DD4" w:rsidRDefault="00112EA5" w:rsidP="00112EA5">
            <w:r>
              <w:t>Supprimer</w:t>
            </w:r>
          </w:p>
        </w:tc>
        <w:tc>
          <w:tcPr>
            <w:tcW w:w="1004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489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Supprime un utilisateur </w:t>
            </w:r>
          </w:p>
        </w:tc>
        <w:tc>
          <w:tcPr>
            <w:tcW w:w="2003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39" w:type="dxa"/>
          </w:tcPr>
          <w:p w:rsidR="00112EA5" w:rsidRDefault="00112EA5" w:rsidP="00112E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12EA5" w:rsidRDefault="00112EA5" w:rsidP="00112EA5">
      <w:pPr>
        <w:pStyle w:val="Titre4"/>
      </w:pPr>
      <w:r>
        <w:t>Fonction appelée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13CE1" w:rsidTr="00213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213CE1" w:rsidRPr="00213CE1" w:rsidRDefault="00213CE1" w:rsidP="00213CE1">
            <w:pPr>
              <w:rPr>
                <w:smallCaps/>
              </w:rPr>
            </w:pPr>
            <w:r w:rsidRPr="00213CE1">
              <w:rPr>
                <w:smallCaps/>
              </w:rPr>
              <w:t>Signature de la fonction</w:t>
            </w:r>
          </w:p>
        </w:tc>
        <w:tc>
          <w:tcPr>
            <w:tcW w:w="3021" w:type="dxa"/>
            <w:shd w:val="clear" w:color="auto" w:fill="92D050"/>
          </w:tcPr>
          <w:p w:rsidR="00213CE1" w:rsidRPr="00213CE1" w:rsidRDefault="00213CE1" w:rsidP="00213C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213CE1">
              <w:rPr>
                <w:smallCaps/>
              </w:rPr>
              <w:t>Paramètres d’entrée</w:t>
            </w:r>
          </w:p>
        </w:tc>
        <w:tc>
          <w:tcPr>
            <w:tcW w:w="3021" w:type="dxa"/>
            <w:shd w:val="clear" w:color="auto" w:fill="92D050"/>
          </w:tcPr>
          <w:p w:rsidR="00213CE1" w:rsidRPr="00213CE1" w:rsidRDefault="00213CE1" w:rsidP="00213C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213CE1">
              <w:rPr>
                <w:smallCaps/>
              </w:rPr>
              <w:t>Utilité</w:t>
            </w:r>
          </w:p>
        </w:tc>
      </w:tr>
      <w:tr w:rsidR="00213CE1" w:rsidTr="00213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13CE1" w:rsidRDefault="00213CE1" w:rsidP="00213CE1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configureFormFields</w:t>
            </w:r>
          </w:p>
        </w:tc>
        <w:tc>
          <w:tcPr>
            <w:tcW w:w="3021" w:type="dxa"/>
          </w:tcPr>
          <w:p w:rsidR="00213CE1" w:rsidRDefault="00213CE1" w:rsidP="00213CE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FormMapper $formMapper</w:t>
            </w:r>
          </w:p>
        </w:tc>
        <w:tc>
          <w:tcPr>
            <w:tcW w:w="3021" w:type="dxa"/>
          </w:tcPr>
          <w:p w:rsidR="00213CE1" w:rsidRDefault="00213CE1" w:rsidP="00213CE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page d’ajout et de modification (username,email,password roles, teams, mcqs)</w:t>
            </w:r>
          </w:p>
        </w:tc>
      </w:tr>
    </w:tbl>
    <w:p w:rsidR="00D3484E" w:rsidRDefault="00D3484E" w:rsidP="00D3484E">
      <w:pPr>
        <w:pStyle w:val="Titre3"/>
      </w:pPr>
      <w:r>
        <w:lastRenderedPageBreak/>
        <w:t>Supprimer un utilisateur</w:t>
      </w:r>
    </w:p>
    <w:p w:rsidR="00D3484E" w:rsidRDefault="00D3484E" w:rsidP="00D3484E">
      <w:pPr>
        <w:pStyle w:val="Titre4"/>
      </w:pPr>
      <w:r>
        <w:t>Maquette</w:t>
      </w:r>
    </w:p>
    <w:p w:rsidR="00D3484E" w:rsidRDefault="00D3484E" w:rsidP="00D3484E">
      <w:pPr>
        <w:pStyle w:val="Titre4"/>
      </w:pPr>
      <w:r>
        <w:t>Composant à implémenter</w:t>
      </w:r>
    </w:p>
    <w:tbl>
      <w:tblPr>
        <w:tblStyle w:val="TableauGrille1Clair"/>
        <w:tblW w:w="9918" w:type="dxa"/>
        <w:tblLook w:val="04A0" w:firstRow="1" w:lastRow="0" w:firstColumn="1" w:lastColumn="0" w:noHBand="0" w:noVBand="1"/>
      </w:tblPr>
      <w:tblGrid>
        <w:gridCol w:w="1336"/>
        <w:gridCol w:w="1332"/>
        <w:gridCol w:w="4982"/>
        <w:gridCol w:w="1134"/>
        <w:gridCol w:w="1134"/>
      </w:tblGrid>
      <w:tr w:rsidR="00D167B5" w:rsidTr="00D167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  <w:shd w:val="clear" w:color="auto" w:fill="92D050"/>
          </w:tcPr>
          <w:p w:rsidR="00D3484E" w:rsidRPr="00D3484E" w:rsidRDefault="00D3484E" w:rsidP="007942FE">
            <w:pPr>
              <w:rPr>
                <w:smallCaps/>
              </w:rPr>
            </w:pPr>
            <w:r w:rsidRPr="00D3484E">
              <w:rPr>
                <w:smallCaps/>
              </w:rPr>
              <w:t>Nom</w:t>
            </w:r>
          </w:p>
        </w:tc>
        <w:tc>
          <w:tcPr>
            <w:tcW w:w="1332" w:type="dxa"/>
            <w:shd w:val="clear" w:color="auto" w:fill="92D050"/>
          </w:tcPr>
          <w:p w:rsidR="00D3484E" w:rsidRPr="00D3484E" w:rsidRDefault="00D3484E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3484E">
              <w:rPr>
                <w:smallCaps/>
              </w:rPr>
              <w:t>Type</w:t>
            </w:r>
          </w:p>
        </w:tc>
        <w:tc>
          <w:tcPr>
            <w:tcW w:w="4982" w:type="dxa"/>
            <w:shd w:val="clear" w:color="auto" w:fill="92D050"/>
          </w:tcPr>
          <w:p w:rsidR="00D3484E" w:rsidRPr="00D3484E" w:rsidRDefault="00D3484E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3484E">
              <w:rPr>
                <w:smallCaps/>
              </w:rPr>
              <w:t>Valeur</w:t>
            </w:r>
          </w:p>
        </w:tc>
        <w:tc>
          <w:tcPr>
            <w:tcW w:w="1134" w:type="dxa"/>
            <w:shd w:val="clear" w:color="auto" w:fill="92D050"/>
          </w:tcPr>
          <w:p w:rsidR="00D3484E" w:rsidRPr="00D3484E" w:rsidRDefault="00D3484E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3484E">
              <w:rPr>
                <w:smallCaps/>
              </w:rPr>
              <w:t>Exception</w:t>
            </w:r>
          </w:p>
        </w:tc>
        <w:tc>
          <w:tcPr>
            <w:tcW w:w="1134" w:type="dxa"/>
            <w:shd w:val="clear" w:color="auto" w:fill="92D050"/>
          </w:tcPr>
          <w:p w:rsidR="00D3484E" w:rsidRPr="00D3484E" w:rsidRDefault="00D3484E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3484E">
              <w:rPr>
                <w:smallCaps/>
              </w:rPr>
              <w:t>Erreur</w:t>
            </w:r>
          </w:p>
        </w:tc>
      </w:tr>
      <w:tr w:rsidR="00D3484E" w:rsidTr="00D167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:rsidR="00D3484E" w:rsidRPr="00684FDC" w:rsidRDefault="00D3484E" w:rsidP="007942FE">
            <w:pPr>
              <w:rPr>
                <w:b w:val="0"/>
              </w:rPr>
            </w:pPr>
            <w:r>
              <w:rPr>
                <w:b w:val="0"/>
              </w:rPr>
              <w:t>Oui, supprimer</w:t>
            </w:r>
          </w:p>
        </w:tc>
        <w:tc>
          <w:tcPr>
            <w:tcW w:w="1332" w:type="dxa"/>
          </w:tcPr>
          <w:p w:rsidR="00D3484E" w:rsidRDefault="00D3484E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4982" w:type="dxa"/>
          </w:tcPr>
          <w:p w:rsidR="00D3484E" w:rsidRDefault="00D3484E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Supprime de la base de données et renvoi sur la liste des utilisateurs</w:t>
            </w:r>
          </w:p>
        </w:tc>
        <w:tc>
          <w:tcPr>
            <w:tcW w:w="1134" w:type="dxa"/>
          </w:tcPr>
          <w:p w:rsidR="00D3484E" w:rsidRDefault="00D3484E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D3484E" w:rsidRPr="00E2435C" w:rsidRDefault="00D3484E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3484E" w:rsidTr="00D167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:rsidR="00D3484E" w:rsidRPr="00684FDC" w:rsidRDefault="00D3484E" w:rsidP="007942FE">
            <w:pPr>
              <w:rPr>
                <w:b w:val="0"/>
              </w:rPr>
            </w:pPr>
            <w:r>
              <w:rPr>
                <w:b w:val="0"/>
              </w:rPr>
              <w:t>Editer</w:t>
            </w:r>
          </w:p>
        </w:tc>
        <w:tc>
          <w:tcPr>
            <w:tcW w:w="1332" w:type="dxa"/>
          </w:tcPr>
          <w:p w:rsidR="00D3484E" w:rsidRDefault="00D3484E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4982" w:type="dxa"/>
          </w:tcPr>
          <w:p w:rsidR="00D3484E" w:rsidRDefault="00D3484E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la modification de l’utilisateur</w:t>
            </w:r>
          </w:p>
        </w:tc>
        <w:tc>
          <w:tcPr>
            <w:tcW w:w="1134" w:type="dxa"/>
          </w:tcPr>
          <w:p w:rsidR="00D3484E" w:rsidRDefault="00D3484E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D3484E" w:rsidRDefault="00D3484E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3484E" w:rsidRDefault="00637A19" w:rsidP="00637A19">
      <w:pPr>
        <w:pStyle w:val="Titre3"/>
      </w:pPr>
      <w:r>
        <w:t>Lister les utilisateurs</w:t>
      </w:r>
    </w:p>
    <w:p w:rsidR="00637A19" w:rsidRDefault="00637A19" w:rsidP="00637A19">
      <w:pPr>
        <w:pStyle w:val="Titre4"/>
      </w:pPr>
      <w:r>
        <w:t>Maquette</w:t>
      </w:r>
    </w:p>
    <w:p w:rsidR="00637A19" w:rsidRDefault="00637A19" w:rsidP="00637A19">
      <w:pPr>
        <w:pStyle w:val="Titre4"/>
      </w:pPr>
      <w:r>
        <w:t>Composant à implémenter</w:t>
      </w:r>
    </w:p>
    <w:tbl>
      <w:tblPr>
        <w:tblStyle w:val="TableauGrille1Clair"/>
        <w:tblW w:w="9904" w:type="dxa"/>
        <w:tblLook w:val="04A0" w:firstRow="1" w:lastRow="0" w:firstColumn="1" w:lastColumn="0" w:noHBand="0" w:noVBand="1"/>
      </w:tblPr>
      <w:tblGrid>
        <w:gridCol w:w="1838"/>
        <w:gridCol w:w="1134"/>
        <w:gridCol w:w="6932"/>
      </w:tblGrid>
      <w:tr w:rsidR="00637A19" w:rsidTr="00D167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92D050"/>
          </w:tcPr>
          <w:p w:rsidR="00637A19" w:rsidRPr="00637A19" w:rsidRDefault="00637A19" w:rsidP="00637A19">
            <w:pPr>
              <w:rPr>
                <w:smallCaps/>
              </w:rPr>
            </w:pPr>
            <w:r w:rsidRPr="00637A19">
              <w:rPr>
                <w:smallCaps/>
              </w:rPr>
              <w:t>Nom</w:t>
            </w:r>
          </w:p>
        </w:tc>
        <w:tc>
          <w:tcPr>
            <w:tcW w:w="1134" w:type="dxa"/>
            <w:shd w:val="clear" w:color="auto" w:fill="92D050"/>
          </w:tcPr>
          <w:p w:rsidR="00637A19" w:rsidRPr="00637A19" w:rsidRDefault="00637A19" w:rsidP="00637A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637A19">
              <w:rPr>
                <w:smallCaps/>
              </w:rPr>
              <w:t>Type</w:t>
            </w:r>
          </w:p>
        </w:tc>
        <w:tc>
          <w:tcPr>
            <w:tcW w:w="6932" w:type="dxa"/>
            <w:shd w:val="clear" w:color="auto" w:fill="92D050"/>
          </w:tcPr>
          <w:p w:rsidR="00637A19" w:rsidRPr="00637A19" w:rsidRDefault="00637A19" w:rsidP="00637A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637A19">
              <w:rPr>
                <w:smallCaps/>
              </w:rPr>
              <w:t>Action</w:t>
            </w:r>
          </w:p>
        </w:tc>
      </w:tr>
      <w:tr w:rsidR="00637A19" w:rsidTr="00D167B5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637A19" w:rsidRPr="00684FDC" w:rsidRDefault="00637A19" w:rsidP="00637A19">
            <w:pPr>
              <w:rPr>
                <w:b w:val="0"/>
              </w:rPr>
            </w:pPr>
            <w:r>
              <w:rPr>
                <w:b w:val="0"/>
              </w:rPr>
              <w:t>Listes des actions</w:t>
            </w:r>
          </w:p>
        </w:tc>
        <w:tc>
          <w:tcPr>
            <w:tcW w:w="1134" w:type="dxa"/>
          </w:tcPr>
          <w:p w:rsidR="00637A19" w:rsidRDefault="00637A19" w:rsidP="00637A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6932" w:type="dxa"/>
          </w:tcPr>
          <w:p w:rsidR="00637A19" w:rsidRDefault="00637A19" w:rsidP="00637A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Affiche une liste d’action </w:t>
            </w:r>
          </w:p>
        </w:tc>
      </w:tr>
      <w:tr w:rsidR="00637A19" w:rsidTr="00D167B5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637A19" w:rsidRPr="00684FDC" w:rsidRDefault="00637A19" w:rsidP="00637A19">
            <w:pPr>
              <w:rPr>
                <w:b w:val="0"/>
              </w:rPr>
            </w:pPr>
            <w:r>
              <w:rPr>
                <w:b w:val="0"/>
              </w:rPr>
              <w:t>Editer</w:t>
            </w:r>
          </w:p>
        </w:tc>
        <w:tc>
          <w:tcPr>
            <w:tcW w:w="1134" w:type="dxa"/>
          </w:tcPr>
          <w:p w:rsidR="00637A19" w:rsidRDefault="00637A19" w:rsidP="00637A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932" w:type="dxa"/>
          </w:tcPr>
          <w:p w:rsidR="00637A19" w:rsidRDefault="00637A19" w:rsidP="00637A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la page de modification de l’utilisateur sélectionnée</w:t>
            </w:r>
          </w:p>
        </w:tc>
      </w:tr>
      <w:tr w:rsidR="00637A19" w:rsidTr="00D167B5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637A19" w:rsidRDefault="00637A19" w:rsidP="00637A19">
            <w:pPr>
              <w:rPr>
                <w:b w:val="0"/>
              </w:rPr>
            </w:pPr>
            <w:r>
              <w:rPr>
                <w:b w:val="0"/>
              </w:rPr>
              <w:t>Supprimer</w:t>
            </w:r>
          </w:p>
        </w:tc>
        <w:tc>
          <w:tcPr>
            <w:tcW w:w="1134" w:type="dxa"/>
          </w:tcPr>
          <w:p w:rsidR="00637A19" w:rsidRDefault="00637A19" w:rsidP="00637A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932" w:type="dxa"/>
          </w:tcPr>
          <w:p w:rsidR="00637A19" w:rsidRDefault="00637A19" w:rsidP="00637A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37A19" w:rsidTr="00D167B5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637A19" w:rsidRDefault="00637A19" w:rsidP="00637A19">
            <w:pPr>
              <w:rPr>
                <w:b w:val="0"/>
              </w:rPr>
            </w:pPr>
            <w:r>
              <w:rPr>
                <w:b w:val="0"/>
              </w:rPr>
              <w:t>Export</w:t>
            </w:r>
          </w:p>
        </w:tc>
        <w:tc>
          <w:tcPr>
            <w:tcW w:w="1134" w:type="dxa"/>
          </w:tcPr>
          <w:p w:rsidR="00637A19" w:rsidRDefault="00637A19" w:rsidP="00637A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6932" w:type="dxa"/>
          </w:tcPr>
          <w:p w:rsidR="00637A19" w:rsidRDefault="00637A19" w:rsidP="00637A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d’exporter les données en fonction de l’élément choisi dans la liste</w:t>
            </w:r>
          </w:p>
        </w:tc>
      </w:tr>
      <w:tr w:rsidR="00637A19" w:rsidTr="00D167B5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637A19" w:rsidRDefault="00637A19" w:rsidP="00637A19">
            <w:pPr>
              <w:rPr>
                <w:b w:val="0"/>
              </w:rPr>
            </w:pPr>
            <w:r>
              <w:rPr>
                <w:b w:val="0"/>
              </w:rPr>
              <w:t>Filtres</w:t>
            </w:r>
          </w:p>
        </w:tc>
        <w:tc>
          <w:tcPr>
            <w:tcW w:w="1134" w:type="dxa"/>
          </w:tcPr>
          <w:p w:rsidR="00637A19" w:rsidRDefault="00637A19" w:rsidP="00637A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6932" w:type="dxa"/>
          </w:tcPr>
          <w:p w:rsidR="00637A19" w:rsidRDefault="00637A19" w:rsidP="00637A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de filtrer la liste des utilisateurs en fonctions de champs prédéfinis</w:t>
            </w:r>
          </w:p>
        </w:tc>
      </w:tr>
    </w:tbl>
    <w:p w:rsidR="00637A19" w:rsidRDefault="00637A19" w:rsidP="00637A19">
      <w:pPr>
        <w:pStyle w:val="Titre4"/>
      </w:pPr>
      <w:r>
        <w:t>Fonction appelée</w:t>
      </w:r>
    </w:p>
    <w:tbl>
      <w:tblPr>
        <w:tblStyle w:val="TableauGrille1Clair"/>
        <w:tblW w:w="9934" w:type="dxa"/>
        <w:tblLook w:val="04A0" w:firstRow="1" w:lastRow="0" w:firstColumn="1" w:lastColumn="0" w:noHBand="0" w:noVBand="1"/>
      </w:tblPr>
      <w:tblGrid>
        <w:gridCol w:w="2689"/>
        <w:gridCol w:w="2409"/>
        <w:gridCol w:w="4836"/>
      </w:tblGrid>
      <w:tr w:rsidR="00695947" w:rsidTr="00D238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92D050"/>
          </w:tcPr>
          <w:p w:rsidR="00695947" w:rsidRPr="00695947" w:rsidRDefault="00695947" w:rsidP="00695947">
            <w:pPr>
              <w:rPr>
                <w:smallCaps/>
              </w:rPr>
            </w:pPr>
            <w:r w:rsidRPr="00695947">
              <w:rPr>
                <w:smallCaps/>
              </w:rPr>
              <w:t xml:space="preserve">Signature </w:t>
            </w:r>
          </w:p>
        </w:tc>
        <w:tc>
          <w:tcPr>
            <w:tcW w:w="2409" w:type="dxa"/>
            <w:shd w:val="clear" w:color="auto" w:fill="92D050"/>
          </w:tcPr>
          <w:p w:rsidR="00695947" w:rsidRPr="00695947" w:rsidRDefault="00695947" w:rsidP="00695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695947">
              <w:rPr>
                <w:smallCaps/>
              </w:rPr>
              <w:t>Paramètres d’entrée</w:t>
            </w:r>
          </w:p>
        </w:tc>
        <w:tc>
          <w:tcPr>
            <w:tcW w:w="4836" w:type="dxa"/>
            <w:shd w:val="clear" w:color="auto" w:fill="92D050"/>
          </w:tcPr>
          <w:p w:rsidR="00695947" w:rsidRPr="00695947" w:rsidRDefault="00695947" w:rsidP="00695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695947">
              <w:rPr>
                <w:smallCaps/>
              </w:rPr>
              <w:t>Utilité</w:t>
            </w:r>
          </w:p>
        </w:tc>
      </w:tr>
      <w:tr w:rsidR="00695947" w:rsidTr="00D238D6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95947" w:rsidRDefault="00695947" w:rsidP="009834BD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configureListFields</w:t>
            </w:r>
          </w:p>
        </w:tc>
        <w:tc>
          <w:tcPr>
            <w:tcW w:w="2409" w:type="dxa"/>
          </w:tcPr>
          <w:p w:rsidR="00695947" w:rsidRDefault="00695947" w:rsidP="009834B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ListMapper $listMapper</w:t>
            </w:r>
          </w:p>
        </w:tc>
        <w:tc>
          <w:tcPr>
            <w:tcW w:w="4836" w:type="dxa"/>
          </w:tcPr>
          <w:p w:rsidR="00695947" w:rsidRDefault="00695947" w:rsidP="009834B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liste ainsi que les boutons d’action (username,email,password roles, teams, mcqs ,created_at,updated_at)</w:t>
            </w:r>
          </w:p>
          <w:p w:rsidR="00695947" w:rsidRDefault="00695947" w:rsidP="009834B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Actions : edit, delete,view</w:t>
            </w:r>
          </w:p>
        </w:tc>
      </w:tr>
      <w:tr w:rsidR="00695947" w:rsidTr="00D238D6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95947" w:rsidRDefault="00695947" w:rsidP="009834BD">
            <w:pPr>
              <w:jc w:val="left"/>
              <w:rPr>
                <w:b w:val="0"/>
                <w:bCs w:val="0"/>
                <w:color w:val="A57C2C"/>
              </w:rPr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configureDatagridFilters</w:t>
            </w:r>
          </w:p>
        </w:tc>
        <w:tc>
          <w:tcPr>
            <w:tcW w:w="2409" w:type="dxa"/>
          </w:tcPr>
          <w:p w:rsidR="00695947" w:rsidRDefault="00695947" w:rsidP="009834B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DatagridMapper </w:t>
            </w:r>
          </w:p>
          <w:p w:rsidR="00695947" w:rsidRDefault="00695947" w:rsidP="009834B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$datagridMapper</w:t>
            </w:r>
          </w:p>
        </w:tc>
        <w:tc>
          <w:tcPr>
            <w:tcW w:w="4836" w:type="dxa"/>
          </w:tcPr>
          <w:p w:rsidR="00695947" w:rsidRDefault="00695947" w:rsidP="009834B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de filtres (username,roles,teams)</w:t>
            </w:r>
          </w:p>
        </w:tc>
      </w:tr>
      <w:tr w:rsidR="00695947" w:rsidTr="00D238D6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95947" w:rsidRDefault="00695947" w:rsidP="009834BD">
            <w:pPr>
              <w:jc w:val="left"/>
              <w:rPr>
                <w:b w:val="0"/>
                <w:bCs w:val="0"/>
                <w:color w:val="A57C2C"/>
              </w:rPr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t>$datagridValues</w:t>
            </w:r>
          </w:p>
        </w:tc>
        <w:tc>
          <w:tcPr>
            <w:tcW w:w="2409" w:type="dxa"/>
          </w:tcPr>
          <w:p w:rsidR="00695947" w:rsidRDefault="00695947" w:rsidP="009834B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36" w:type="dxa"/>
          </w:tcPr>
          <w:p w:rsidR="00695947" w:rsidRDefault="00695947" w:rsidP="009834B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 des ordonnancements disponibles dans la liste des éléments de l’utilisateur</w:t>
            </w:r>
          </w:p>
        </w:tc>
      </w:tr>
    </w:tbl>
    <w:p w:rsidR="003C5EC3" w:rsidRDefault="003C5EC3" w:rsidP="00E42DAD">
      <w:pPr>
        <w:sectPr w:rsidR="003C5EC3">
          <w:headerReference w:type="default" r:id="rId42"/>
          <w:footerReference w:type="default" r:id="rId43"/>
          <w:pgSz w:w="12240" w:h="15840" w:code="1"/>
          <w:pgMar w:top="2520" w:right="1512" w:bottom="1800" w:left="1512" w:header="1080" w:footer="720" w:gutter="0"/>
          <w:pgNumType w:start="1"/>
          <w:cols w:space="720"/>
          <w:docGrid w:linePitch="360"/>
        </w:sectPr>
      </w:pPr>
    </w:p>
    <w:p w:rsidR="007C70B9" w:rsidRDefault="007C70B9" w:rsidP="00027415">
      <w:pPr>
        <w:pStyle w:val="Titre2"/>
      </w:pPr>
      <w:bookmarkStart w:id="11" w:name="_Toc451361874"/>
      <w:r>
        <w:lastRenderedPageBreak/>
        <w:t>Gestion des questionnaires</w:t>
      </w:r>
      <w:bookmarkEnd w:id="11"/>
    </w:p>
    <w:p w:rsidR="00791C74" w:rsidRDefault="00791C74" w:rsidP="00791C74">
      <w:pPr>
        <w:pStyle w:val="Titre3"/>
      </w:pPr>
      <w:r>
        <w:t>Les cas d’utilisation</w:t>
      </w:r>
    </w:p>
    <w:p w:rsidR="007E49E2" w:rsidRPr="007E49E2" w:rsidRDefault="007E49E2" w:rsidP="007E49E2">
      <w:r>
        <w:t>Une catégorie se compose de QCM et un QCM se compose d’au moins une question.</w:t>
      </w:r>
    </w:p>
    <w:p w:rsidR="003C5EC3" w:rsidRDefault="003C5EC3" w:rsidP="003C5EC3">
      <w:pPr>
        <w:jc w:val="center"/>
      </w:pPr>
      <w:r>
        <w:rPr>
          <w:noProof/>
          <w:lang w:eastAsia="fr-FR"/>
        </w:rPr>
        <w:drawing>
          <wp:inline distT="0" distB="0" distL="0" distR="0" wp14:anchorId="0ED56969" wp14:editId="2C399539">
            <wp:extent cx="6858000" cy="4647902"/>
            <wp:effectExtent l="0" t="0" r="0" b="63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85796" cy="4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C3" w:rsidRDefault="003C5EC3" w:rsidP="00791C74">
      <w:pPr>
        <w:sectPr w:rsidR="003C5EC3" w:rsidSect="003A77C9">
          <w:pgSz w:w="15840" w:h="12240" w:orient="landscape" w:code="1"/>
          <w:pgMar w:top="1512" w:right="2520" w:bottom="1512" w:left="1800" w:header="1080" w:footer="720" w:gutter="0"/>
          <w:cols w:space="720"/>
          <w:docGrid w:linePitch="360"/>
        </w:sectPr>
      </w:pPr>
    </w:p>
    <w:p w:rsidR="00FC6998" w:rsidRDefault="00FC6998" w:rsidP="00FC6998">
      <w:pPr>
        <w:pStyle w:val="Titre3"/>
      </w:pPr>
      <w:bookmarkStart w:id="12" w:name="_Toc451281172"/>
      <w:r>
        <w:lastRenderedPageBreak/>
        <w:t>Ajout</w:t>
      </w:r>
      <w:r w:rsidR="00C601A5">
        <w:t>er</w:t>
      </w:r>
      <w:r w:rsidR="00D31CA3">
        <w:t xml:space="preserve"> </w:t>
      </w:r>
      <w:r>
        <w:t>un QCM</w:t>
      </w:r>
      <w:bookmarkEnd w:id="12"/>
    </w:p>
    <w:p w:rsidR="00FC6998" w:rsidRPr="00E2435C" w:rsidRDefault="00FC6998" w:rsidP="00FC6998">
      <w:pPr>
        <w:pStyle w:val="Titre4"/>
      </w:pPr>
      <w:r>
        <w:t>Maquette</w:t>
      </w:r>
    </w:p>
    <w:p w:rsidR="00FC6998" w:rsidRPr="00FC6998" w:rsidRDefault="00BF7B24" w:rsidP="00FC6998">
      <w:r>
        <w:t>Voir aussi le document annexe associé : Cahier des spécifications détaillées.PDF</w:t>
      </w:r>
    </w:p>
    <w:p w:rsidR="00FC6998" w:rsidRPr="00FC6998" w:rsidRDefault="00FC6998" w:rsidP="00FC6998">
      <w:pPr>
        <w:pStyle w:val="Titre4"/>
      </w:pPr>
      <w:r>
        <w:t>Composants à 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375"/>
        <w:gridCol w:w="1431"/>
        <w:gridCol w:w="1584"/>
        <w:gridCol w:w="1340"/>
        <w:gridCol w:w="2062"/>
        <w:gridCol w:w="1270"/>
      </w:tblGrid>
      <w:tr w:rsidR="00FC6998" w:rsidTr="000E2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shd w:val="clear" w:color="auto" w:fill="92D050"/>
          </w:tcPr>
          <w:p w:rsidR="00FC6998" w:rsidRPr="00FC6998" w:rsidRDefault="00FC6998" w:rsidP="007942FE">
            <w:r w:rsidRPr="00FC6998">
              <w:t>Nom</w:t>
            </w:r>
          </w:p>
        </w:tc>
        <w:tc>
          <w:tcPr>
            <w:tcW w:w="1431" w:type="dxa"/>
            <w:shd w:val="clear" w:color="auto" w:fill="92D050"/>
          </w:tcPr>
          <w:p w:rsidR="00FC6998" w:rsidRPr="00FC6998" w:rsidRDefault="00FC6998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C6998">
              <w:t>Type</w:t>
            </w:r>
          </w:p>
        </w:tc>
        <w:tc>
          <w:tcPr>
            <w:tcW w:w="1584" w:type="dxa"/>
            <w:shd w:val="clear" w:color="auto" w:fill="92D050"/>
          </w:tcPr>
          <w:p w:rsidR="00FC6998" w:rsidRPr="00FC6998" w:rsidRDefault="00FC6998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C6998">
              <w:t>Valeur</w:t>
            </w:r>
          </w:p>
        </w:tc>
        <w:tc>
          <w:tcPr>
            <w:tcW w:w="1340" w:type="dxa"/>
            <w:shd w:val="clear" w:color="auto" w:fill="92D050"/>
          </w:tcPr>
          <w:p w:rsidR="00FC6998" w:rsidRPr="00FC6998" w:rsidRDefault="00FC6998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C6998">
              <w:t>Vérification</w:t>
            </w:r>
          </w:p>
        </w:tc>
        <w:tc>
          <w:tcPr>
            <w:tcW w:w="2062" w:type="dxa"/>
            <w:shd w:val="clear" w:color="auto" w:fill="92D050"/>
          </w:tcPr>
          <w:p w:rsidR="00FC6998" w:rsidRPr="00FC6998" w:rsidRDefault="00FC6998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C6998">
              <w:t>Erreur</w:t>
            </w:r>
          </w:p>
        </w:tc>
        <w:tc>
          <w:tcPr>
            <w:tcW w:w="1270" w:type="dxa"/>
            <w:shd w:val="clear" w:color="auto" w:fill="92D050"/>
          </w:tcPr>
          <w:p w:rsidR="00FC6998" w:rsidRPr="00FC6998" w:rsidRDefault="00FC6998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C6998">
              <w:t>BDD</w:t>
            </w:r>
          </w:p>
        </w:tc>
      </w:tr>
      <w:tr w:rsidR="00FC6998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FC6998" w:rsidRPr="00684FDC" w:rsidRDefault="00FC6998" w:rsidP="007942FE">
            <w:pPr>
              <w:rPr>
                <w:b w:val="0"/>
              </w:rPr>
            </w:pPr>
            <w:r w:rsidRPr="00684FDC">
              <w:rPr>
                <w:b w:val="0"/>
              </w:rPr>
              <w:t>Name</w:t>
            </w:r>
          </w:p>
        </w:tc>
        <w:tc>
          <w:tcPr>
            <w:tcW w:w="1431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584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QCM</w:t>
            </w:r>
          </w:p>
        </w:tc>
        <w:tc>
          <w:tcPr>
            <w:tcW w:w="134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valeur du champ doit être unique, obligatoire</w:t>
            </w:r>
          </w:p>
        </w:tc>
        <w:tc>
          <w:tcPr>
            <w:tcW w:w="2062" w:type="dxa"/>
          </w:tcPr>
          <w:p w:rsidR="00FC6998" w:rsidRPr="00E2435C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création de cet élément »,</w:t>
            </w:r>
            <w:r w:rsidRPr="00E2435C">
              <w:t> </w:t>
            </w:r>
            <w:r>
              <w:t>« </w:t>
            </w:r>
            <w:r w:rsidRPr="00E2435C">
              <w:t>veuillez renseigner ce champ »</w:t>
            </w:r>
          </w:p>
        </w:tc>
        <w:tc>
          <w:tcPr>
            <w:tcW w:w="127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</w:tr>
      <w:tr w:rsidR="00FC6998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FC6998" w:rsidRPr="00684FDC" w:rsidRDefault="00FC6998" w:rsidP="007942FE">
            <w:pPr>
              <w:rPr>
                <w:b w:val="0"/>
              </w:rPr>
            </w:pPr>
            <w:r>
              <w:rPr>
                <w:b w:val="0"/>
              </w:rPr>
              <w:t>Duration</w:t>
            </w:r>
          </w:p>
        </w:tc>
        <w:tc>
          <w:tcPr>
            <w:tcW w:w="1431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584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Durée du QCM</w:t>
            </w:r>
          </w:p>
        </w:tc>
        <w:tc>
          <w:tcPr>
            <w:tcW w:w="134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062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</w:t>
            </w:r>
            <w:r w:rsidR="000E2EA6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1270" w:type="dxa"/>
          </w:tcPr>
          <w:p w:rsidR="00FC6998" w:rsidRDefault="000E2EA6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Duration</w:t>
            </w:r>
          </w:p>
        </w:tc>
      </w:tr>
      <w:tr w:rsidR="00FC6998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FC6998" w:rsidRDefault="00FC6998" w:rsidP="007942FE">
            <w:pPr>
              <w:rPr>
                <w:b w:val="0"/>
              </w:rPr>
            </w:pPr>
            <w:r>
              <w:rPr>
                <w:b w:val="0"/>
              </w:rPr>
              <w:t>Date End</w:t>
            </w:r>
          </w:p>
        </w:tc>
        <w:tc>
          <w:tcPr>
            <w:tcW w:w="1431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584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fin du QCM</w:t>
            </w:r>
          </w:p>
        </w:tc>
        <w:tc>
          <w:tcPr>
            <w:tcW w:w="134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Date_end</w:t>
            </w:r>
          </w:p>
        </w:tc>
      </w:tr>
      <w:tr w:rsidR="00FC6998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FC6998" w:rsidRDefault="00FC6998" w:rsidP="007942FE">
            <w:pPr>
              <w:rPr>
                <w:b w:val="0"/>
              </w:rPr>
            </w:pPr>
            <w:r>
              <w:rPr>
                <w:b w:val="0"/>
              </w:rPr>
              <w:t>Date Start</w:t>
            </w:r>
          </w:p>
        </w:tc>
        <w:tc>
          <w:tcPr>
            <w:tcW w:w="1431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DarteTime</w:t>
            </w:r>
          </w:p>
        </w:tc>
        <w:tc>
          <w:tcPr>
            <w:tcW w:w="1584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à partir de quand le QCM va être disponible</w:t>
            </w:r>
          </w:p>
        </w:tc>
        <w:tc>
          <w:tcPr>
            <w:tcW w:w="134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062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</w:t>
            </w:r>
            <w:r w:rsidR="000E2EA6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127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Date_start</w:t>
            </w:r>
          </w:p>
        </w:tc>
      </w:tr>
      <w:tr w:rsidR="00FC6998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FC6998" w:rsidRDefault="00FC6998" w:rsidP="007942FE">
            <w:pPr>
              <w:rPr>
                <w:b w:val="0"/>
              </w:rPr>
            </w:pPr>
            <w:r>
              <w:rPr>
                <w:b w:val="0"/>
              </w:rPr>
              <w:t>Is Actif</w:t>
            </w:r>
          </w:p>
        </w:tc>
        <w:tc>
          <w:tcPr>
            <w:tcW w:w="1431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1584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si le QCM est disponible</w:t>
            </w:r>
          </w:p>
        </w:tc>
        <w:tc>
          <w:tcPr>
            <w:tcW w:w="134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062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</w:t>
            </w:r>
            <w:r w:rsidR="000E2EA6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127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Is_actif</w:t>
            </w:r>
          </w:p>
        </w:tc>
      </w:tr>
      <w:tr w:rsidR="00FC6998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FC6998" w:rsidRDefault="00FC6998" w:rsidP="007942FE">
            <w:pPr>
              <w:rPr>
                <w:b w:val="0"/>
              </w:rPr>
            </w:pPr>
            <w:r>
              <w:rPr>
                <w:b w:val="0"/>
              </w:rPr>
              <w:t>Categorie</w:t>
            </w:r>
          </w:p>
        </w:tc>
        <w:tc>
          <w:tcPr>
            <w:tcW w:w="1431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</w:t>
            </w:r>
          </w:p>
        </w:tc>
        <w:tc>
          <w:tcPr>
            <w:tcW w:w="1584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 du QCM</w:t>
            </w:r>
          </w:p>
        </w:tc>
        <w:tc>
          <w:tcPr>
            <w:tcW w:w="134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062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</w:t>
            </w:r>
            <w:r w:rsidR="000E2EA6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127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category_id</w:t>
            </w:r>
          </w:p>
        </w:tc>
      </w:tr>
      <w:tr w:rsidR="00FC6998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FC6998" w:rsidRPr="00962DD4" w:rsidRDefault="00FC6998" w:rsidP="007942FE">
            <w:pPr>
              <w:rPr>
                <w:b w:val="0"/>
              </w:rPr>
            </w:pPr>
            <w:r w:rsidRPr="00962DD4">
              <w:rPr>
                <w:b w:val="0"/>
              </w:rPr>
              <w:t>Créer</w:t>
            </w:r>
          </w:p>
        </w:tc>
        <w:tc>
          <w:tcPr>
            <w:tcW w:w="1431" w:type="dxa"/>
          </w:tcPr>
          <w:p w:rsidR="00FC6998" w:rsidRPr="00962DD4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584" w:type="dxa"/>
          </w:tcPr>
          <w:p w:rsidR="00FC6998" w:rsidRPr="00962DD4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 xml:space="preserve">Bouton de création du QCM </w:t>
            </w:r>
            <w:r>
              <w:t>et renvoi sur la modification d’un QCM </w:t>
            </w:r>
          </w:p>
        </w:tc>
        <w:tc>
          <w:tcPr>
            <w:tcW w:w="134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C6998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FC6998" w:rsidRPr="00962DD4" w:rsidRDefault="00FC6998" w:rsidP="007942FE">
            <w:pPr>
              <w:rPr>
                <w:b w:val="0"/>
              </w:rPr>
            </w:pPr>
            <w:r w:rsidRPr="00962DD4">
              <w:rPr>
                <w:b w:val="0"/>
              </w:rPr>
              <w:t xml:space="preserve">Créer et retourner à la liste </w:t>
            </w:r>
          </w:p>
        </w:tc>
        <w:tc>
          <w:tcPr>
            <w:tcW w:w="1431" w:type="dxa"/>
          </w:tcPr>
          <w:p w:rsidR="00FC6998" w:rsidRPr="00962DD4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584" w:type="dxa"/>
          </w:tcPr>
          <w:p w:rsidR="00FC6998" w:rsidRPr="00962DD4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 xml:space="preserve">Bouton de création du QCM et renvoi à la </w:t>
            </w:r>
            <w:r w:rsidRPr="000E2EA6">
              <w:t>liste des QCMs</w:t>
            </w:r>
          </w:p>
        </w:tc>
        <w:tc>
          <w:tcPr>
            <w:tcW w:w="134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C6998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FC6998" w:rsidRPr="00962DD4" w:rsidRDefault="00FC6998" w:rsidP="007942FE">
            <w:pPr>
              <w:rPr>
                <w:b w:val="0"/>
              </w:rPr>
            </w:pPr>
            <w:r w:rsidRPr="00962DD4">
              <w:rPr>
                <w:b w:val="0"/>
              </w:rPr>
              <w:t>Créer et ajouter</w:t>
            </w:r>
          </w:p>
        </w:tc>
        <w:tc>
          <w:tcPr>
            <w:tcW w:w="1431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584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Créer un QCM et recharge la page d’ajout</w:t>
            </w:r>
          </w:p>
        </w:tc>
        <w:tc>
          <w:tcPr>
            <w:tcW w:w="134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</w:tcPr>
          <w:p w:rsidR="00FC6998" w:rsidRDefault="00FC6998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F7B24" w:rsidRDefault="00BF7B24">
      <w:pPr>
        <w:jc w:val="left"/>
        <w:rPr>
          <w:rFonts w:asciiTheme="majorHAnsi" w:eastAsiaTheme="majorEastAsia" w:hAnsiTheme="majorHAnsi" w:cstheme="majorBidi"/>
          <w:b/>
          <w:bCs/>
          <w:i/>
          <w:iCs/>
          <w:color w:val="2C2C2C"/>
        </w:rPr>
      </w:pPr>
      <w:r>
        <w:br w:type="page"/>
      </w:r>
    </w:p>
    <w:p w:rsidR="00FC6998" w:rsidRPr="00684FDC" w:rsidRDefault="000E2EA6" w:rsidP="00FC6998">
      <w:pPr>
        <w:pStyle w:val="Titre4"/>
        <w:rPr>
          <w:sz w:val="26"/>
          <w:szCs w:val="26"/>
        </w:rPr>
      </w:pPr>
      <w:r>
        <w:lastRenderedPageBreak/>
        <w:t>Fonction à appeler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C6998" w:rsidTr="00FC6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FC6998" w:rsidRPr="00FC6998" w:rsidRDefault="00FC6998" w:rsidP="007942FE">
            <w:pPr>
              <w:rPr>
                <w:smallCaps/>
              </w:rPr>
            </w:pPr>
            <w:r w:rsidRPr="00FC6998">
              <w:rPr>
                <w:smallCaps/>
              </w:rPr>
              <w:t>Signature de la fonction</w:t>
            </w:r>
          </w:p>
        </w:tc>
        <w:tc>
          <w:tcPr>
            <w:tcW w:w="3021" w:type="dxa"/>
            <w:shd w:val="clear" w:color="auto" w:fill="92D050"/>
          </w:tcPr>
          <w:p w:rsidR="00FC6998" w:rsidRPr="00FC6998" w:rsidRDefault="00FC6998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FC6998">
              <w:rPr>
                <w:smallCaps/>
              </w:rPr>
              <w:t>Paramètres d’entrée</w:t>
            </w:r>
          </w:p>
        </w:tc>
        <w:tc>
          <w:tcPr>
            <w:tcW w:w="3021" w:type="dxa"/>
            <w:shd w:val="clear" w:color="auto" w:fill="92D050"/>
          </w:tcPr>
          <w:p w:rsidR="00FC6998" w:rsidRPr="00FC6998" w:rsidRDefault="00FC6998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FC6998">
              <w:rPr>
                <w:smallCaps/>
              </w:rPr>
              <w:t>Utilité</w:t>
            </w:r>
          </w:p>
        </w:tc>
      </w:tr>
      <w:tr w:rsidR="00FC6998" w:rsidTr="00FC6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6998" w:rsidRDefault="00FC6998" w:rsidP="00FC6998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configureFormFields</w:t>
            </w:r>
          </w:p>
        </w:tc>
        <w:tc>
          <w:tcPr>
            <w:tcW w:w="3021" w:type="dxa"/>
          </w:tcPr>
          <w:p w:rsidR="00FC6998" w:rsidRDefault="00FC6998" w:rsidP="00FC69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FormMapper $formMapper</w:t>
            </w:r>
          </w:p>
        </w:tc>
        <w:tc>
          <w:tcPr>
            <w:tcW w:w="3021" w:type="dxa"/>
          </w:tcPr>
          <w:p w:rsidR="00FC6998" w:rsidRDefault="00FC6998" w:rsidP="00FC69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page d’ajout et de modification (name, duration, dateEnd, dateStart, isActif,category)</w:t>
            </w:r>
          </w:p>
        </w:tc>
      </w:tr>
    </w:tbl>
    <w:p w:rsidR="008D0280" w:rsidRDefault="00C601A5" w:rsidP="008D0280">
      <w:pPr>
        <w:pStyle w:val="Titre3"/>
      </w:pPr>
      <w:bookmarkStart w:id="13" w:name="_Toc451281173"/>
      <w:r>
        <w:t xml:space="preserve">Modifier </w:t>
      </w:r>
      <w:r w:rsidR="008D0280">
        <w:t>un QCM</w:t>
      </w:r>
      <w:bookmarkEnd w:id="13"/>
    </w:p>
    <w:p w:rsidR="008D0280" w:rsidRDefault="008D0280" w:rsidP="008D0280">
      <w:pPr>
        <w:pStyle w:val="Titre4"/>
      </w:pPr>
      <w:r>
        <w:t>Maquette</w:t>
      </w:r>
    </w:p>
    <w:p w:rsidR="008D0280" w:rsidRDefault="00BF7B24" w:rsidP="008D0280">
      <w:r>
        <w:t>Voir aussi le document annexe associé : Cahier des spécifications détaillées.PDF</w:t>
      </w:r>
    </w:p>
    <w:p w:rsidR="008D0280" w:rsidRDefault="008D0280" w:rsidP="008D0280">
      <w:pPr>
        <w:pStyle w:val="Titre4"/>
      </w:pPr>
      <w:r>
        <w:t>Composants à 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375"/>
        <w:gridCol w:w="1172"/>
        <w:gridCol w:w="1644"/>
        <w:gridCol w:w="1539"/>
        <w:gridCol w:w="2062"/>
        <w:gridCol w:w="1270"/>
      </w:tblGrid>
      <w:tr w:rsidR="004C60AD" w:rsidTr="000E2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shd w:val="clear" w:color="auto" w:fill="92D050"/>
          </w:tcPr>
          <w:p w:rsidR="008D0280" w:rsidRPr="004C60AD" w:rsidRDefault="008D0280" w:rsidP="007942FE">
            <w:pPr>
              <w:rPr>
                <w:smallCaps/>
              </w:rPr>
            </w:pPr>
            <w:r w:rsidRPr="004C60AD">
              <w:rPr>
                <w:smallCaps/>
              </w:rPr>
              <w:t>Nom</w:t>
            </w:r>
          </w:p>
        </w:tc>
        <w:tc>
          <w:tcPr>
            <w:tcW w:w="1172" w:type="dxa"/>
            <w:shd w:val="clear" w:color="auto" w:fill="92D050"/>
          </w:tcPr>
          <w:p w:rsidR="008D0280" w:rsidRPr="004C60AD" w:rsidRDefault="008D0280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4C60AD">
              <w:rPr>
                <w:smallCaps/>
              </w:rPr>
              <w:t>Type</w:t>
            </w:r>
          </w:p>
        </w:tc>
        <w:tc>
          <w:tcPr>
            <w:tcW w:w="1644" w:type="dxa"/>
            <w:shd w:val="clear" w:color="auto" w:fill="92D050"/>
          </w:tcPr>
          <w:p w:rsidR="008D0280" w:rsidRPr="004C60AD" w:rsidRDefault="008D0280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4C60AD">
              <w:rPr>
                <w:smallCaps/>
              </w:rPr>
              <w:t>Valeur</w:t>
            </w:r>
          </w:p>
        </w:tc>
        <w:tc>
          <w:tcPr>
            <w:tcW w:w="1539" w:type="dxa"/>
            <w:shd w:val="clear" w:color="auto" w:fill="92D050"/>
          </w:tcPr>
          <w:p w:rsidR="008D0280" w:rsidRPr="004C60AD" w:rsidRDefault="008D0280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4C60AD">
              <w:rPr>
                <w:smallCaps/>
              </w:rPr>
              <w:t>Vérification</w:t>
            </w:r>
          </w:p>
        </w:tc>
        <w:tc>
          <w:tcPr>
            <w:tcW w:w="2062" w:type="dxa"/>
            <w:shd w:val="clear" w:color="auto" w:fill="92D050"/>
          </w:tcPr>
          <w:p w:rsidR="008D0280" w:rsidRPr="004C60AD" w:rsidRDefault="008D0280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4C60AD">
              <w:rPr>
                <w:smallCaps/>
              </w:rPr>
              <w:t>Erreur</w:t>
            </w:r>
          </w:p>
        </w:tc>
        <w:tc>
          <w:tcPr>
            <w:tcW w:w="1270" w:type="dxa"/>
            <w:shd w:val="clear" w:color="auto" w:fill="92D050"/>
          </w:tcPr>
          <w:p w:rsidR="008D0280" w:rsidRPr="004C60AD" w:rsidRDefault="008D0280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4C60AD">
              <w:rPr>
                <w:smallCaps/>
              </w:rPr>
              <w:t>BDD</w:t>
            </w:r>
          </w:p>
        </w:tc>
      </w:tr>
      <w:tr w:rsidR="008D0280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8D0280" w:rsidRPr="00684FDC" w:rsidRDefault="008D0280" w:rsidP="007942FE">
            <w:pPr>
              <w:rPr>
                <w:b w:val="0"/>
              </w:rPr>
            </w:pPr>
            <w:r w:rsidRPr="00684FDC">
              <w:rPr>
                <w:b w:val="0"/>
              </w:rPr>
              <w:t>Name</w:t>
            </w:r>
          </w:p>
        </w:tc>
        <w:tc>
          <w:tcPr>
            <w:tcW w:w="1172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644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QCM</w:t>
            </w:r>
          </w:p>
        </w:tc>
        <w:tc>
          <w:tcPr>
            <w:tcW w:w="1539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valeur du champ doit être unique, obligatoire</w:t>
            </w:r>
          </w:p>
        </w:tc>
        <w:tc>
          <w:tcPr>
            <w:tcW w:w="2062" w:type="dxa"/>
          </w:tcPr>
          <w:p w:rsidR="008D0280" w:rsidRPr="00E2435C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création de cet élément »,</w:t>
            </w:r>
            <w:r w:rsidRPr="00E2435C">
              <w:t> </w:t>
            </w:r>
            <w:r>
              <w:t>« </w:t>
            </w:r>
            <w:r w:rsidRPr="00E2435C">
              <w:t>veuillez renseigner ce champ »</w:t>
            </w:r>
          </w:p>
        </w:tc>
        <w:tc>
          <w:tcPr>
            <w:tcW w:w="1270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</w:tr>
      <w:tr w:rsidR="008D0280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8D0280" w:rsidRPr="00684FDC" w:rsidRDefault="008D0280" w:rsidP="007942FE">
            <w:pPr>
              <w:rPr>
                <w:b w:val="0"/>
              </w:rPr>
            </w:pPr>
            <w:r>
              <w:rPr>
                <w:b w:val="0"/>
              </w:rPr>
              <w:t>Duration</w:t>
            </w:r>
          </w:p>
        </w:tc>
        <w:tc>
          <w:tcPr>
            <w:tcW w:w="1172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644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Durée du QCM</w:t>
            </w:r>
          </w:p>
        </w:tc>
        <w:tc>
          <w:tcPr>
            <w:tcW w:w="1539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062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</w:t>
            </w:r>
            <w:r w:rsidR="000E2EA6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1270" w:type="dxa"/>
          </w:tcPr>
          <w:p w:rsidR="008D0280" w:rsidRDefault="000E2EA6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Duration</w:t>
            </w:r>
          </w:p>
        </w:tc>
      </w:tr>
      <w:tr w:rsidR="008D0280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8D0280" w:rsidRDefault="008D0280" w:rsidP="007942FE">
            <w:pPr>
              <w:rPr>
                <w:b w:val="0"/>
              </w:rPr>
            </w:pPr>
            <w:r>
              <w:rPr>
                <w:b w:val="0"/>
              </w:rPr>
              <w:t>Date End</w:t>
            </w:r>
          </w:p>
        </w:tc>
        <w:tc>
          <w:tcPr>
            <w:tcW w:w="1172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644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fin du QCM</w:t>
            </w:r>
          </w:p>
        </w:tc>
        <w:tc>
          <w:tcPr>
            <w:tcW w:w="1539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Date_end</w:t>
            </w:r>
          </w:p>
        </w:tc>
      </w:tr>
      <w:tr w:rsidR="008D0280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8D0280" w:rsidRDefault="008D0280" w:rsidP="007942FE">
            <w:pPr>
              <w:rPr>
                <w:b w:val="0"/>
              </w:rPr>
            </w:pPr>
            <w:r>
              <w:rPr>
                <w:b w:val="0"/>
              </w:rPr>
              <w:t>Date Start</w:t>
            </w:r>
          </w:p>
        </w:tc>
        <w:tc>
          <w:tcPr>
            <w:tcW w:w="1172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DarteTime</w:t>
            </w:r>
          </w:p>
        </w:tc>
        <w:tc>
          <w:tcPr>
            <w:tcW w:w="1644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à partir de quand le QCM va être disponible</w:t>
            </w:r>
          </w:p>
        </w:tc>
        <w:tc>
          <w:tcPr>
            <w:tcW w:w="1539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062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</w:t>
            </w:r>
            <w:r w:rsidR="000E2EA6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1270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Date_start</w:t>
            </w:r>
          </w:p>
        </w:tc>
      </w:tr>
      <w:tr w:rsidR="008D0280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8D0280" w:rsidRDefault="008D0280" w:rsidP="007942FE">
            <w:pPr>
              <w:rPr>
                <w:b w:val="0"/>
              </w:rPr>
            </w:pPr>
            <w:r>
              <w:rPr>
                <w:b w:val="0"/>
              </w:rPr>
              <w:t>Is Actif</w:t>
            </w:r>
          </w:p>
        </w:tc>
        <w:tc>
          <w:tcPr>
            <w:tcW w:w="1172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1644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si le QCM est disponible</w:t>
            </w:r>
          </w:p>
        </w:tc>
        <w:tc>
          <w:tcPr>
            <w:tcW w:w="1539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062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</w:t>
            </w:r>
            <w:r w:rsidR="000E2EA6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1270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Is_actif</w:t>
            </w:r>
          </w:p>
        </w:tc>
      </w:tr>
      <w:tr w:rsidR="008D0280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8D0280" w:rsidRDefault="008D0280" w:rsidP="007942FE">
            <w:pPr>
              <w:rPr>
                <w:b w:val="0"/>
              </w:rPr>
            </w:pPr>
            <w:r>
              <w:rPr>
                <w:b w:val="0"/>
              </w:rPr>
              <w:t>Categorie</w:t>
            </w:r>
          </w:p>
        </w:tc>
        <w:tc>
          <w:tcPr>
            <w:tcW w:w="1172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</w:t>
            </w:r>
          </w:p>
        </w:tc>
        <w:tc>
          <w:tcPr>
            <w:tcW w:w="1644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 du QCM</w:t>
            </w:r>
          </w:p>
        </w:tc>
        <w:tc>
          <w:tcPr>
            <w:tcW w:w="1539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062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</w:t>
            </w:r>
            <w:r w:rsidR="000E2EA6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1270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category_id</w:t>
            </w:r>
          </w:p>
        </w:tc>
      </w:tr>
      <w:tr w:rsidR="008D0280" w:rsidTr="000E2EA6">
        <w:trPr>
          <w:trHeight w:val="8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8D0280" w:rsidRPr="00962DD4" w:rsidRDefault="008D0280" w:rsidP="007942FE">
            <w:pPr>
              <w:rPr>
                <w:b w:val="0"/>
              </w:rPr>
            </w:pPr>
            <w:r>
              <w:rPr>
                <w:b w:val="0"/>
              </w:rPr>
              <w:t>Mettre à jour</w:t>
            </w:r>
          </w:p>
        </w:tc>
        <w:tc>
          <w:tcPr>
            <w:tcW w:w="1172" w:type="dxa"/>
          </w:tcPr>
          <w:p w:rsidR="008D0280" w:rsidRPr="00962DD4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644" w:type="dxa"/>
          </w:tcPr>
          <w:p w:rsidR="008D0280" w:rsidRPr="00962DD4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Met à jour les </w:t>
            </w:r>
            <w:r w:rsidR="000E2EA6">
              <w:t xml:space="preserve">données </w:t>
            </w:r>
            <w:r w:rsidR="000E2EA6" w:rsidRPr="00962DD4">
              <w:t>du</w:t>
            </w:r>
            <w:r w:rsidRPr="00962DD4">
              <w:t xml:space="preserve"> QCM </w:t>
            </w:r>
          </w:p>
        </w:tc>
        <w:tc>
          <w:tcPr>
            <w:tcW w:w="1539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0280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8D0280" w:rsidRPr="00962DD4" w:rsidRDefault="008D0280" w:rsidP="007942FE">
            <w:pPr>
              <w:rPr>
                <w:b w:val="0"/>
              </w:rPr>
            </w:pPr>
            <w:r>
              <w:rPr>
                <w:b w:val="0"/>
              </w:rPr>
              <w:t>Mettre à jour et fermer</w:t>
            </w:r>
            <w:r w:rsidRPr="00962DD4">
              <w:rPr>
                <w:b w:val="0"/>
              </w:rPr>
              <w:t xml:space="preserve"> </w:t>
            </w:r>
          </w:p>
        </w:tc>
        <w:tc>
          <w:tcPr>
            <w:tcW w:w="1172" w:type="dxa"/>
          </w:tcPr>
          <w:p w:rsidR="008D0280" w:rsidRPr="00962DD4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644" w:type="dxa"/>
          </w:tcPr>
          <w:p w:rsidR="008D0280" w:rsidRPr="00962DD4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Met à jour les </w:t>
            </w:r>
            <w:r w:rsidR="000E2EA6">
              <w:t xml:space="preserve">données </w:t>
            </w:r>
            <w:r w:rsidR="000E2EA6" w:rsidRPr="00962DD4">
              <w:t>du</w:t>
            </w:r>
            <w:r w:rsidRPr="00962DD4">
              <w:t xml:space="preserve"> Q</w:t>
            </w:r>
            <w:r>
              <w:t>CM et renvoi à la liste des QCM</w:t>
            </w:r>
          </w:p>
        </w:tc>
        <w:tc>
          <w:tcPr>
            <w:tcW w:w="1539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0280" w:rsidTr="000E2E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8D0280" w:rsidRPr="00962DD4" w:rsidRDefault="008D0280" w:rsidP="007942FE">
            <w:pPr>
              <w:rPr>
                <w:b w:val="0"/>
              </w:rPr>
            </w:pPr>
            <w:r>
              <w:rPr>
                <w:b w:val="0"/>
              </w:rPr>
              <w:t>Supprimer</w:t>
            </w:r>
          </w:p>
        </w:tc>
        <w:tc>
          <w:tcPr>
            <w:tcW w:w="1172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644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Supprimer l’objet et renvoi à la liste</w:t>
            </w:r>
          </w:p>
        </w:tc>
        <w:tc>
          <w:tcPr>
            <w:tcW w:w="1539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le QCM possède des questions les supprimer également</w:t>
            </w:r>
          </w:p>
        </w:tc>
        <w:tc>
          <w:tcPr>
            <w:tcW w:w="2062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 </w:t>
            </w:r>
          </w:p>
        </w:tc>
        <w:tc>
          <w:tcPr>
            <w:tcW w:w="1270" w:type="dxa"/>
          </w:tcPr>
          <w:p w:rsidR="008D0280" w:rsidRDefault="008D0280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0280" w:rsidRPr="00684FDC" w:rsidRDefault="003B2047" w:rsidP="004C60AD">
      <w:pPr>
        <w:pStyle w:val="Titre4"/>
        <w:rPr>
          <w:sz w:val="26"/>
          <w:szCs w:val="26"/>
        </w:rPr>
      </w:pPr>
      <w:r>
        <w:lastRenderedPageBreak/>
        <w:t>Fonction à appeler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D0280" w:rsidTr="004C60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8D0280" w:rsidRPr="004C60AD" w:rsidRDefault="008D0280" w:rsidP="007942FE">
            <w:pPr>
              <w:rPr>
                <w:smallCaps/>
              </w:rPr>
            </w:pPr>
            <w:r w:rsidRPr="004C60AD">
              <w:rPr>
                <w:smallCaps/>
              </w:rPr>
              <w:t>Signature de la fonction</w:t>
            </w:r>
          </w:p>
        </w:tc>
        <w:tc>
          <w:tcPr>
            <w:tcW w:w="3021" w:type="dxa"/>
            <w:shd w:val="clear" w:color="auto" w:fill="92D050"/>
          </w:tcPr>
          <w:p w:rsidR="008D0280" w:rsidRPr="004C60AD" w:rsidRDefault="008D0280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4C60AD">
              <w:rPr>
                <w:smallCaps/>
              </w:rPr>
              <w:t>Paramètres d’entrée</w:t>
            </w:r>
          </w:p>
        </w:tc>
        <w:tc>
          <w:tcPr>
            <w:tcW w:w="3021" w:type="dxa"/>
            <w:shd w:val="clear" w:color="auto" w:fill="92D050"/>
          </w:tcPr>
          <w:p w:rsidR="008D0280" w:rsidRPr="004C60AD" w:rsidRDefault="008D0280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4C60AD">
              <w:rPr>
                <w:smallCaps/>
              </w:rPr>
              <w:t>Utilité</w:t>
            </w:r>
          </w:p>
        </w:tc>
      </w:tr>
      <w:tr w:rsidR="008D0280" w:rsidTr="004C60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D0280" w:rsidRDefault="008D0280" w:rsidP="003B2047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configureFormFields</w:t>
            </w:r>
          </w:p>
        </w:tc>
        <w:tc>
          <w:tcPr>
            <w:tcW w:w="3021" w:type="dxa"/>
          </w:tcPr>
          <w:p w:rsidR="008D0280" w:rsidRDefault="008D0280" w:rsidP="004C60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FormMapper $formMapper</w:t>
            </w:r>
          </w:p>
        </w:tc>
        <w:tc>
          <w:tcPr>
            <w:tcW w:w="3021" w:type="dxa"/>
          </w:tcPr>
          <w:p w:rsidR="008D0280" w:rsidRDefault="008D0280" w:rsidP="003B204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page de modification et d’ajout (name, duration, dateEnd, dateStart, isActif,category)</w:t>
            </w:r>
          </w:p>
        </w:tc>
      </w:tr>
    </w:tbl>
    <w:p w:rsidR="002E7EFA" w:rsidRDefault="00C601A5" w:rsidP="002E7EFA">
      <w:pPr>
        <w:pStyle w:val="Titre3"/>
      </w:pPr>
      <w:bookmarkStart w:id="14" w:name="_Toc451281174"/>
      <w:r>
        <w:t>Supprimer</w:t>
      </w:r>
      <w:r w:rsidR="00D31CA3">
        <w:t xml:space="preserve"> </w:t>
      </w:r>
      <w:r w:rsidR="002E7EFA">
        <w:t>un QCM</w:t>
      </w:r>
      <w:bookmarkEnd w:id="14"/>
    </w:p>
    <w:p w:rsidR="002E7EFA" w:rsidRPr="00E2435C" w:rsidRDefault="002E7EFA" w:rsidP="002E7EFA">
      <w:pPr>
        <w:pStyle w:val="Titre4"/>
      </w:pPr>
      <w:r>
        <w:t>Maquette</w:t>
      </w:r>
    </w:p>
    <w:p w:rsidR="002E7EFA" w:rsidRDefault="00BF7B24" w:rsidP="002E7EFA">
      <w:r>
        <w:t>Voir aussi le document annexe associé : Cahier des spécifications détaillées.PDF</w:t>
      </w:r>
    </w:p>
    <w:p w:rsidR="002E7EFA" w:rsidRPr="002E7EFA" w:rsidRDefault="002E7EFA" w:rsidP="002E7EFA">
      <w:pPr>
        <w:pStyle w:val="Titre4"/>
      </w:pPr>
      <w:r>
        <w:t>Composants à implémenter</w:t>
      </w:r>
    </w:p>
    <w:tbl>
      <w:tblPr>
        <w:tblStyle w:val="TableauGrille1Clair"/>
        <w:tblW w:w="9209" w:type="dxa"/>
        <w:tblLook w:val="04A0" w:firstRow="1" w:lastRow="0" w:firstColumn="1" w:lastColumn="0" w:noHBand="0" w:noVBand="1"/>
      </w:tblPr>
      <w:tblGrid>
        <w:gridCol w:w="1375"/>
        <w:gridCol w:w="1431"/>
        <w:gridCol w:w="2009"/>
        <w:gridCol w:w="1843"/>
        <w:gridCol w:w="2551"/>
      </w:tblGrid>
      <w:tr w:rsidR="002E7EFA" w:rsidTr="002E7E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shd w:val="clear" w:color="auto" w:fill="92D050"/>
          </w:tcPr>
          <w:p w:rsidR="002E7EFA" w:rsidRPr="002E7EFA" w:rsidRDefault="002E7EFA" w:rsidP="007942FE">
            <w:pPr>
              <w:rPr>
                <w:smallCaps/>
              </w:rPr>
            </w:pPr>
            <w:r w:rsidRPr="002E7EFA">
              <w:rPr>
                <w:smallCaps/>
              </w:rPr>
              <w:t>Nom</w:t>
            </w:r>
          </w:p>
        </w:tc>
        <w:tc>
          <w:tcPr>
            <w:tcW w:w="1431" w:type="dxa"/>
            <w:shd w:val="clear" w:color="auto" w:fill="92D050"/>
          </w:tcPr>
          <w:p w:rsidR="002E7EFA" w:rsidRPr="002E7EFA" w:rsidRDefault="002E7EF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2E7EFA">
              <w:rPr>
                <w:smallCaps/>
              </w:rPr>
              <w:t>Type</w:t>
            </w:r>
          </w:p>
        </w:tc>
        <w:tc>
          <w:tcPr>
            <w:tcW w:w="2009" w:type="dxa"/>
            <w:shd w:val="clear" w:color="auto" w:fill="92D050"/>
          </w:tcPr>
          <w:p w:rsidR="002E7EFA" w:rsidRPr="002E7EFA" w:rsidRDefault="002E7EF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2E7EFA">
              <w:rPr>
                <w:smallCaps/>
              </w:rPr>
              <w:t>Valeur</w:t>
            </w:r>
          </w:p>
        </w:tc>
        <w:tc>
          <w:tcPr>
            <w:tcW w:w="1843" w:type="dxa"/>
            <w:shd w:val="clear" w:color="auto" w:fill="92D050"/>
          </w:tcPr>
          <w:p w:rsidR="002E7EFA" w:rsidRPr="002E7EFA" w:rsidRDefault="002E7EF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2E7EFA">
              <w:rPr>
                <w:smallCaps/>
              </w:rPr>
              <w:t>Vérification</w:t>
            </w:r>
          </w:p>
        </w:tc>
        <w:tc>
          <w:tcPr>
            <w:tcW w:w="2551" w:type="dxa"/>
            <w:shd w:val="clear" w:color="auto" w:fill="92D050"/>
          </w:tcPr>
          <w:p w:rsidR="002E7EFA" w:rsidRPr="002E7EFA" w:rsidRDefault="002E7EF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2E7EFA">
              <w:rPr>
                <w:smallCaps/>
              </w:rPr>
              <w:t>Erreur</w:t>
            </w:r>
          </w:p>
        </w:tc>
      </w:tr>
      <w:tr w:rsidR="002E7EFA" w:rsidTr="002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2E7EFA" w:rsidRPr="00684FDC" w:rsidRDefault="002E7EFA" w:rsidP="007942FE">
            <w:pPr>
              <w:rPr>
                <w:b w:val="0"/>
              </w:rPr>
            </w:pPr>
            <w:r>
              <w:rPr>
                <w:b w:val="0"/>
              </w:rPr>
              <w:t>Oui, supprimer</w:t>
            </w:r>
          </w:p>
        </w:tc>
        <w:tc>
          <w:tcPr>
            <w:tcW w:w="1431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2009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Supprime de la base de données et renvoi sur la liste des QCM</w:t>
            </w:r>
          </w:p>
        </w:tc>
        <w:tc>
          <w:tcPr>
            <w:tcW w:w="1843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l’élément existe en base de </w:t>
            </w:r>
            <w:r w:rsidR="003B2047">
              <w:t>données</w:t>
            </w:r>
          </w:p>
        </w:tc>
        <w:tc>
          <w:tcPr>
            <w:tcW w:w="2551" w:type="dxa"/>
          </w:tcPr>
          <w:p w:rsidR="002E7EFA" w:rsidRPr="00E2435C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suppression de cet élément »</w:t>
            </w:r>
          </w:p>
        </w:tc>
      </w:tr>
      <w:tr w:rsidR="002E7EFA" w:rsidTr="002E7E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2E7EFA" w:rsidRPr="00684FDC" w:rsidRDefault="002E7EFA" w:rsidP="007942FE">
            <w:pPr>
              <w:rPr>
                <w:b w:val="0"/>
              </w:rPr>
            </w:pPr>
            <w:r>
              <w:rPr>
                <w:b w:val="0"/>
              </w:rPr>
              <w:t>Editer</w:t>
            </w:r>
          </w:p>
        </w:tc>
        <w:tc>
          <w:tcPr>
            <w:tcW w:w="1431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2009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la modification d’un QCM</w:t>
            </w:r>
          </w:p>
        </w:tc>
        <w:tc>
          <w:tcPr>
            <w:tcW w:w="1843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1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23DD" w:rsidRDefault="00D823DD">
      <w:pPr>
        <w:jc w:val="left"/>
        <w:rPr>
          <w:rFonts w:asciiTheme="majorHAnsi" w:eastAsiaTheme="majorEastAsia" w:hAnsiTheme="majorHAnsi" w:cstheme="majorBidi"/>
          <w:b/>
          <w:bCs/>
          <w:smallCaps/>
          <w:color w:val="0D0D0D" w:themeColor="text1" w:themeTint="F2"/>
          <w14:ligatures w14:val="standardContextual"/>
        </w:rPr>
      </w:pPr>
      <w:bookmarkStart w:id="15" w:name="_Toc451281175"/>
      <w:r>
        <w:br w:type="page"/>
      </w:r>
    </w:p>
    <w:p w:rsidR="002E7EFA" w:rsidRDefault="002E7EFA" w:rsidP="002E7EFA">
      <w:pPr>
        <w:pStyle w:val="Titre3"/>
      </w:pPr>
      <w:r>
        <w:lastRenderedPageBreak/>
        <w:t>Liste</w:t>
      </w:r>
      <w:r w:rsidR="00C601A5">
        <w:t>r</w:t>
      </w:r>
      <w:r>
        <w:t xml:space="preserve"> des QCM</w:t>
      </w:r>
      <w:bookmarkEnd w:id="15"/>
      <w:r>
        <w:t xml:space="preserve"> </w:t>
      </w:r>
    </w:p>
    <w:p w:rsidR="002E7EFA" w:rsidRPr="00E2435C" w:rsidRDefault="002E7EFA" w:rsidP="002E7EFA">
      <w:pPr>
        <w:pStyle w:val="Titre4"/>
      </w:pPr>
      <w:r>
        <w:t>Maquette</w:t>
      </w:r>
    </w:p>
    <w:p w:rsidR="002E7EFA" w:rsidRDefault="00BF7B24" w:rsidP="002E7EFA">
      <w:r>
        <w:t>Voir aussi le document annexe associé : Cahier des spécifications détaillées.PDF</w:t>
      </w:r>
    </w:p>
    <w:p w:rsidR="002E7EFA" w:rsidRDefault="00D17590" w:rsidP="002E7EFA">
      <w:pPr>
        <w:pStyle w:val="Titre4"/>
      </w:pPr>
      <w:r>
        <w:t>Composants à 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343"/>
        <w:gridCol w:w="3550"/>
        <w:gridCol w:w="2021"/>
        <w:gridCol w:w="2148"/>
      </w:tblGrid>
      <w:tr w:rsidR="002E7EFA" w:rsidTr="00D175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  <w:shd w:val="clear" w:color="auto" w:fill="92D050"/>
          </w:tcPr>
          <w:p w:rsidR="002E7EFA" w:rsidRPr="00D17590" w:rsidRDefault="002E7EFA" w:rsidP="007942FE">
            <w:pPr>
              <w:rPr>
                <w:smallCaps/>
              </w:rPr>
            </w:pPr>
            <w:r w:rsidRPr="00D17590">
              <w:rPr>
                <w:smallCaps/>
              </w:rPr>
              <w:t>Nom</w:t>
            </w:r>
          </w:p>
        </w:tc>
        <w:tc>
          <w:tcPr>
            <w:tcW w:w="3550" w:type="dxa"/>
            <w:shd w:val="clear" w:color="auto" w:fill="92D050"/>
          </w:tcPr>
          <w:p w:rsidR="002E7EFA" w:rsidRPr="00D17590" w:rsidRDefault="002E7EF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17590">
              <w:rPr>
                <w:smallCaps/>
              </w:rPr>
              <w:t>Valeur</w:t>
            </w:r>
          </w:p>
        </w:tc>
        <w:tc>
          <w:tcPr>
            <w:tcW w:w="2021" w:type="dxa"/>
            <w:shd w:val="clear" w:color="auto" w:fill="92D050"/>
          </w:tcPr>
          <w:p w:rsidR="002E7EFA" w:rsidRPr="00D17590" w:rsidRDefault="002E7EF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mallCaps/>
              </w:rPr>
            </w:pPr>
            <w:r w:rsidRPr="00D17590">
              <w:rPr>
                <w:b w:val="0"/>
                <w:smallCaps/>
              </w:rPr>
              <w:t>A l’évènement</w:t>
            </w:r>
          </w:p>
        </w:tc>
        <w:tc>
          <w:tcPr>
            <w:tcW w:w="2148" w:type="dxa"/>
            <w:shd w:val="clear" w:color="auto" w:fill="92D050"/>
          </w:tcPr>
          <w:p w:rsidR="002E7EFA" w:rsidRPr="00D17590" w:rsidRDefault="002E7EF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mallCaps/>
              </w:rPr>
            </w:pPr>
            <w:r w:rsidRPr="00D17590">
              <w:rPr>
                <w:b w:val="0"/>
                <w:smallCaps/>
              </w:rPr>
              <w:t>Equivalent BDD</w:t>
            </w:r>
          </w:p>
        </w:tc>
      </w:tr>
      <w:tr w:rsidR="002E7EFA" w:rsidTr="00D17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2E7EFA" w:rsidRPr="00684FDC" w:rsidRDefault="002E7EFA" w:rsidP="007942FE">
            <w:pPr>
              <w:rPr>
                <w:b w:val="0"/>
              </w:rPr>
            </w:pPr>
            <w:r w:rsidRPr="00684FDC">
              <w:rPr>
                <w:b w:val="0"/>
              </w:rPr>
              <w:t>Name</w:t>
            </w:r>
          </w:p>
        </w:tc>
        <w:tc>
          <w:tcPr>
            <w:tcW w:w="3550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QCM</w:t>
            </w:r>
          </w:p>
        </w:tc>
        <w:tc>
          <w:tcPr>
            <w:tcW w:w="2021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</w:tr>
      <w:tr w:rsidR="002E7EFA" w:rsidTr="00D17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2E7EFA" w:rsidRPr="00684FDC" w:rsidRDefault="002E7EFA" w:rsidP="007942FE">
            <w:pPr>
              <w:rPr>
                <w:b w:val="0"/>
              </w:rPr>
            </w:pPr>
            <w:r>
              <w:rPr>
                <w:b w:val="0"/>
              </w:rPr>
              <w:t>Duration</w:t>
            </w:r>
          </w:p>
        </w:tc>
        <w:tc>
          <w:tcPr>
            <w:tcW w:w="3550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Durée du QCM</w:t>
            </w:r>
          </w:p>
        </w:tc>
        <w:tc>
          <w:tcPr>
            <w:tcW w:w="2021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duration</w:t>
            </w:r>
          </w:p>
        </w:tc>
      </w:tr>
      <w:tr w:rsidR="002E7EFA" w:rsidTr="00D17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2E7EFA" w:rsidRDefault="002E7EFA" w:rsidP="007942FE">
            <w:pPr>
              <w:rPr>
                <w:b w:val="0"/>
              </w:rPr>
            </w:pPr>
            <w:r>
              <w:rPr>
                <w:b w:val="0"/>
              </w:rPr>
              <w:t>Date End</w:t>
            </w:r>
          </w:p>
        </w:tc>
        <w:tc>
          <w:tcPr>
            <w:tcW w:w="3550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fin du QCM</w:t>
            </w:r>
          </w:p>
        </w:tc>
        <w:tc>
          <w:tcPr>
            <w:tcW w:w="2021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date_end</w:t>
            </w:r>
          </w:p>
        </w:tc>
      </w:tr>
      <w:tr w:rsidR="002E7EFA" w:rsidTr="00D17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2E7EFA" w:rsidRDefault="002E7EFA" w:rsidP="007942FE">
            <w:pPr>
              <w:rPr>
                <w:b w:val="0"/>
              </w:rPr>
            </w:pPr>
            <w:r>
              <w:rPr>
                <w:b w:val="0"/>
              </w:rPr>
              <w:t>Date Start</w:t>
            </w:r>
          </w:p>
        </w:tc>
        <w:tc>
          <w:tcPr>
            <w:tcW w:w="3550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à partir de quand le QCM va être disponible</w:t>
            </w:r>
          </w:p>
        </w:tc>
        <w:tc>
          <w:tcPr>
            <w:tcW w:w="2021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date_start</w:t>
            </w:r>
          </w:p>
        </w:tc>
      </w:tr>
      <w:tr w:rsidR="002E7EFA" w:rsidTr="00D17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2E7EFA" w:rsidRDefault="002E7EFA" w:rsidP="007942FE">
            <w:pPr>
              <w:rPr>
                <w:b w:val="0"/>
              </w:rPr>
            </w:pPr>
            <w:r>
              <w:rPr>
                <w:b w:val="0"/>
              </w:rPr>
              <w:t>Is Actif</w:t>
            </w:r>
          </w:p>
        </w:tc>
        <w:tc>
          <w:tcPr>
            <w:tcW w:w="3550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si le QCM est disponible</w:t>
            </w:r>
          </w:p>
        </w:tc>
        <w:tc>
          <w:tcPr>
            <w:tcW w:w="2021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is_actif</w:t>
            </w:r>
          </w:p>
        </w:tc>
      </w:tr>
      <w:tr w:rsidR="002E7EFA" w:rsidTr="00D17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2E7EFA" w:rsidRDefault="002E7EFA" w:rsidP="007942FE">
            <w:pPr>
              <w:rPr>
                <w:b w:val="0"/>
              </w:rPr>
            </w:pPr>
            <w:r>
              <w:rPr>
                <w:b w:val="0"/>
              </w:rPr>
              <w:t>Questions</w:t>
            </w:r>
          </w:p>
        </w:tc>
        <w:tc>
          <w:tcPr>
            <w:tcW w:w="3550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 des questions associées au QCM</w:t>
            </w:r>
          </w:p>
        </w:tc>
        <w:tc>
          <w:tcPr>
            <w:tcW w:w="2021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Envoi sur la page de modification de la question</w:t>
            </w:r>
          </w:p>
        </w:tc>
        <w:tc>
          <w:tcPr>
            <w:tcW w:w="2148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7EFA" w:rsidTr="00D17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2E7EFA" w:rsidRDefault="002E7EFA" w:rsidP="007942FE">
            <w:pPr>
              <w:rPr>
                <w:b w:val="0"/>
              </w:rPr>
            </w:pPr>
            <w:r>
              <w:rPr>
                <w:b w:val="0"/>
              </w:rPr>
              <w:t>Category</w:t>
            </w:r>
          </w:p>
        </w:tc>
        <w:tc>
          <w:tcPr>
            <w:tcW w:w="3550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catégorie du QCM</w:t>
            </w:r>
          </w:p>
        </w:tc>
        <w:tc>
          <w:tcPr>
            <w:tcW w:w="2021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Envoi sur la page de modification de la catégorie</w:t>
            </w:r>
          </w:p>
        </w:tc>
        <w:tc>
          <w:tcPr>
            <w:tcW w:w="2148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category_id</w:t>
            </w:r>
          </w:p>
        </w:tc>
      </w:tr>
      <w:tr w:rsidR="002E7EFA" w:rsidTr="00D17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2E7EFA" w:rsidRDefault="002E7EFA" w:rsidP="007942FE">
            <w:pPr>
              <w:rPr>
                <w:b w:val="0"/>
              </w:rPr>
            </w:pPr>
            <w:r>
              <w:rPr>
                <w:b w:val="0"/>
              </w:rPr>
              <w:t>Created At</w:t>
            </w:r>
          </w:p>
        </w:tc>
        <w:tc>
          <w:tcPr>
            <w:tcW w:w="3550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création du QCM</w:t>
            </w:r>
          </w:p>
        </w:tc>
        <w:tc>
          <w:tcPr>
            <w:tcW w:w="2021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created_at</w:t>
            </w:r>
          </w:p>
        </w:tc>
      </w:tr>
      <w:tr w:rsidR="002E7EFA" w:rsidTr="00D17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2E7EFA" w:rsidRDefault="002E7EFA" w:rsidP="007942FE">
            <w:pPr>
              <w:rPr>
                <w:b w:val="0"/>
              </w:rPr>
            </w:pPr>
            <w:r>
              <w:rPr>
                <w:b w:val="0"/>
              </w:rPr>
              <w:t>Updated At</w:t>
            </w:r>
          </w:p>
        </w:tc>
        <w:tc>
          <w:tcPr>
            <w:tcW w:w="3550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modification du QCM</w:t>
            </w:r>
          </w:p>
        </w:tc>
        <w:tc>
          <w:tcPr>
            <w:tcW w:w="2021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updated_at</w:t>
            </w:r>
          </w:p>
        </w:tc>
      </w:tr>
    </w:tbl>
    <w:p w:rsidR="002E7EFA" w:rsidRDefault="00D823DD" w:rsidP="002E7EFA">
      <w:pPr>
        <w:pStyle w:val="Titre4"/>
      </w:pPr>
      <w:r>
        <w:t>Action – composants à implémenter</w:t>
      </w:r>
    </w:p>
    <w:tbl>
      <w:tblPr>
        <w:tblStyle w:val="TableauGrille1Clair"/>
        <w:tblW w:w="9904" w:type="dxa"/>
        <w:tblLook w:val="04A0" w:firstRow="1" w:lastRow="0" w:firstColumn="1" w:lastColumn="0" w:noHBand="0" w:noVBand="1"/>
      </w:tblPr>
      <w:tblGrid>
        <w:gridCol w:w="1924"/>
        <w:gridCol w:w="3033"/>
        <w:gridCol w:w="4947"/>
      </w:tblGrid>
      <w:tr w:rsidR="002E7EFA" w:rsidTr="003B20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  <w:shd w:val="clear" w:color="auto" w:fill="92D050"/>
          </w:tcPr>
          <w:p w:rsidR="002E7EFA" w:rsidRPr="00D823DD" w:rsidRDefault="002E7EFA" w:rsidP="007942FE">
            <w:pPr>
              <w:rPr>
                <w:smallCaps/>
              </w:rPr>
            </w:pPr>
            <w:r w:rsidRPr="00D823DD">
              <w:rPr>
                <w:smallCaps/>
              </w:rPr>
              <w:t>Nom</w:t>
            </w:r>
          </w:p>
        </w:tc>
        <w:tc>
          <w:tcPr>
            <w:tcW w:w="3033" w:type="dxa"/>
            <w:shd w:val="clear" w:color="auto" w:fill="92D050"/>
          </w:tcPr>
          <w:p w:rsidR="002E7EFA" w:rsidRPr="00D823DD" w:rsidRDefault="002E7EF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823DD">
              <w:rPr>
                <w:smallCaps/>
              </w:rPr>
              <w:t>Type</w:t>
            </w:r>
          </w:p>
        </w:tc>
        <w:tc>
          <w:tcPr>
            <w:tcW w:w="4947" w:type="dxa"/>
            <w:shd w:val="clear" w:color="auto" w:fill="92D050"/>
          </w:tcPr>
          <w:p w:rsidR="002E7EFA" w:rsidRPr="00D823DD" w:rsidRDefault="002E7EF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823DD">
              <w:rPr>
                <w:smallCaps/>
              </w:rPr>
              <w:t>Action</w:t>
            </w:r>
          </w:p>
        </w:tc>
      </w:tr>
      <w:tr w:rsidR="002E7EFA" w:rsidTr="003B2047">
        <w:trPr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2E7EFA" w:rsidRPr="00684FDC" w:rsidRDefault="002E7EFA" w:rsidP="007942FE">
            <w:pPr>
              <w:rPr>
                <w:b w:val="0"/>
              </w:rPr>
            </w:pPr>
            <w:r>
              <w:rPr>
                <w:b w:val="0"/>
              </w:rPr>
              <w:t>Listes des actions</w:t>
            </w:r>
          </w:p>
        </w:tc>
        <w:tc>
          <w:tcPr>
            <w:tcW w:w="3033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4947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Affiche une liste d’action </w:t>
            </w:r>
          </w:p>
        </w:tc>
      </w:tr>
      <w:tr w:rsidR="002E7EFA" w:rsidTr="003B2047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2E7EFA" w:rsidRPr="00684FDC" w:rsidRDefault="002E7EFA" w:rsidP="007942FE">
            <w:pPr>
              <w:rPr>
                <w:b w:val="0"/>
              </w:rPr>
            </w:pPr>
            <w:r>
              <w:rPr>
                <w:b w:val="0"/>
              </w:rPr>
              <w:t>Editer</w:t>
            </w:r>
          </w:p>
        </w:tc>
        <w:tc>
          <w:tcPr>
            <w:tcW w:w="3033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4947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la page de modification du QCM sélectionné</w:t>
            </w:r>
          </w:p>
        </w:tc>
      </w:tr>
      <w:tr w:rsidR="002E7EFA" w:rsidTr="003B2047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2E7EFA" w:rsidRDefault="002E7EFA" w:rsidP="007942FE">
            <w:pPr>
              <w:rPr>
                <w:b w:val="0"/>
              </w:rPr>
            </w:pPr>
            <w:r>
              <w:rPr>
                <w:b w:val="0"/>
              </w:rPr>
              <w:t>Supprimer</w:t>
            </w:r>
          </w:p>
        </w:tc>
        <w:tc>
          <w:tcPr>
            <w:tcW w:w="3033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4947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E7EFA" w:rsidTr="003B2047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2E7EFA" w:rsidRDefault="002E7EFA" w:rsidP="007942FE">
            <w:pPr>
              <w:rPr>
                <w:b w:val="0"/>
              </w:rPr>
            </w:pPr>
            <w:r>
              <w:rPr>
                <w:b w:val="0"/>
              </w:rPr>
              <w:t>Afficher</w:t>
            </w:r>
          </w:p>
        </w:tc>
        <w:tc>
          <w:tcPr>
            <w:tcW w:w="3033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4947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l’affichage du questionnaire</w:t>
            </w:r>
          </w:p>
        </w:tc>
      </w:tr>
      <w:tr w:rsidR="002E7EFA" w:rsidTr="003B2047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2E7EFA" w:rsidRDefault="002E7EFA" w:rsidP="007942FE">
            <w:pPr>
              <w:rPr>
                <w:b w:val="0"/>
              </w:rPr>
            </w:pPr>
            <w:r>
              <w:rPr>
                <w:b w:val="0"/>
              </w:rPr>
              <w:t>Export</w:t>
            </w:r>
          </w:p>
        </w:tc>
        <w:tc>
          <w:tcPr>
            <w:tcW w:w="3033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4947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d’exporter les données en fonction de l’élément choisi dans la liste</w:t>
            </w:r>
          </w:p>
        </w:tc>
      </w:tr>
      <w:tr w:rsidR="002E7EFA" w:rsidTr="003B2047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2E7EFA" w:rsidRDefault="002E7EFA" w:rsidP="007942FE">
            <w:pPr>
              <w:rPr>
                <w:b w:val="0"/>
              </w:rPr>
            </w:pPr>
            <w:r>
              <w:rPr>
                <w:b w:val="0"/>
              </w:rPr>
              <w:t>Filtres</w:t>
            </w:r>
          </w:p>
        </w:tc>
        <w:tc>
          <w:tcPr>
            <w:tcW w:w="3033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4947" w:type="dxa"/>
          </w:tcPr>
          <w:p w:rsidR="002E7EFA" w:rsidRDefault="002E7EF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de filtrer la liste de QCM en fonctions de champs prédéfinis</w:t>
            </w:r>
          </w:p>
        </w:tc>
      </w:tr>
    </w:tbl>
    <w:p w:rsidR="00BF7B24" w:rsidRDefault="00BF7B24">
      <w:pPr>
        <w:jc w:val="left"/>
        <w:rPr>
          <w:rFonts w:asciiTheme="majorHAnsi" w:eastAsiaTheme="majorEastAsia" w:hAnsiTheme="majorHAnsi" w:cstheme="majorBidi"/>
          <w:b/>
          <w:bCs/>
          <w:i/>
          <w:iCs/>
          <w:color w:val="2C2C2C"/>
        </w:rPr>
      </w:pPr>
      <w:r>
        <w:br w:type="page"/>
      </w:r>
    </w:p>
    <w:p w:rsidR="002E7EFA" w:rsidRPr="00684FDC" w:rsidRDefault="00D823DD" w:rsidP="002E7EFA">
      <w:pPr>
        <w:pStyle w:val="Titre4"/>
        <w:rPr>
          <w:sz w:val="26"/>
          <w:szCs w:val="26"/>
        </w:rPr>
      </w:pPr>
      <w:r>
        <w:lastRenderedPageBreak/>
        <w:t>Fonction à implémenter</w:t>
      </w:r>
    </w:p>
    <w:tbl>
      <w:tblPr>
        <w:tblStyle w:val="TableauGrille1Clair"/>
        <w:tblW w:w="9934" w:type="dxa"/>
        <w:tblLook w:val="04A0" w:firstRow="1" w:lastRow="0" w:firstColumn="1" w:lastColumn="0" w:noHBand="0" w:noVBand="1"/>
      </w:tblPr>
      <w:tblGrid>
        <w:gridCol w:w="3339"/>
        <w:gridCol w:w="2361"/>
        <w:gridCol w:w="4234"/>
      </w:tblGrid>
      <w:tr w:rsidR="002E7EFA" w:rsidTr="00D82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9" w:type="dxa"/>
            <w:shd w:val="clear" w:color="auto" w:fill="92D050"/>
          </w:tcPr>
          <w:p w:rsidR="002E7EFA" w:rsidRDefault="002E7EFA" w:rsidP="007942FE">
            <w:r>
              <w:t xml:space="preserve">Signature </w:t>
            </w:r>
          </w:p>
        </w:tc>
        <w:tc>
          <w:tcPr>
            <w:tcW w:w="2361" w:type="dxa"/>
            <w:shd w:val="clear" w:color="auto" w:fill="92D050"/>
          </w:tcPr>
          <w:p w:rsidR="002E7EFA" w:rsidRDefault="002E7EF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Paramètres d’entrée</w:t>
            </w:r>
          </w:p>
        </w:tc>
        <w:tc>
          <w:tcPr>
            <w:tcW w:w="4234" w:type="dxa"/>
            <w:shd w:val="clear" w:color="auto" w:fill="92D050"/>
          </w:tcPr>
          <w:p w:rsidR="002E7EFA" w:rsidRDefault="002E7EF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Utilité</w:t>
            </w:r>
          </w:p>
        </w:tc>
      </w:tr>
      <w:tr w:rsidR="002E7EFA" w:rsidTr="00D823DD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9" w:type="dxa"/>
          </w:tcPr>
          <w:p w:rsidR="002E7EFA" w:rsidRDefault="002E7EFA" w:rsidP="00D823DD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configureListFields</w:t>
            </w:r>
          </w:p>
        </w:tc>
        <w:tc>
          <w:tcPr>
            <w:tcW w:w="2361" w:type="dxa"/>
          </w:tcPr>
          <w:p w:rsidR="002E7EFA" w:rsidRDefault="002E7EFA" w:rsidP="00D823D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ListMapper $listMapper</w:t>
            </w:r>
          </w:p>
        </w:tc>
        <w:tc>
          <w:tcPr>
            <w:tcW w:w="4234" w:type="dxa"/>
          </w:tcPr>
          <w:p w:rsidR="002E7EFA" w:rsidRDefault="002E7EFA" w:rsidP="00D823D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liste ainsi que les boutons d’action (name, duration, dateEnd, dateStart, isActif,category,created_at,updated_at)</w:t>
            </w:r>
          </w:p>
          <w:p w:rsidR="002E7EFA" w:rsidRDefault="002E7EFA" w:rsidP="00D823D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Actions : view, edit, delete</w:t>
            </w:r>
          </w:p>
        </w:tc>
      </w:tr>
      <w:tr w:rsidR="002E7EFA" w:rsidTr="00D823DD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9" w:type="dxa"/>
          </w:tcPr>
          <w:p w:rsidR="002E7EFA" w:rsidRDefault="002E7EFA" w:rsidP="00D823DD">
            <w:pPr>
              <w:jc w:val="left"/>
              <w:rPr>
                <w:b w:val="0"/>
                <w:bCs w:val="0"/>
                <w:color w:val="A57C2C"/>
              </w:rPr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configureDatagridFilters</w:t>
            </w:r>
          </w:p>
        </w:tc>
        <w:tc>
          <w:tcPr>
            <w:tcW w:w="2361" w:type="dxa"/>
          </w:tcPr>
          <w:p w:rsidR="002E7EFA" w:rsidRDefault="002E7EFA" w:rsidP="00D823D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DatagridMapper </w:t>
            </w:r>
          </w:p>
          <w:p w:rsidR="002E7EFA" w:rsidRDefault="002E7EFA" w:rsidP="00D823D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$datagridMapper</w:t>
            </w:r>
          </w:p>
        </w:tc>
        <w:tc>
          <w:tcPr>
            <w:tcW w:w="4234" w:type="dxa"/>
          </w:tcPr>
          <w:p w:rsidR="002E7EFA" w:rsidRDefault="002E7EFA" w:rsidP="00D823D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de filtres (name, duration, category, questions)</w:t>
            </w:r>
          </w:p>
        </w:tc>
      </w:tr>
      <w:tr w:rsidR="002E7EFA" w:rsidTr="00D823DD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9" w:type="dxa"/>
          </w:tcPr>
          <w:p w:rsidR="002E7EFA" w:rsidRDefault="002E7EFA" w:rsidP="00D823DD">
            <w:pPr>
              <w:jc w:val="left"/>
              <w:rPr>
                <w:b w:val="0"/>
                <w:bCs w:val="0"/>
                <w:color w:val="A57C2C"/>
              </w:rPr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t>$datagridValues</w:t>
            </w:r>
          </w:p>
        </w:tc>
        <w:tc>
          <w:tcPr>
            <w:tcW w:w="2361" w:type="dxa"/>
          </w:tcPr>
          <w:p w:rsidR="002E7EFA" w:rsidRDefault="002E7EFA" w:rsidP="00D823D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4" w:type="dxa"/>
          </w:tcPr>
          <w:p w:rsidR="002E7EFA" w:rsidRDefault="002E7EFA" w:rsidP="00D823D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 des ordonnencement disponible dans la liste des éléments du QCM</w:t>
            </w:r>
          </w:p>
        </w:tc>
      </w:tr>
    </w:tbl>
    <w:p w:rsidR="00A51FA3" w:rsidRDefault="00A51FA3" w:rsidP="00A51FA3">
      <w:pPr>
        <w:pStyle w:val="Titre3"/>
      </w:pPr>
      <w:bookmarkStart w:id="16" w:name="_Toc451281177"/>
      <w:r>
        <w:t>Ajout</w:t>
      </w:r>
      <w:r w:rsidR="00C601A5">
        <w:t>er</w:t>
      </w:r>
      <w:r w:rsidR="00753B34">
        <w:t xml:space="preserve"> </w:t>
      </w:r>
      <w:r>
        <w:t>une réponse</w:t>
      </w:r>
      <w:bookmarkEnd w:id="16"/>
    </w:p>
    <w:p w:rsidR="00A51FA3" w:rsidRPr="00E2435C" w:rsidRDefault="00A51FA3" w:rsidP="00A51FA3">
      <w:pPr>
        <w:pStyle w:val="Titre4"/>
      </w:pPr>
      <w:r>
        <w:t>Maquette</w:t>
      </w:r>
    </w:p>
    <w:p w:rsidR="00A51FA3" w:rsidRDefault="00BF7B24" w:rsidP="00A51FA3">
      <w:pPr>
        <w:rPr>
          <w:rStyle w:val="Titre2Car"/>
        </w:rPr>
      </w:pPr>
      <w:r>
        <w:t>Voir aussi le document annexe associé : Cahier des spécifications détaillées.PDF</w:t>
      </w:r>
    </w:p>
    <w:p w:rsidR="00A51FA3" w:rsidRPr="00A51FA3" w:rsidRDefault="00A51FA3" w:rsidP="00A51FA3">
      <w:pPr>
        <w:pStyle w:val="Titre4"/>
      </w:pPr>
      <w:r>
        <w:t xml:space="preserve">Composants à </w:t>
      </w:r>
      <w:r w:rsidRPr="00A51FA3">
        <w:t>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299"/>
        <w:gridCol w:w="1359"/>
        <w:gridCol w:w="1601"/>
        <w:gridCol w:w="1471"/>
        <w:gridCol w:w="2062"/>
        <w:gridCol w:w="1270"/>
      </w:tblGrid>
      <w:tr w:rsidR="00A51FA3" w:rsidTr="00A51F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shd w:val="clear" w:color="auto" w:fill="92D050"/>
          </w:tcPr>
          <w:p w:rsidR="00A51FA3" w:rsidRPr="00A51FA3" w:rsidRDefault="00A51FA3" w:rsidP="007942FE">
            <w:pPr>
              <w:rPr>
                <w:smallCaps/>
              </w:rPr>
            </w:pPr>
            <w:r w:rsidRPr="00A51FA3">
              <w:rPr>
                <w:smallCaps/>
              </w:rPr>
              <w:t>Nom</w:t>
            </w:r>
          </w:p>
        </w:tc>
        <w:tc>
          <w:tcPr>
            <w:tcW w:w="1359" w:type="dxa"/>
            <w:shd w:val="clear" w:color="auto" w:fill="92D050"/>
          </w:tcPr>
          <w:p w:rsidR="00A51FA3" w:rsidRPr="00A51FA3" w:rsidRDefault="00A51FA3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51FA3">
              <w:rPr>
                <w:smallCaps/>
              </w:rPr>
              <w:t>Type</w:t>
            </w:r>
          </w:p>
        </w:tc>
        <w:tc>
          <w:tcPr>
            <w:tcW w:w="1601" w:type="dxa"/>
            <w:shd w:val="clear" w:color="auto" w:fill="92D050"/>
          </w:tcPr>
          <w:p w:rsidR="00A51FA3" w:rsidRPr="00A51FA3" w:rsidRDefault="00A51FA3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51FA3">
              <w:rPr>
                <w:smallCaps/>
              </w:rPr>
              <w:t>Valeur</w:t>
            </w:r>
          </w:p>
        </w:tc>
        <w:tc>
          <w:tcPr>
            <w:tcW w:w="1471" w:type="dxa"/>
            <w:shd w:val="clear" w:color="auto" w:fill="92D050"/>
          </w:tcPr>
          <w:p w:rsidR="00A51FA3" w:rsidRPr="00A51FA3" w:rsidRDefault="00A51FA3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51FA3">
              <w:rPr>
                <w:smallCaps/>
              </w:rPr>
              <w:t>Vérification</w:t>
            </w:r>
          </w:p>
        </w:tc>
        <w:tc>
          <w:tcPr>
            <w:tcW w:w="2062" w:type="dxa"/>
            <w:shd w:val="clear" w:color="auto" w:fill="92D050"/>
          </w:tcPr>
          <w:p w:rsidR="00A51FA3" w:rsidRPr="00A51FA3" w:rsidRDefault="00A51FA3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51FA3">
              <w:rPr>
                <w:smallCaps/>
              </w:rPr>
              <w:t>Erreur</w:t>
            </w:r>
          </w:p>
        </w:tc>
        <w:tc>
          <w:tcPr>
            <w:tcW w:w="1270" w:type="dxa"/>
            <w:shd w:val="clear" w:color="auto" w:fill="92D050"/>
          </w:tcPr>
          <w:p w:rsidR="00A51FA3" w:rsidRPr="00A51FA3" w:rsidRDefault="00A51FA3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51FA3">
              <w:rPr>
                <w:smallCaps/>
              </w:rPr>
              <w:t>Equivalent BDD</w:t>
            </w:r>
          </w:p>
        </w:tc>
      </w:tr>
      <w:tr w:rsidR="00A51FA3" w:rsidTr="00A5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</w:tcPr>
          <w:p w:rsidR="00A51FA3" w:rsidRPr="00684FDC" w:rsidRDefault="00A51FA3" w:rsidP="007942FE">
            <w:pPr>
              <w:rPr>
                <w:b w:val="0"/>
              </w:rPr>
            </w:pPr>
            <w:r>
              <w:rPr>
                <w:b w:val="0"/>
              </w:rPr>
              <w:t>ans</w:t>
            </w:r>
          </w:p>
        </w:tc>
        <w:tc>
          <w:tcPr>
            <w:tcW w:w="1359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601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de la réponse</w:t>
            </w:r>
          </w:p>
        </w:tc>
        <w:tc>
          <w:tcPr>
            <w:tcW w:w="1471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="00DC7F17">
              <w:t>Obligatoire</w:t>
            </w:r>
          </w:p>
        </w:tc>
        <w:tc>
          <w:tcPr>
            <w:tcW w:w="2062" w:type="dxa"/>
          </w:tcPr>
          <w:p w:rsidR="00A51FA3" w:rsidRPr="00E2435C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« </w:t>
            </w:r>
            <w:r w:rsidR="00DC7F17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1270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ans</w:t>
            </w:r>
          </w:p>
        </w:tc>
      </w:tr>
      <w:tr w:rsidR="00A51FA3" w:rsidTr="00A5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</w:tcPr>
          <w:p w:rsidR="00A51FA3" w:rsidRDefault="00A51FA3" w:rsidP="007942FE">
            <w:pPr>
              <w:rPr>
                <w:b w:val="0"/>
              </w:rPr>
            </w:pPr>
            <w:r>
              <w:rPr>
                <w:b w:val="0"/>
              </w:rPr>
              <w:t>Is True</w:t>
            </w:r>
          </w:p>
        </w:tc>
        <w:tc>
          <w:tcPr>
            <w:tcW w:w="1359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1601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c’est une bonne réponse ou pas</w:t>
            </w:r>
          </w:p>
        </w:tc>
        <w:tc>
          <w:tcPr>
            <w:tcW w:w="1471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Is_true</w:t>
            </w:r>
          </w:p>
        </w:tc>
      </w:tr>
      <w:tr w:rsidR="00A51FA3" w:rsidTr="00A5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</w:tcPr>
          <w:p w:rsidR="00A51FA3" w:rsidRDefault="00A51FA3" w:rsidP="007942FE">
            <w:pPr>
              <w:rPr>
                <w:b w:val="0"/>
              </w:rPr>
            </w:pPr>
            <w:r>
              <w:rPr>
                <w:b w:val="0"/>
              </w:rPr>
              <w:t>Question liée</w:t>
            </w:r>
          </w:p>
        </w:tc>
        <w:tc>
          <w:tcPr>
            <w:tcW w:w="1359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1601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Question associée à cette réponse</w:t>
            </w:r>
          </w:p>
        </w:tc>
        <w:tc>
          <w:tcPr>
            <w:tcW w:w="1471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062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Veuillez sélectionner un élément dans la liste »</w:t>
            </w:r>
          </w:p>
        </w:tc>
        <w:tc>
          <w:tcPr>
            <w:tcW w:w="1270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Question_id</w:t>
            </w:r>
          </w:p>
        </w:tc>
      </w:tr>
      <w:tr w:rsidR="00A51FA3" w:rsidTr="00A5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</w:tcPr>
          <w:p w:rsidR="00A51FA3" w:rsidRPr="00962DD4" w:rsidRDefault="00A51FA3" w:rsidP="007942FE">
            <w:pPr>
              <w:rPr>
                <w:b w:val="0"/>
              </w:rPr>
            </w:pPr>
            <w:r w:rsidRPr="00962DD4">
              <w:rPr>
                <w:b w:val="0"/>
              </w:rPr>
              <w:t>Créer</w:t>
            </w:r>
          </w:p>
        </w:tc>
        <w:tc>
          <w:tcPr>
            <w:tcW w:w="1359" w:type="dxa"/>
          </w:tcPr>
          <w:p w:rsidR="00A51FA3" w:rsidRPr="00962DD4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601" w:type="dxa"/>
          </w:tcPr>
          <w:p w:rsidR="00A51FA3" w:rsidRPr="00962DD4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Bouton de création de la réponse et renvoi </w:t>
            </w:r>
            <w:r w:rsidR="00DC7F17">
              <w:t xml:space="preserve">sur la </w:t>
            </w:r>
            <w:r>
              <w:t>modification d’une réponse</w:t>
            </w:r>
          </w:p>
        </w:tc>
        <w:tc>
          <w:tcPr>
            <w:tcW w:w="1471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51FA3" w:rsidTr="00A5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</w:tcPr>
          <w:p w:rsidR="00A51FA3" w:rsidRPr="00962DD4" w:rsidRDefault="00A51FA3" w:rsidP="007942FE">
            <w:pPr>
              <w:rPr>
                <w:b w:val="0"/>
              </w:rPr>
            </w:pPr>
            <w:r w:rsidRPr="00962DD4">
              <w:rPr>
                <w:b w:val="0"/>
              </w:rPr>
              <w:t xml:space="preserve">Créer et retourner à la liste </w:t>
            </w:r>
          </w:p>
        </w:tc>
        <w:tc>
          <w:tcPr>
            <w:tcW w:w="1359" w:type="dxa"/>
          </w:tcPr>
          <w:p w:rsidR="00A51FA3" w:rsidRPr="00962DD4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601" w:type="dxa"/>
          </w:tcPr>
          <w:p w:rsidR="00A51FA3" w:rsidRPr="00962DD4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Bouton de création de la réponse </w:t>
            </w:r>
            <w:r w:rsidRPr="00962DD4">
              <w:t xml:space="preserve">et renvoi à </w:t>
            </w:r>
            <w:r w:rsidRPr="00DC7F17">
              <w:t>la liste des réponses</w:t>
            </w:r>
          </w:p>
        </w:tc>
        <w:tc>
          <w:tcPr>
            <w:tcW w:w="1471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51FA3" w:rsidTr="00A5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</w:tcPr>
          <w:p w:rsidR="00A51FA3" w:rsidRPr="00962DD4" w:rsidRDefault="00A51FA3" w:rsidP="007942FE">
            <w:pPr>
              <w:rPr>
                <w:b w:val="0"/>
              </w:rPr>
            </w:pPr>
            <w:r w:rsidRPr="00962DD4">
              <w:rPr>
                <w:b w:val="0"/>
              </w:rPr>
              <w:t>Créer et ajouter</w:t>
            </w:r>
          </w:p>
        </w:tc>
        <w:tc>
          <w:tcPr>
            <w:tcW w:w="1359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601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Créer une réponse et recharge la page d’ajout</w:t>
            </w:r>
          </w:p>
        </w:tc>
        <w:tc>
          <w:tcPr>
            <w:tcW w:w="1471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51FA3" w:rsidRPr="00A51FA3" w:rsidRDefault="00DC7F17" w:rsidP="00A51FA3">
      <w:pPr>
        <w:pStyle w:val="Titre4"/>
      </w:pPr>
      <w:r>
        <w:lastRenderedPageBreak/>
        <w:t>Fonction à appeler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51FA3" w:rsidTr="00A51F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A51FA3" w:rsidRPr="00A51FA3" w:rsidRDefault="00A51FA3" w:rsidP="007942FE">
            <w:pPr>
              <w:rPr>
                <w:smallCaps/>
              </w:rPr>
            </w:pPr>
            <w:r w:rsidRPr="00A51FA3">
              <w:rPr>
                <w:smallCaps/>
              </w:rPr>
              <w:t>Signature de la fonction</w:t>
            </w:r>
          </w:p>
        </w:tc>
        <w:tc>
          <w:tcPr>
            <w:tcW w:w="3021" w:type="dxa"/>
            <w:shd w:val="clear" w:color="auto" w:fill="92D050"/>
          </w:tcPr>
          <w:p w:rsidR="00A51FA3" w:rsidRPr="00A51FA3" w:rsidRDefault="00A51FA3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51FA3">
              <w:rPr>
                <w:smallCaps/>
              </w:rPr>
              <w:t>Paramètres d’entrée</w:t>
            </w:r>
          </w:p>
        </w:tc>
        <w:tc>
          <w:tcPr>
            <w:tcW w:w="3021" w:type="dxa"/>
            <w:shd w:val="clear" w:color="auto" w:fill="92D050"/>
          </w:tcPr>
          <w:p w:rsidR="00A51FA3" w:rsidRPr="00A51FA3" w:rsidRDefault="00A51FA3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51FA3">
              <w:rPr>
                <w:smallCaps/>
              </w:rPr>
              <w:t>Utilité</w:t>
            </w:r>
          </w:p>
        </w:tc>
      </w:tr>
      <w:tr w:rsidR="00A51FA3" w:rsidTr="00A5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51FA3" w:rsidRDefault="00A51FA3" w:rsidP="00DC7F17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configureFormFields</w:t>
            </w:r>
          </w:p>
        </w:tc>
        <w:tc>
          <w:tcPr>
            <w:tcW w:w="3021" w:type="dxa"/>
          </w:tcPr>
          <w:p w:rsidR="00A51FA3" w:rsidRDefault="00A51FA3" w:rsidP="00DC7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FormMapper $formMapper</w:t>
            </w:r>
          </w:p>
        </w:tc>
        <w:tc>
          <w:tcPr>
            <w:tcW w:w="3021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page d’ajout et de modification (ans,isTrue,question)</w:t>
            </w:r>
          </w:p>
        </w:tc>
      </w:tr>
    </w:tbl>
    <w:p w:rsidR="00A51FA3" w:rsidRDefault="00C601A5" w:rsidP="00A51FA3">
      <w:pPr>
        <w:pStyle w:val="Titre3"/>
      </w:pPr>
      <w:bookmarkStart w:id="17" w:name="_Toc451281178"/>
      <w:r>
        <w:t xml:space="preserve">Modifier </w:t>
      </w:r>
      <w:r w:rsidR="00A51FA3">
        <w:t>une réponse</w:t>
      </w:r>
      <w:bookmarkEnd w:id="17"/>
    </w:p>
    <w:p w:rsidR="00A51FA3" w:rsidRPr="002A7135" w:rsidRDefault="00A51FA3" w:rsidP="00A51FA3">
      <w:pPr>
        <w:pStyle w:val="Titre4"/>
      </w:pPr>
      <w:r>
        <w:t>Maquette</w:t>
      </w:r>
    </w:p>
    <w:p w:rsidR="00A51FA3" w:rsidRDefault="00BF7B24" w:rsidP="00A51FA3">
      <w:r>
        <w:t>Voir aussi le document annexe associé : Cahier des spécifications détaillées.PDF</w:t>
      </w:r>
    </w:p>
    <w:p w:rsidR="00A51FA3" w:rsidRDefault="00C752E3" w:rsidP="00A51FA3">
      <w:pPr>
        <w:pStyle w:val="Titre4"/>
      </w:pPr>
      <w:r>
        <w:t>Composants à 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167"/>
        <w:gridCol w:w="1054"/>
        <w:gridCol w:w="1348"/>
        <w:gridCol w:w="1303"/>
        <w:gridCol w:w="2062"/>
        <w:gridCol w:w="1223"/>
      </w:tblGrid>
      <w:tr w:rsidR="00A90771" w:rsidTr="00A907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  <w:shd w:val="clear" w:color="auto" w:fill="92D050"/>
          </w:tcPr>
          <w:p w:rsidR="00A51FA3" w:rsidRPr="00A90771" w:rsidRDefault="00A51FA3" w:rsidP="007942FE">
            <w:pPr>
              <w:rPr>
                <w:smallCaps/>
              </w:rPr>
            </w:pPr>
            <w:r w:rsidRPr="00A90771">
              <w:rPr>
                <w:smallCaps/>
              </w:rPr>
              <w:t>Nom</w:t>
            </w:r>
          </w:p>
        </w:tc>
        <w:tc>
          <w:tcPr>
            <w:tcW w:w="1054" w:type="dxa"/>
            <w:shd w:val="clear" w:color="auto" w:fill="92D050"/>
          </w:tcPr>
          <w:p w:rsidR="00A51FA3" w:rsidRPr="00A90771" w:rsidRDefault="00A51FA3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90771">
              <w:rPr>
                <w:smallCaps/>
              </w:rPr>
              <w:t>Type</w:t>
            </w:r>
          </w:p>
        </w:tc>
        <w:tc>
          <w:tcPr>
            <w:tcW w:w="1348" w:type="dxa"/>
            <w:shd w:val="clear" w:color="auto" w:fill="92D050"/>
          </w:tcPr>
          <w:p w:rsidR="00A51FA3" w:rsidRPr="00A90771" w:rsidRDefault="00A51FA3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90771">
              <w:rPr>
                <w:smallCaps/>
              </w:rPr>
              <w:t>Valeur</w:t>
            </w:r>
          </w:p>
        </w:tc>
        <w:tc>
          <w:tcPr>
            <w:tcW w:w="1297" w:type="dxa"/>
            <w:shd w:val="clear" w:color="auto" w:fill="92D050"/>
          </w:tcPr>
          <w:p w:rsidR="00A51FA3" w:rsidRPr="00A90771" w:rsidRDefault="00A51FA3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90771">
              <w:rPr>
                <w:smallCaps/>
              </w:rPr>
              <w:t>Vérification</w:t>
            </w:r>
          </w:p>
        </w:tc>
        <w:tc>
          <w:tcPr>
            <w:tcW w:w="2062" w:type="dxa"/>
            <w:shd w:val="clear" w:color="auto" w:fill="92D050"/>
          </w:tcPr>
          <w:p w:rsidR="00A51FA3" w:rsidRPr="00A90771" w:rsidRDefault="00A51FA3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90771">
              <w:rPr>
                <w:smallCaps/>
              </w:rPr>
              <w:t>Erreur</w:t>
            </w:r>
          </w:p>
        </w:tc>
        <w:tc>
          <w:tcPr>
            <w:tcW w:w="1167" w:type="dxa"/>
            <w:shd w:val="clear" w:color="auto" w:fill="92D050"/>
          </w:tcPr>
          <w:p w:rsidR="00A51FA3" w:rsidRPr="00A90771" w:rsidRDefault="00A51FA3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90771">
              <w:rPr>
                <w:smallCaps/>
              </w:rPr>
              <w:t>BDD</w:t>
            </w:r>
          </w:p>
        </w:tc>
      </w:tr>
      <w:tr w:rsidR="00A51FA3" w:rsidTr="00A90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:rsidR="00A51FA3" w:rsidRPr="00684FDC" w:rsidRDefault="00A51FA3" w:rsidP="007942FE">
            <w:pPr>
              <w:rPr>
                <w:b w:val="0"/>
              </w:rPr>
            </w:pPr>
            <w:r>
              <w:rPr>
                <w:b w:val="0"/>
              </w:rPr>
              <w:t>ans</w:t>
            </w:r>
          </w:p>
        </w:tc>
        <w:tc>
          <w:tcPr>
            <w:tcW w:w="1054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348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de la réponse</w:t>
            </w:r>
          </w:p>
        </w:tc>
        <w:tc>
          <w:tcPr>
            <w:tcW w:w="1297" w:type="dxa"/>
          </w:tcPr>
          <w:p w:rsidR="00A51FA3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062" w:type="dxa"/>
          </w:tcPr>
          <w:p w:rsidR="00A51FA3" w:rsidRPr="00E2435C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« </w:t>
            </w:r>
            <w:r w:rsidR="00DC7F17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1167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ans</w:t>
            </w:r>
          </w:p>
        </w:tc>
      </w:tr>
      <w:tr w:rsidR="00A51FA3" w:rsidTr="00A90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:rsidR="00A51FA3" w:rsidRPr="0030706B" w:rsidRDefault="00A51FA3" w:rsidP="007942FE">
            <w:pPr>
              <w:rPr>
                <w:b w:val="0"/>
              </w:rPr>
            </w:pPr>
            <w:r w:rsidRPr="0030706B">
              <w:rPr>
                <w:b w:val="0"/>
              </w:rPr>
              <w:t>Is True</w:t>
            </w:r>
          </w:p>
        </w:tc>
        <w:tc>
          <w:tcPr>
            <w:tcW w:w="1054" w:type="dxa"/>
          </w:tcPr>
          <w:p w:rsidR="00A51FA3" w:rsidRPr="0030706B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1348" w:type="dxa"/>
          </w:tcPr>
          <w:p w:rsidR="00A51FA3" w:rsidRPr="0030706B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la réponse est correcte</w:t>
            </w:r>
          </w:p>
        </w:tc>
        <w:tc>
          <w:tcPr>
            <w:tcW w:w="1297" w:type="dxa"/>
          </w:tcPr>
          <w:p w:rsidR="00A51FA3" w:rsidRPr="0030706B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A51FA3" w:rsidRPr="0030706B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67" w:type="dxa"/>
          </w:tcPr>
          <w:p w:rsidR="00A51FA3" w:rsidRPr="0030706B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Is_true</w:t>
            </w:r>
          </w:p>
        </w:tc>
      </w:tr>
      <w:tr w:rsidR="00A51FA3" w:rsidTr="00A90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:rsidR="00A51FA3" w:rsidRPr="0030706B" w:rsidRDefault="00A51FA3" w:rsidP="007942FE">
            <w:pPr>
              <w:rPr>
                <w:b w:val="0"/>
              </w:rPr>
            </w:pPr>
            <w:r w:rsidRPr="0030706B">
              <w:rPr>
                <w:b w:val="0"/>
              </w:rPr>
              <w:t>Question liée</w:t>
            </w:r>
          </w:p>
        </w:tc>
        <w:tc>
          <w:tcPr>
            <w:tcW w:w="1054" w:type="dxa"/>
          </w:tcPr>
          <w:p w:rsidR="00A51FA3" w:rsidRPr="0030706B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Question</w:t>
            </w:r>
          </w:p>
        </w:tc>
        <w:tc>
          <w:tcPr>
            <w:tcW w:w="1348" w:type="dxa"/>
          </w:tcPr>
          <w:p w:rsidR="00A51FA3" w:rsidRPr="0030706B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question associée à cette réponse</w:t>
            </w:r>
          </w:p>
        </w:tc>
        <w:tc>
          <w:tcPr>
            <w:tcW w:w="1297" w:type="dxa"/>
          </w:tcPr>
          <w:p w:rsidR="00A51FA3" w:rsidRPr="0030706B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062" w:type="dxa"/>
          </w:tcPr>
          <w:p w:rsidR="00A51FA3" w:rsidRPr="0030706B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</w:t>
            </w:r>
            <w:r w:rsidR="00DC7F17">
              <w:t>Veuillez</w:t>
            </w:r>
            <w:r>
              <w:t xml:space="preserve"> sélectionner un objet dans la liste »</w:t>
            </w:r>
          </w:p>
        </w:tc>
        <w:tc>
          <w:tcPr>
            <w:tcW w:w="1167" w:type="dxa"/>
          </w:tcPr>
          <w:p w:rsidR="00A51FA3" w:rsidRPr="0030706B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Question_id</w:t>
            </w:r>
          </w:p>
        </w:tc>
      </w:tr>
      <w:tr w:rsidR="00A51FA3" w:rsidTr="00A90771">
        <w:trPr>
          <w:trHeight w:val="8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:rsidR="00A51FA3" w:rsidRPr="00962DD4" w:rsidRDefault="00A51FA3" w:rsidP="007942FE">
            <w:pPr>
              <w:rPr>
                <w:b w:val="0"/>
              </w:rPr>
            </w:pPr>
            <w:r>
              <w:rPr>
                <w:b w:val="0"/>
              </w:rPr>
              <w:t>Mettre à jour</w:t>
            </w:r>
          </w:p>
        </w:tc>
        <w:tc>
          <w:tcPr>
            <w:tcW w:w="1054" w:type="dxa"/>
          </w:tcPr>
          <w:p w:rsidR="00A51FA3" w:rsidRPr="00962DD4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348" w:type="dxa"/>
          </w:tcPr>
          <w:p w:rsidR="00A51FA3" w:rsidRPr="00962DD4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 xml:space="preserve">Bouton de </w:t>
            </w:r>
            <w:r>
              <w:t>modification de la réponse</w:t>
            </w:r>
          </w:p>
        </w:tc>
        <w:tc>
          <w:tcPr>
            <w:tcW w:w="1297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67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51FA3" w:rsidTr="00A90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:rsidR="00A51FA3" w:rsidRPr="00962DD4" w:rsidRDefault="00A51FA3" w:rsidP="007942FE">
            <w:pPr>
              <w:rPr>
                <w:b w:val="0"/>
              </w:rPr>
            </w:pPr>
            <w:r>
              <w:rPr>
                <w:b w:val="0"/>
              </w:rPr>
              <w:t>Mettre à jour et fermer</w:t>
            </w:r>
            <w:r w:rsidRPr="00962DD4">
              <w:rPr>
                <w:b w:val="0"/>
              </w:rPr>
              <w:t xml:space="preserve"> </w:t>
            </w:r>
          </w:p>
        </w:tc>
        <w:tc>
          <w:tcPr>
            <w:tcW w:w="1054" w:type="dxa"/>
          </w:tcPr>
          <w:p w:rsidR="00A51FA3" w:rsidRPr="00962DD4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348" w:type="dxa"/>
          </w:tcPr>
          <w:p w:rsidR="00A51FA3" w:rsidRPr="00962DD4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 à jour les données et renvoi à la liste des réponses</w:t>
            </w:r>
          </w:p>
        </w:tc>
        <w:tc>
          <w:tcPr>
            <w:tcW w:w="1297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67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51FA3" w:rsidTr="00A90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:rsidR="00A51FA3" w:rsidRPr="00962DD4" w:rsidRDefault="00A51FA3" w:rsidP="007942FE">
            <w:pPr>
              <w:rPr>
                <w:b w:val="0"/>
              </w:rPr>
            </w:pPr>
            <w:r>
              <w:rPr>
                <w:b w:val="0"/>
              </w:rPr>
              <w:t>Supprimer</w:t>
            </w:r>
          </w:p>
        </w:tc>
        <w:tc>
          <w:tcPr>
            <w:tcW w:w="1054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348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Supprimer l’objet et renvoi à la liste</w:t>
            </w:r>
          </w:p>
        </w:tc>
        <w:tc>
          <w:tcPr>
            <w:tcW w:w="1297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l’objet existe encore en base de données</w:t>
            </w:r>
          </w:p>
        </w:tc>
        <w:tc>
          <w:tcPr>
            <w:tcW w:w="2062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 </w:t>
            </w:r>
            <w:r w:rsidR="00DC7F17">
              <w:t>«</w:t>
            </w:r>
            <w:r w:rsidR="00DC7F17" w:rsidRPr="00632F27">
              <w:t xml:space="preserve"> Une</w:t>
            </w:r>
            <w:r w:rsidRPr="00632F27">
              <w:t xml:space="preserve"> erreur est intervenue lors de l</w:t>
            </w:r>
            <w:r>
              <w:t>a suppression de l'élément "</w:t>
            </w:r>
            <w:r w:rsidRPr="00632F27">
              <w:t>".</w:t>
            </w:r>
            <w:r>
              <w:t> »</w:t>
            </w:r>
          </w:p>
        </w:tc>
        <w:tc>
          <w:tcPr>
            <w:tcW w:w="1167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51FA3" w:rsidRPr="00684FDC" w:rsidRDefault="00BE4983" w:rsidP="00A51FA3">
      <w:pPr>
        <w:pStyle w:val="Titre4"/>
        <w:rPr>
          <w:sz w:val="26"/>
          <w:szCs w:val="26"/>
        </w:rPr>
      </w:pPr>
      <w:r>
        <w:t>Fonction appelée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51FA3" w:rsidTr="00BE49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A51FA3" w:rsidRPr="00BE4983" w:rsidRDefault="00A51FA3" w:rsidP="007942FE">
            <w:pPr>
              <w:rPr>
                <w:smallCaps/>
              </w:rPr>
            </w:pPr>
            <w:r w:rsidRPr="00BE4983">
              <w:rPr>
                <w:smallCaps/>
              </w:rPr>
              <w:t>Signature de la fonction</w:t>
            </w:r>
          </w:p>
        </w:tc>
        <w:tc>
          <w:tcPr>
            <w:tcW w:w="3021" w:type="dxa"/>
            <w:shd w:val="clear" w:color="auto" w:fill="92D050"/>
          </w:tcPr>
          <w:p w:rsidR="00A51FA3" w:rsidRPr="00BE4983" w:rsidRDefault="00A51FA3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BE4983">
              <w:rPr>
                <w:smallCaps/>
              </w:rPr>
              <w:t>Paramètres d’entrée</w:t>
            </w:r>
          </w:p>
        </w:tc>
        <w:tc>
          <w:tcPr>
            <w:tcW w:w="3021" w:type="dxa"/>
            <w:shd w:val="clear" w:color="auto" w:fill="92D050"/>
          </w:tcPr>
          <w:p w:rsidR="00A51FA3" w:rsidRPr="00BE4983" w:rsidRDefault="00A51FA3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BE4983">
              <w:rPr>
                <w:smallCaps/>
              </w:rPr>
              <w:t>Utilité</w:t>
            </w:r>
          </w:p>
        </w:tc>
      </w:tr>
      <w:tr w:rsidR="00A51FA3" w:rsidTr="00BE49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51FA3" w:rsidRDefault="00A51FA3" w:rsidP="00DC7F17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configureFormFields</w:t>
            </w:r>
          </w:p>
        </w:tc>
        <w:tc>
          <w:tcPr>
            <w:tcW w:w="3021" w:type="dxa"/>
          </w:tcPr>
          <w:p w:rsidR="00A51FA3" w:rsidRDefault="00A51FA3" w:rsidP="00DC7F1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FormMapper $formMapper</w:t>
            </w:r>
          </w:p>
        </w:tc>
        <w:tc>
          <w:tcPr>
            <w:tcW w:w="3021" w:type="dxa"/>
          </w:tcPr>
          <w:p w:rsidR="00A51FA3" w:rsidRDefault="00A51FA3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page de modification et d’ajout (ans, isTrue,question)</w:t>
            </w:r>
          </w:p>
        </w:tc>
      </w:tr>
    </w:tbl>
    <w:p w:rsidR="00FA7162" w:rsidRDefault="00FA7162" w:rsidP="00FA7162">
      <w:pPr>
        <w:pStyle w:val="Titre3"/>
      </w:pPr>
      <w:bookmarkStart w:id="18" w:name="_Toc451281179"/>
      <w:r>
        <w:lastRenderedPageBreak/>
        <w:t>Supprimer une réponse</w:t>
      </w:r>
      <w:bookmarkEnd w:id="18"/>
    </w:p>
    <w:p w:rsidR="00FA7162" w:rsidRDefault="00FA7162" w:rsidP="00FA7162">
      <w:pPr>
        <w:pStyle w:val="Titre4"/>
      </w:pPr>
      <w:r>
        <w:t>Maquette</w:t>
      </w:r>
    </w:p>
    <w:p w:rsidR="00BF7B24" w:rsidRPr="00BF7B24" w:rsidRDefault="00BF7B24" w:rsidP="00BF7B24">
      <w:r>
        <w:t>Voir aussi le document annexe associé : Cahier des spécifications détaillées.PDF</w:t>
      </w:r>
    </w:p>
    <w:p w:rsidR="00FA7162" w:rsidRPr="00FA7162" w:rsidRDefault="00FA7162" w:rsidP="00FA7162">
      <w:pPr>
        <w:pStyle w:val="Titre4"/>
      </w:pPr>
      <w:r>
        <w:t>Composants à 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375"/>
        <w:gridCol w:w="1431"/>
        <w:gridCol w:w="3426"/>
        <w:gridCol w:w="1134"/>
        <w:gridCol w:w="949"/>
      </w:tblGrid>
      <w:tr w:rsidR="00FA7162" w:rsidTr="00FA7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shd w:val="clear" w:color="auto" w:fill="92D050"/>
          </w:tcPr>
          <w:p w:rsidR="00FA7162" w:rsidRPr="00FA7162" w:rsidRDefault="00FA7162" w:rsidP="007942FE">
            <w:pPr>
              <w:rPr>
                <w:smallCaps/>
              </w:rPr>
            </w:pPr>
            <w:r w:rsidRPr="00FA7162">
              <w:rPr>
                <w:smallCaps/>
              </w:rPr>
              <w:t>Nom</w:t>
            </w:r>
          </w:p>
        </w:tc>
        <w:tc>
          <w:tcPr>
            <w:tcW w:w="1431" w:type="dxa"/>
            <w:shd w:val="clear" w:color="auto" w:fill="92D050"/>
          </w:tcPr>
          <w:p w:rsidR="00FA7162" w:rsidRPr="00FA7162" w:rsidRDefault="00FA7162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FA7162">
              <w:rPr>
                <w:smallCaps/>
              </w:rPr>
              <w:t>Type</w:t>
            </w:r>
          </w:p>
        </w:tc>
        <w:tc>
          <w:tcPr>
            <w:tcW w:w="3426" w:type="dxa"/>
            <w:shd w:val="clear" w:color="auto" w:fill="92D050"/>
          </w:tcPr>
          <w:p w:rsidR="00FA7162" w:rsidRPr="00FA7162" w:rsidRDefault="00FA7162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FA7162">
              <w:rPr>
                <w:smallCaps/>
              </w:rPr>
              <w:t>Valeur</w:t>
            </w:r>
          </w:p>
        </w:tc>
        <w:tc>
          <w:tcPr>
            <w:tcW w:w="1134" w:type="dxa"/>
            <w:shd w:val="clear" w:color="auto" w:fill="92D050"/>
          </w:tcPr>
          <w:p w:rsidR="00FA7162" w:rsidRPr="00FA7162" w:rsidRDefault="00FA7162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FA7162">
              <w:rPr>
                <w:smallCaps/>
              </w:rPr>
              <w:t>Exception</w:t>
            </w:r>
          </w:p>
        </w:tc>
        <w:tc>
          <w:tcPr>
            <w:tcW w:w="949" w:type="dxa"/>
            <w:shd w:val="clear" w:color="auto" w:fill="92D050"/>
          </w:tcPr>
          <w:p w:rsidR="00FA7162" w:rsidRPr="00FA7162" w:rsidRDefault="00FA7162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FA7162">
              <w:rPr>
                <w:smallCaps/>
              </w:rPr>
              <w:t>Erreur</w:t>
            </w:r>
          </w:p>
        </w:tc>
      </w:tr>
      <w:tr w:rsidR="00FA7162" w:rsidTr="00FA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FA7162" w:rsidRPr="00684FDC" w:rsidRDefault="00FA7162" w:rsidP="007942FE">
            <w:pPr>
              <w:rPr>
                <w:b w:val="0"/>
              </w:rPr>
            </w:pPr>
            <w:r>
              <w:rPr>
                <w:b w:val="0"/>
              </w:rPr>
              <w:t>Oui, supprimer</w:t>
            </w:r>
          </w:p>
        </w:tc>
        <w:tc>
          <w:tcPr>
            <w:tcW w:w="1431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3426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Supprime de la base de données et renvoi sur la liste des réponses</w:t>
            </w:r>
          </w:p>
        </w:tc>
        <w:tc>
          <w:tcPr>
            <w:tcW w:w="1134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9" w:type="dxa"/>
          </w:tcPr>
          <w:p w:rsidR="00FA7162" w:rsidRPr="00E2435C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A7162" w:rsidTr="00FA7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FA7162" w:rsidRPr="00684FDC" w:rsidRDefault="00FA7162" w:rsidP="007942FE">
            <w:pPr>
              <w:rPr>
                <w:b w:val="0"/>
              </w:rPr>
            </w:pPr>
            <w:r>
              <w:rPr>
                <w:b w:val="0"/>
              </w:rPr>
              <w:t>Editer</w:t>
            </w:r>
          </w:p>
        </w:tc>
        <w:tc>
          <w:tcPr>
            <w:tcW w:w="1431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3426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la modification d’une réponse</w:t>
            </w:r>
          </w:p>
        </w:tc>
        <w:tc>
          <w:tcPr>
            <w:tcW w:w="1134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9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A7162" w:rsidRDefault="00FA7162" w:rsidP="00FA7162">
      <w:pPr>
        <w:pStyle w:val="Titre3"/>
      </w:pPr>
      <w:bookmarkStart w:id="19" w:name="_Toc451281180"/>
      <w:r>
        <w:t>Lister des Réponses</w:t>
      </w:r>
      <w:bookmarkEnd w:id="19"/>
      <w:r>
        <w:t xml:space="preserve"> </w:t>
      </w:r>
    </w:p>
    <w:p w:rsidR="00FA7162" w:rsidRPr="00E2435C" w:rsidRDefault="00FA7162" w:rsidP="00FA7162">
      <w:pPr>
        <w:pStyle w:val="Titre4"/>
      </w:pPr>
      <w:r>
        <w:t>Maquette</w:t>
      </w:r>
    </w:p>
    <w:p w:rsidR="00FA7162" w:rsidRDefault="00BF7B24" w:rsidP="00FA7162">
      <w:r>
        <w:t>Voir aussi le document annexe associé : Cahier des spécifications détaillées.PDF</w:t>
      </w:r>
    </w:p>
    <w:p w:rsidR="00FA7162" w:rsidRDefault="00B05B4E" w:rsidP="00FA7162">
      <w:pPr>
        <w:pStyle w:val="Titre4"/>
      </w:pPr>
      <w:r>
        <w:t>Composants à implémenter</w:t>
      </w:r>
    </w:p>
    <w:tbl>
      <w:tblPr>
        <w:tblStyle w:val="TableauGrille1Clair"/>
        <w:tblW w:w="9904" w:type="dxa"/>
        <w:tblLook w:val="04A0" w:firstRow="1" w:lastRow="0" w:firstColumn="1" w:lastColumn="0" w:noHBand="0" w:noVBand="1"/>
      </w:tblPr>
      <w:tblGrid>
        <w:gridCol w:w="1924"/>
        <w:gridCol w:w="1048"/>
        <w:gridCol w:w="6932"/>
      </w:tblGrid>
      <w:tr w:rsidR="00FA7162" w:rsidTr="00E760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  <w:shd w:val="clear" w:color="auto" w:fill="92D050"/>
          </w:tcPr>
          <w:p w:rsidR="00FA7162" w:rsidRPr="00E76089" w:rsidRDefault="00FA7162" w:rsidP="007942FE">
            <w:pPr>
              <w:rPr>
                <w:smallCaps/>
              </w:rPr>
            </w:pPr>
            <w:r w:rsidRPr="00E76089">
              <w:rPr>
                <w:smallCaps/>
              </w:rPr>
              <w:t>Nom</w:t>
            </w:r>
          </w:p>
        </w:tc>
        <w:tc>
          <w:tcPr>
            <w:tcW w:w="1048" w:type="dxa"/>
            <w:shd w:val="clear" w:color="auto" w:fill="92D050"/>
          </w:tcPr>
          <w:p w:rsidR="00FA7162" w:rsidRPr="00E76089" w:rsidRDefault="00FA7162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76089">
              <w:rPr>
                <w:smallCaps/>
              </w:rPr>
              <w:t>Type</w:t>
            </w:r>
          </w:p>
        </w:tc>
        <w:tc>
          <w:tcPr>
            <w:tcW w:w="6932" w:type="dxa"/>
            <w:shd w:val="clear" w:color="auto" w:fill="92D050"/>
          </w:tcPr>
          <w:p w:rsidR="00FA7162" w:rsidRPr="00E76089" w:rsidRDefault="00FA7162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76089">
              <w:rPr>
                <w:smallCaps/>
              </w:rPr>
              <w:t>Action</w:t>
            </w:r>
          </w:p>
        </w:tc>
      </w:tr>
      <w:tr w:rsidR="00FA7162" w:rsidTr="00E76089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FA7162" w:rsidRPr="00684FDC" w:rsidRDefault="00FA7162" w:rsidP="007942FE">
            <w:pPr>
              <w:rPr>
                <w:b w:val="0"/>
              </w:rPr>
            </w:pPr>
            <w:r>
              <w:rPr>
                <w:b w:val="0"/>
              </w:rPr>
              <w:t>Listes des actions</w:t>
            </w:r>
          </w:p>
        </w:tc>
        <w:tc>
          <w:tcPr>
            <w:tcW w:w="1048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6932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Affiche une liste d’action </w:t>
            </w:r>
          </w:p>
        </w:tc>
      </w:tr>
      <w:tr w:rsidR="00FA7162" w:rsidTr="00E7608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FA7162" w:rsidRPr="00684FDC" w:rsidRDefault="00FA7162" w:rsidP="007942FE">
            <w:pPr>
              <w:rPr>
                <w:b w:val="0"/>
              </w:rPr>
            </w:pPr>
            <w:r>
              <w:rPr>
                <w:b w:val="0"/>
              </w:rPr>
              <w:t>Editer</w:t>
            </w:r>
          </w:p>
        </w:tc>
        <w:tc>
          <w:tcPr>
            <w:tcW w:w="1048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932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</w:t>
            </w:r>
            <w:r w:rsidR="00DC7F17">
              <w:t>e</w:t>
            </w:r>
            <w:r>
              <w:t xml:space="preserve"> sur la page de modification de la réponse sélectionnée</w:t>
            </w:r>
          </w:p>
        </w:tc>
      </w:tr>
      <w:tr w:rsidR="00FA7162" w:rsidTr="00E76089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FA7162" w:rsidRDefault="00FA7162" w:rsidP="007942FE">
            <w:pPr>
              <w:rPr>
                <w:b w:val="0"/>
              </w:rPr>
            </w:pPr>
            <w:r>
              <w:rPr>
                <w:b w:val="0"/>
              </w:rPr>
              <w:t>Supprimer</w:t>
            </w:r>
          </w:p>
        </w:tc>
        <w:tc>
          <w:tcPr>
            <w:tcW w:w="1048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932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A7162" w:rsidTr="00E76089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FA7162" w:rsidRDefault="00FA7162" w:rsidP="007942FE">
            <w:pPr>
              <w:rPr>
                <w:b w:val="0"/>
              </w:rPr>
            </w:pPr>
            <w:r>
              <w:rPr>
                <w:b w:val="0"/>
              </w:rPr>
              <w:t>Afficher</w:t>
            </w:r>
          </w:p>
        </w:tc>
        <w:tc>
          <w:tcPr>
            <w:tcW w:w="1048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932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</w:t>
            </w:r>
            <w:r w:rsidR="00DC7F17">
              <w:t>e</w:t>
            </w:r>
            <w:r>
              <w:t xml:space="preserve"> sur l’affichage de la réponse</w:t>
            </w:r>
          </w:p>
        </w:tc>
      </w:tr>
      <w:tr w:rsidR="00FA7162" w:rsidTr="00E76089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FA7162" w:rsidRDefault="00FA7162" w:rsidP="007942FE">
            <w:pPr>
              <w:rPr>
                <w:b w:val="0"/>
              </w:rPr>
            </w:pPr>
            <w:r>
              <w:rPr>
                <w:b w:val="0"/>
              </w:rPr>
              <w:t>Export</w:t>
            </w:r>
          </w:p>
        </w:tc>
        <w:tc>
          <w:tcPr>
            <w:tcW w:w="1048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6932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d’exporter les données en fonction de l’élément choisi dans la liste</w:t>
            </w:r>
          </w:p>
        </w:tc>
      </w:tr>
      <w:tr w:rsidR="00FA7162" w:rsidTr="00E76089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FA7162" w:rsidRDefault="00FA7162" w:rsidP="007942FE">
            <w:pPr>
              <w:rPr>
                <w:b w:val="0"/>
              </w:rPr>
            </w:pPr>
            <w:r>
              <w:rPr>
                <w:b w:val="0"/>
              </w:rPr>
              <w:t>Filtres</w:t>
            </w:r>
          </w:p>
        </w:tc>
        <w:tc>
          <w:tcPr>
            <w:tcW w:w="1048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6932" w:type="dxa"/>
          </w:tcPr>
          <w:p w:rsidR="00FA7162" w:rsidRDefault="00FA716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de filtrer la liste des réponses en fonctions de champs prédéfinis</w:t>
            </w:r>
          </w:p>
        </w:tc>
      </w:tr>
    </w:tbl>
    <w:p w:rsidR="00FA7162" w:rsidRPr="00684FDC" w:rsidRDefault="00DC7F17" w:rsidP="00FA7162">
      <w:pPr>
        <w:pStyle w:val="Titre4"/>
        <w:rPr>
          <w:sz w:val="26"/>
          <w:szCs w:val="26"/>
        </w:rPr>
      </w:pPr>
      <w:r>
        <w:t>Fonctions à appeler</w:t>
      </w:r>
    </w:p>
    <w:tbl>
      <w:tblPr>
        <w:tblStyle w:val="TableauGrille1Clair"/>
        <w:tblW w:w="9934" w:type="dxa"/>
        <w:tblLook w:val="04A0" w:firstRow="1" w:lastRow="0" w:firstColumn="1" w:lastColumn="0" w:noHBand="0" w:noVBand="1"/>
      </w:tblPr>
      <w:tblGrid>
        <w:gridCol w:w="3339"/>
        <w:gridCol w:w="2361"/>
        <w:gridCol w:w="4234"/>
      </w:tblGrid>
      <w:tr w:rsidR="00FA7162" w:rsidTr="00D66E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9" w:type="dxa"/>
            <w:shd w:val="clear" w:color="auto" w:fill="92D050"/>
          </w:tcPr>
          <w:p w:rsidR="00FA7162" w:rsidRPr="00D66EEE" w:rsidRDefault="00FA7162" w:rsidP="007942FE">
            <w:pPr>
              <w:rPr>
                <w:smallCaps/>
              </w:rPr>
            </w:pPr>
            <w:r w:rsidRPr="00D66EEE">
              <w:rPr>
                <w:smallCaps/>
              </w:rPr>
              <w:t xml:space="preserve">Signature </w:t>
            </w:r>
          </w:p>
        </w:tc>
        <w:tc>
          <w:tcPr>
            <w:tcW w:w="2361" w:type="dxa"/>
            <w:shd w:val="clear" w:color="auto" w:fill="92D050"/>
          </w:tcPr>
          <w:p w:rsidR="00FA7162" w:rsidRPr="00D66EEE" w:rsidRDefault="00FA7162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66EEE">
              <w:rPr>
                <w:smallCaps/>
              </w:rPr>
              <w:t>Paramètres d’entrée</w:t>
            </w:r>
          </w:p>
        </w:tc>
        <w:tc>
          <w:tcPr>
            <w:tcW w:w="4234" w:type="dxa"/>
            <w:shd w:val="clear" w:color="auto" w:fill="92D050"/>
          </w:tcPr>
          <w:p w:rsidR="00FA7162" w:rsidRPr="00D66EEE" w:rsidRDefault="00FA7162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66EEE">
              <w:rPr>
                <w:smallCaps/>
              </w:rPr>
              <w:t>Utilité</w:t>
            </w:r>
          </w:p>
        </w:tc>
      </w:tr>
      <w:tr w:rsidR="00FA7162" w:rsidTr="00D66EEE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9" w:type="dxa"/>
          </w:tcPr>
          <w:p w:rsidR="00FA7162" w:rsidRDefault="00FA7162" w:rsidP="00DC7F17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configureListFields</w:t>
            </w:r>
          </w:p>
        </w:tc>
        <w:tc>
          <w:tcPr>
            <w:tcW w:w="2361" w:type="dxa"/>
          </w:tcPr>
          <w:p w:rsidR="00FA7162" w:rsidRDefault="00FA7162" w:rsidP="00D66E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ListMapper $listMapper</w:t>
            </w:r>
          </w:p>
        </w:tc>
        <w:tc>
          <w:tcPr>
            <w:tcW w:w="4234" w:type="dxa"/>
          </w:tcPr>
          <w:p w:rsidR="00FA7162" w:rsidRDefault="00FA7162" w:rsidP="00D66E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liste ainsi que les boutons d’action (ans,isTrue,question,created_at,updated_at)</w:t>
            </w:r>
          </w:p>
          <w:p w:rsidR="00FA7162" w:rsidRDefault="00FA7162" w:rsidP="00D66E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Actions : view, edit, delete</w:t>
            </w:r>
          </w:p>
        </w:tc>
      </w:tr>
      <w:tr w:rsidR="00FA7162" w:rsidTr="00D66EEE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9" w:type="dxa"/>
          </w:tcPr>
          <w:p w:rsidR="00FA7162" w:rsidRDefault="00FA7162" w:rsidP="00D66EEE">
            <w:pPr>
              <w:jc w:val="left"/>
              <w:rPr>
                <w:b w:val="0"/>
                <w:bCs w:val="0"/>
                <w:color w:val="A57C2C"/>
              </w:rPr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configureDatagridFilters</w:t>
            </w:r>
          </w:p>
        </w:tc>
        <w:tc>
          <w:tcPr>
            <w:tcW w:w="2361" w:type="dxa"/>
          </w:tcPr>
          <w:p w:rsidR="00FA7162" w:rsidRDefault="00FA7162" w:rsidP="00D66E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DatagridMapper </w:t>
            </w:r>
          </w:p>
          <w:p w:rsidR="00FA7162" w:rsidRDefault="00FA7162" w:rsidP="00D66E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$datagridMapper</w:t>
            </w:r>
          </w:p>
        </w:tc>
        <w:tc>
          <w:tcPr>
            <w:tcW w:w="4234" w:type="dxa"/>
          </w:tcPr>
          <w:p w:rsidR="00FA7162" w:rsidRDefault="00FA7162" w:rsidP="00D66E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de filtres (ans,isTrue,question)</w:t>
            </w:r>
          </w:p>
        </w:tc>
      </w:tr>
      <w:tr w:rsidR="00FA7162" w:rsidTr="00D66EEE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9" w:type="dxa"/>
          </w:tcPr>
          <w:p w:rsidR="00FA7162" w:rsidRDefault="00FA7162" w:rsidP="00D66EEE">
            <w:pPr>
              <w:jc w:val="left"/>
              <w:rPr>
                <w:b w:val="0"/>
                <w:bCs w:val="0"/>
                <w:color w:val="A57C2C"/>
              </w:rPr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t>$datagridValues</w:t>
            </w:r>
          </w:p>
        </w:tc>
        <w:tc>
          <w:tcPr>
            <w:tcW w:w="2361" w:type="dxa"/>
          </w:tcPr>
          <w:p w:rsidR="00FA7162" w:rsidRDefault="00FA7162" w:rsidP="00D66E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4" w:type="dxa"/>
          </w:tcPr>
          <w:p w:rsidR="00FA7162" w:rsidRDefault="00FA7162" w:rsidP="00D66EE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 des ordonnancements disponibles dans la liste des éléments de la réponse</w:t>
            </w:r>
          </w:p>
        </w:tc>
      </w:tr>
    </w:tbl>
    <w:p w:rsidR="001E79EA" w:rsidRDefault="001E79EA" w:rsidP="001E79EA">
      <w:pPr>
        <w:pStyle w:val="Titre3"/>
      </w:pPr>
      <w:bookmarkStart w:id="20" w:name="_Toc451281182"/>
      <w:r>
        <w:lastRenderedPageBreak/>
        <w:t>Ajout</w:t>
      </w:r>
      <w:r w:rsidR="003E0077">
        <w:t xml:space="preserve">er </w:t>
      </w:r>
      <w:r>
        <w:t>une catégorie de QCM</w:t>
      </w:r>
      <w:bookmarkEnd w:id="20"/>
    </w:p>
    <w:p w:rsidR="001E79EA" w:rsidRPr="00E2435C" w:rsidRDefault="001E79EA" w:rsidP="001E79EA">
      <w:pPr>
        <w:pStyle w:val="Titre4"/>
      </w:pPr>
      <w:r>
        <w:t>Maquette</w:t>
      </w:r>
    </w:p>
    <w:p w:rsidR="001E79EA" w:rsidRDefault="00BF7B24" w:rsidP="001E79EA">
      <w:pPr>
        <w:rPr>
          <w:rStyle w:val="Titre2Car"/>
        </w:rPr>
      </w:pPr>
      <w:r>
        <w:t>Voir aussi le document annexe associé : Cahier des spécifications détaillées.PDF</w:t>
      </w:r>
    </w:p>
    <w:p w:rsidR="001E79EA" w:rsidRPr="001E79EA" w:rsidRDefault="001E79EA" w:rsidP="001E79EA">
      <w:pPr>
        <w:pStyle w:val="Titre4"/>
      </w:pPr>
      <w:r>
        <w:t>Composants à implémenter</w:t>
      </w:r>
    </w:p>
    <w:tbl>
      <w:tblPr>
        <w:tblStyle w:val="TableauGrille1Clair"/>
        <w:tblW w:w="9776" w:type="dxa"/>
        <w:tblLook w:val="04A0" w:firstRow="1" w:lastRow="0" w:firstColumn="1" w:lastColumn="0" w:noHBand="0" w:noVBand="1"/>
      </w:tblPr>
      <w:tblGrid>
        <w:gridCol w:w="1284"/>
        <w:gridCol w:w="1004"/>
        <w:gridCol w:w="1970"/>
        <w:gridCol w:w="1833"/>
        <w:gridCol w:w="2995"/>
        <w:gridCol w:w="690"/>
      </w:tblGrid>
      <w:tr w:rsidR="001E79EA" w:rsidTr="001E79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4" w:type="dxa"/>
            <w:shd w:val="clear" w:color="auto" w:fill="92D050"/>
          </w:tcPr>
          <w:p w:rsidR="001E79EA" w:rsidRPr="001E79EA" w:rsidRDefault="001E79EA" w:rsidP="007942FE">
            <w:pPr>
              <w:rPr>
                <w:caps/>
              </w:rPr>
            </w:pPr>
            <w:r w:rsidRPr="001E79EA">
              <w:rPr>
                <w:caps/>
              </w:rPr>
              <w:t>Nom</w:t>
            </w:r>
          </w:p>
        </w:tc>
        <w:tc>
          <w:tcPr>
            <w:tcW w:w="1004" w:type="dxa"/>
            <w:shd w:val="clear" w:color="auto" w:fill="92D050"/>
          </w:tcPr>
          <w:p w:rsidR="001E79EA" w:rsidRPr="001E79EA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/>
              </w:rPr>
            </w:pPr>
            <w:r w:rsidRPr="001E79EA">
              <w:rPr>
                <w:caps/>
              </w:rPr>
              <w:t>Type</w:t>
            </w:r>
          </w:p>
        </w:tc>
        <w:tc>
          <w:tcPr>
            <w:tcW w:w="1970" w:type="dxa"/>
            <w:shd w:val="clear" w:color="auto" w:fill="92D050"/>
          </w:tcPr>
          <w:p w:rsidR="001E79EA" w:rsidRPr="001E79EA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/>
              </w:rPr>
            </w:pPr>
            <w:r w:rsidRPr="001E79EA">
              <w:rPr>
                <w:caps/>
              </w:rPr>
              <w:t>Valeur</w:t>
            </w:r>
          </w:p>
        </w:tc>
        <w:tc>
          <w:tcPr>
            <w:tcW w:w="1833" w:type="dxa"/>
            <w:shd w:val="clear" w:color="auto" w:fill="92D050"/>
          </w:tcPr>
          <w:p w:rsidR="001E79EA" w:rsidRPr="001E79EA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/>
              </w:rPr>
            </w:pPr>
            <w:r w:rsidRPr="001E79EA">
              <w:rPr>
                <w:caps/>
              </w:rPr>
              <w:t>Vérification</w:t>
            </w:r>
          </w:p>
        </w:tc>
        <w:tc>
          <w:tcPr>
            <w:tcW w:w="2995" w:type="dxa"/>
            <w:shd w:val="clear" w:color="auto" w:fill="92D050"/>
          </w:tcPr>
          <w:p w:rsidR="001E79EA" w:rsidRPr="001E79EA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/>
              </w:rPr>
            </w:pPr>
            <w:r w:rsidRPr="001E79EA">
              <w:rPr>
                <w:caps/>
              </w:rPr>
              <w:t>Erreur</w:t>
            </w:r>
          </w:p>
        </w:tc>
        <w:tc>
          <w:tcPr>
            <w:tcW w:w="690" w:type="dxa"/>
            <w:shd w:val="clear" w:color="auto" w:fill="92D050"/>
          </w:tcPr>
          <w:p w:rsidR="001E79EA" w:rsidRPr="001E79EA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aps/>
              </w:rPr>
            </w:pPr>
            <w:r w:rsidRPr="001E79EA">
              <w:rPr>
                <w:caps/>
              </w:rPr>
              <w:t>BDD</w:t>
            </w:r>
          </w:p>
        </w:tc>
      </w:tr>
      <w:tr w:rsidR="001E79EA" w:rsidTr="001E79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4" w:type="dxa"/>
          </w:tcPr>
          <w:p w:rsidR="001E79EA" w:rsidRPr="00684FDC" w:rsidRDefault="001E79EA" w:rsidP="007942FE">
            <w:pPr>
              <w:rPr>
                <w:b w:val="0"/>
              </w:rPr>
            </w:pPr>
            <w:r w:rsidRPr="00684FDC">
              <w:rPr>
                <w:b w:val="0"/>
              </w:rPr>
              <w:t>Name</w:t>
            </w:r>
          </w:p>
        </w:tc>
        <w:tc>
          <w:tcPr>
            <w:tcW w:w="1004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97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la catégorie</w:t>
            </w:r>
          </w:p>
        </w:tc>
        <w:tc>
          <w:tcPr>
            <w:tcW w:w="1833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valeur du champ doit être unique, obligatoire</w:t>
            </w:r>
          </w:p>
        </w:tc>
        <w:tc>
          <w:tcPr>
            <w:tcW w:w="2995" w:type="dxa"/>
          </w:tcPr>
          <w:p w:rsidR="001E79EA" w:rsidRPr="00E2435C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création de cet élément »,</w:t>
            </w:r>
            <w:r w:rsidRPr="00E2435C">
              <w:t> </w:t>
            </w:r>
            <w:r>
              <w:t>« </w:t>
            </w:r>
            <w:r w:rsidRPr="00E2435C">
              <w:t>veuillez renseigner ce champ »</w:t>
            </w:r>
          </w:p>
        </w:tc>
        <w:tc>
          <w:tcPr>
            <w:tcW w:w="69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</w:tr>
      <w:tr w:rsidR="001E79EA" w:rsidTr="001E79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4" w:type="dxa"/>
          </w:tcPr>
          <w:p w:rsidR="001E79EA" w:rsidRPr="00962DD4" w:rsidRDefault="001E79EA" w:rsidP="007942FE">
            <w:pPr>
              <w:rPr>
                <w:b w:val="0"/>
              </w:rPr>
            </w:pPr>
            <w:r w:rsidRPr="00962DD4">
              <w:rPr>
                <w:b w:val="0"/>
              </w:rPr>
              <w:t>Créer</w:t>
            </w:r>
          </w:p>
        </w:tc>
        <w:tc>
          <w:tcPr>
            <w:tcW w:w="1004" w:type="dxa"/>
          </w:tcPr>
          <w:p w:rsidR="001E79EA" w:rsidRPr="00962DD4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970" w:type="dxa"/>
          </w:tcPr>
          <w:p w:rsidR="001E79EA" w:rsidRPr="00962DD4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Bouton de création de</w:t>
            </w:r>
            <w:r w:rsidR="004C5BCE">
              <w:t xml:space="preserve"> la catégorie et renvoi sur la </w:t>
            </w:r>
            <w:r>
              <w:t>modification d’une catégorie </w:t>
            </w:r>
          </w:p>
        </w:tc>
        <w:tc>
          <w:tcPr>
            <w:tcW w:w="1833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95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9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E79EA" w:rsidTr="001E79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4" w:type="dxa"/>
          </w:tcPr>
          <w:p w:rsidR="001E79EA" w:rsidRPr="00962DD4" w:rsidRDefault="001E79EA" w:rsidP="007942FE">
            <w:pPr>
              <w:rPr>
                <w:b w:val="0"/>
              </w:rPr>
            </w:pPr>
            <w:r w:rsidRPr="00962DD4">
              <w:rPr>
                <w:b w:val="0"/>
              </w:rPr>
              <w:t xml:space="preserve">Créer et retourner à la liste </w:t>
            </w:r>
          </w:p>
        </w:tc>
        <w:tc>
          <w:tcPr>
            <w:tcW w:w="1004" w:type="dxa"/>
          </w:tcPr>
          <w:p w:rsidR="001E79EA" w:rsidRPr="00962DD4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970" w:type="dxa"/>
          </w:tcPr>
          <w:p w:rsidR="001E79EA" w:rsidRPr="00962DD4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Bouton de création de la catégorie </w:t>
            </w:r>
            <w:r w:rsidRPr="00962DD4">
              <w:t xml:space="preserve">et renvoi à la </w:t>
            </w:r>
            <w:r>
              <w:rPr>
                <w:color w:val="000000" w:themeColor="text1"/>
              </w:rPr>
              <w:t>liste des catégories</w:t>
            </w:r>
          </w:p>
        </w:tc>
        <w:tc>
          <w:tcPr>
            <w:tcW w:w="1833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95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9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E79EA" w:rsidTr="001E79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4" w:type="dxa"/>
          </w:tcPr>
          <w:p w:rsidR="001E79EA" w:rsidRPr="00962DD4" w:rsidRDefault="001E79EA" w:rsidP="007942FE">
            <w:pPr>
              <w:rPr>
                <w:b w:val="0"/>
              </w:rPr>
            </w:pPr>
            <w:r w:rsidRPr="00962DD4">
              <w:rPr>
                <w:b w:val="0"/>
              </w:rPr>
              <w:t>Créer et ajouter</w:t>
            </w:r>
          </w:p>
        </w:tc>
        <w:tc>
          <w:tcPr>
            <w:tcW w:w="1004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97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Créer une catégorie et recharge la page d’ajout</w:t>
            </w:r>
          </w:p>
        </w:tc>
        <w:tc>
          <w:tcPr>
            <w:tcW w:w="1833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95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9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E79EA" w:rsidRPr="00684FDC" w:rsidRDefault="00DC7F17" w:rsidP="001E79EA">
      <w:pPr>
        <w:pStyle w:val="Titre4"/>
        <w:rPr>
          <w:sz w:val="26"/>
          <w:szCs w:val="26"/>
        </w:rPr>
      </w:pPr>
      <w:r>
        <w:t>Fonction à appeler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E79EA" w:rsidTr="00A66A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1E79EA" w:rsidRPr="00A66A83" w:rsidRDefault="001E79EA" w:rsidP="007942FE">
            <w:pPr>
              <w:rPr>
                <w:smallCaps/>
              </w:rPr>
            </w:pPr>
            <w:r w:rsidRPr="00A66A83">
              <w:rPr>
                <w:smallCaps/>
              </w:rPr>
              <w:t>Signature de la fonction</w:t>
            </w:r>
          </w:p>
        </w:tc>
        <w:tc>
          <w:tcPr>
            <w:tcW w:w="3021" w:type="dxa"/>
            <w:shd w:val="clear" w:color="auto" w:fill="92D050"/>
          </w:tcPr>
          <w:p w:rsidR="001E79EA" w:rsidRPr="00A66A83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66A83">
              <w:rPr>
                <w:smallCaps/>
              </w:rPr>
              <w:t>Paramètres d’entrée</w:t>
            </w:r>
          </w:p>
        </w:tc>
        <w:tc>
          <w:tcPr>
            <w:tcW w:w="3021" w:type="dxa"/>
            <w:shd w:val="clear" w:color="auto" w:fill="92D050"/>
          </w:tcPr>
          <w:p w:rsidR="001E79EA" w:rsidRPr="00A66A83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66A83">
              <w:rPr>
                <w:smallCaps/>
              </w:rPr>
              <w:t>Utilité</w:t>
            </w:r>
          </w:p>
        </w:tc>
      </w:tr>
      <w:tr w:rsidR="001E79EA" w:rsidTr="00A66A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E79EA" w:rsidRDefault="001E79EA" w:rsidP="00A66A83"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configureFormFields</w:t>
            </w:r>
          </w:p>
        </w:tc>
        <w:tc>
          <w:tcPr>
            <w:tcW w:w="3021" w:type="dxa"/>
          </w:tcPr>
          <w:p w:rsidR="001E79EA" w:rsidRDefault="001E79EA" w:rsidP="00A66A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FormMapper $formMapper</w:t>
            </w:r>
          </w:p>
        </w:tc>
        <w:tc>
          <w:tcPr>
            <w:tcW w:w="3021" w:type="dxa"/>
          </w:tcPr>
          <w:p w:rsidR="001E79EA" w:rsidRDefault="001E79EA" w:rsidP="00A66A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page d’ajout et de modification (name)</w:t>
            </w:r>
          </w:p>
        </w:tc>
      </w:tr>
    </w:tbl>
    <w:p w:rsidR="00BF7B24" w:rsidRDefault="00BF7B24">
      <w:pPr>
        <w:jc w:val="left"/>
        <w:rPr>
          <w:rFonts w:asciiTheme="majorHAnsi" w:eastAsiaTheme="majorEastAsia" w:hAnsiTheme="majorHAnsi" w:cstheme="majorBidi"/>
          <w:b/>
          <w:bCs/>
          <w:smallCaps/>
          <w:color w:val="0D0D0D" w:themeColor="text1" w:themeTint="F2"/>
          <w14:ligatures w14:val="standardContextual"/>
        </w:rPr>
      </w:pPr>
      <w:bookmarkStart w:id="21" w:name="_Toc451281183"/>
      <w:r>
        <w:br w:type="page"/>
      </w:r>
    </w:p>
    <w:p w:rsidR="001E79EA" w:rsidRDefault="003C1698" w:rsidP="001E79EA">
      <w:pPr>
        <w:pStyle w:val="Titre3"/>
      </w:pPr>
      <w:r>
        <w:lastRenderedPageBreak/>
        <w:t xml:space="preserve">Modifier </w:t>
      </w:r>
      <w:r w:rsidR="001E79EA">
        <w:t>une catégorie de QCM</w:t>
      </w:r>
      <w:bookmarkEnd w:id="21"/>
    </w:p>
    <w:p w:rsidR="001E79EA" w:rsidRPr="00092693" w:rsidRDefault="001E79EA" w:rsidP="001E79EA">
      <w:pPr>
        <w:pStyle w:val="Titre4"/>
      </w:pPr>
      <w:r>
        <w:t>Maquette</w:t>
      </w:r>
    </w:p>
    <w:p w:rsidR="001E79EA" w:rsidRDefault="00BF7B24" w:rsidP="001E79EA">
      <w:r>
        <w:t>Voir aussi le document annexe associé : Cahier des spécifications détaillées.PDF</w:t>
      </w:r>
    </w:p>
    <w:p w:rsidR="001E79EA" w:rsidRDefault="005407EF" w:rsidP="001E79EA">
      <w:pPr>
        <w:pStyle w:val="Titre4"/>
      </w:pPr>
      <w:r>
        <w:t>Composants à 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167"/>
        <w:gridCol w:w="1054"/>
        <w:gridCol w:w="1348"/>
        <w:gridCol w:w="1813"/>
        <w:gridCol w:w="2977"/>
        <w:gridCol w:w="708"/>
      </w:tblGrid>
      <w:tr w:rsidR="00DC7F17" w:rsidTr="00DC7F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  <w:shd w:val="clear" w:color="auto" w:fill="92D050"/>
          </w:tcPr>
          <w:p w:rsidR="00DC7F17" w:rsidRPr="005407EF" w:rsidRDefault="00DC7F17" w:rsidP="007942FE">
            <w:pPr>
              <w:rPr>
                <w:smallCaps/>
              </w:rPr>
            </w:pPr>
            <w:r w:rsidRPr="005407EF">
              <w:rPr>
                <w:smallCaps/>
              </w:rPr>
              <w:t>Nom</w:t>
            </w:r>
          </w:p>
        </w:tc>
        <w:tc>
          <w:tcPr>
            <w:tcW w:w="1054" w:type="dxa"/>
            <w:shd w:val="clear" w:color="auto" w:fill="92D050"/>
          </w:tcPr>
          <w:p w:rsidR="00DC7F17" w:rsidRPr="005407EF" w:rsidRDefault="00DC7F17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407EF">
              <w:rPr>
                <w:smallCaps/>
              </w:rPr>
              <w:t>Type</w:t>
            </w:r>
          </w:p>
        </w:tc>
        <w:tc>
          <w:tcPr>
            <w:tcW w:w="1348" w:type="dxa"/>
            <w:shd w:val="clear" w:color="auto" w:fill="92D050"/>
          </w:tcPr>
          <w:p w:rsidR="00DC7F17" w:rsidRPr="005407EF" w:rsidRDefault="00DC7F17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407EF">
              <w:rPr>
                <w:smallCaps/>
              </w:rPr>
              <w:t>Valeur</w:t>
            </w:r>
          </w:p>
        </w:tc>
        <w:tc>
          <w:tcPr>
            <w:tcW w:w="1813" w:type="dxa"/>
            <w:shd w:val="clear" w:color="auto" w:fill="92D050"/>
          </w:tcPr>
          <w:p w:rsidR="00DC7F17" w:rsidRPr="005407EF" w:rsidRDefault="00DC7F17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407EF">
              <w:rPr>
                <w:smallCaps/>
              </w:rPr>
              <w:t>Vérification</w:t>
            </w:r>
          </w:p>
        </w:tc>
        <w:tc>
          <w:tcPr>
            <w:tcW w:w="2977" w:type="dxa"/>
            <w:shd w:val="clear" w:color="auto" w:fill="92D050"/>
          </w:tcPr>
          <w:p w:rsidR="00DC7F17" w:rsidRPr="005407EF" w:rsidRDefault="00DC7F17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407EF">
              <w:rPr>
                <w:smallCaps/>
              </w:rPr>
              <w:t>Erreur</w:t>
            </w:r>
          </w:p>
        </w:tc>
        <w:tc>
          <w:tcPr>
            <w:tcW w:w="708" w:type="dxa"/>
            <w:shd w:val="clear" w:color="auto" w:fill="92D050"/>
          </w:tcPr>
          <w:p w:rsidR="00DC7F17" w:rsidRPr="005407EF" w:rsidRDefault="00DC7F17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407EF">
              <w:rPr>
                <w:smallCaps/>
              </w:rPr>
              <w:t>BDD</w:t>
            </w:r>
          </w:p>
        </w:tc>
      </w:tr>
      <w:tr w:rsidR="00DC7F17" w:rsidTr="00DC7F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:rsidR="00DC7F17" w:rsidRPr="00684FDC" w:rsidRDefault="00DC7F17" w:rsidP="007942FE">
            <w:pPr>
              <w:rPr>
                <w:b w:val="0"/>
              </w:rPr>
            </w:pPr>
            <w:r w:rsidRPr="00684FDC">
              <w:rPr>
                <w:b w:val="0"/>
              </w:rPr>
              <w:t>Name</w:t>
            </w:r>
          </w:p>
        </w:tc>
        <w:tc>
          <w:tcPr>
            <w:tcW w:w="1054" w:type="dxa"/>
          </w:tcPr>
          <w:p w:rsidR="00DC7F17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348" w:type="dxa"/>
          </w:tcPr>
          <w:p w:rsidR="00DC7F17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la catégorie</w:t>
            </w:r>
          </w:p>
        </w:tc>
        <w:tc>
          <w:tcPr>
            <w:tcW w:w="1813" w:type="dxa"/>
          </w:tcPr>
          <w:p w:rsidR="00DC7F17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valeur du champ doit être unique, obligatoire</w:t>
            </w:r>
          </w:p>
        </w:tc>
        <w:tc>
          <w:tcPr>
            <w:tcW w:w="2977" w:type="dxa"/>
          </w:tcPr>
          <w:p w:rsidR="00DC7F17" w:rsidRPr="00E2435C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création de cet élément »,</w:t>
            </w:r>
            <w:r w:rsidRPr="00E2435C">
              <w:t> </w:t>
            </w:r>
            <w:r>
              <w:t>« </w:t>
            </w:r>
            <w:r w:rsidRPr="00E2435C">
              <w:t>veuillez renseigner ce champ »</w:t>
            </w:r>
          </w:p>
        </w:tc>
        <w:tc>
          <w:tcPr>
            <w:tcW w:w="708" w:type="dxa"/>
          </w:tcPr>
          <w:p w:rsidR="00DC7F17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</w:tr>
      <w:tr w:rsidR="00DC7F17" w:rsidTr="00DC7F17">
        <w:trPr>
          <w:trHeight w:val="8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:rsidR="00DC7F17" w:rsidRPr="00962DD4" w:rsidRDefault="00DC7F17" w:rsidP="007942FE">
            <w:pPr>
              <w:rPr>
                <w:b w:val="0"/>
              </w:rPr>
            </w:pPr>
            <w:r>
              <w:rPr>
                <w:b w:val="0"/>
              </w:rPr>
              <w:t>Mettre à jour</w:t>
            </w:r>
          </w:p>
        </w:tc>
        <w:tc>
          <w:tcPr>
            <w:tcW w:w="1054" w:type="dxa"/>
          </w:tcPr>
          <w:p w:rsidR="00DC7F17" w:rsidRPr="00962DD4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348" w:type="dxa"/>
          </w:tcPr>
          <w:p w:rsidR="00DC7F17" w:rsidRPr="00962DD4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 xml:space="preserve">Bouton de </w:t>
            </w:r>
            <w:r>
              <w:t>modification de la catégorie</w:t>
            </w:r>
          </w:p>
        </w:tc>
        <w:tc>
          <w:tcPr>
            <w:tcW w:w="1813" w:type="dxa"/>
          </w:tcPr>
          <w:p w:rsidR="00DC7F17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77" w:type="dxa"/>
          </w:tcPr>
          <w:p w:rsidR="00DC7F17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</w:tcPr>
          <w:p w:rsidR="00DC7F17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7F17" w:rsidTr="00DC7F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:rsidR="00DC7F17" w:rsidRPr="00962DD4" w:rsidRDefault="00DC7F17" w:rsidP="007942FE">
            <w:pPr>
              <w:rPr>
                <w:b w:val="0"/>
              </w:rPr>
            </w:pPr>
            <w:r>
              <w:rPr>
                <w:b w:val="0"/>
              </w:rPr>
              <w:t>Mettre à jour et fermer</w:t>
            </w:r>
            <w:r w:rsidRPr="00962DD4">
              <w:rPr>
                <w:b w:val="0"/>
              </w:rPr>
              <w:t xml:space="preserve"> </w:t>
            </w:r>
          </w:p>
        </w:tc>
        <w:tc>
          <w:tcPr>
            <w:tcW w:w="1054" w:type="dxa"/>
          </w:tcPr>
          <w:p w:rsidR="00DC7F17" w:rsidRPr="00962DD4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348" w:type="dxa"/>
          </w:tcPr>
          <w:p w:rsidR="00DC7F17" w:rsidRPr="00962DD4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 à jour les données et renvoi à la liste des catégories</w:t>
            </w:r>
          </w:p>
        </w:tc>
        <w:tc>
          <w:tcPr>
            <w:tcW w:w="1813" w:type="dxa"/>
          </w:tcPr>
          <w:p w:rsidR="00DC7F17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77" w:type="dxa"/>
          </w:tcPr>
          <w:p w:rsidR="00DC7F17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</w:tcPr>
          <w:p w:rsidR="00DC7F17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7F17" w:rsidTr="00DC7F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7" w:type="dxa"/>
          </w:tcPr>
          <w:p w:rsidR="00DC7F17" w:rsidRPr="00962DD4" w:rsidRDefault="00DC7F17" w:rsidP="007942FE">
            <w:pPr>
              <w:rPr>
                <w:b w:val="0"/>
              </w:rPr>
            </w:pPr>
            <w:r>
              <w:rPr>
                <w:b w:val="0"/>
              </w:rPr>
              <w:t>Supprimer</w:t>
            </w:r>
          </w:p>
        </w:tc>
        <w:tc>
          <w:tcPr>
            <w:tcW w:w="1054" w:type="dxa"/>
          </w:tcPr>
          <w:p w:rsidR="00DC7F17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348" w:type="dxa"/>
          </w:tcPr>
          <w:p w:rsidR="00DC7F17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Supprimer l’objet et renvoi à la liste</w:t>
            </w:r>
          </w:p>
        </w:tc>
        <w:tc>
          <w:tcPr>
            <w:tcW w:w="1813" w:type="dxa"/>
          </w:tcPr>
          <w:p w:rsidR="00DC7F17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la catégorie possède des QCM ont ne peux pas la supprimer</w:t>
            </w:r>
          </w:p>
        </w:tc>
        <w:tc>
          <w:tcPr>
            <w:tcW w:w="2977" w:type="dxa"/>
          </w:tcPr>
          <w:p w:rsidR="00DC7F17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 «</w:t>
            </w:r>
            <w:r w:rsidRPr="00632F27">
              <w:t xml:space="preserve"> Une erreur est intervenue lors de l</w:t>
            </w:r>
            <w:r>
              <w:t>a suppression de l'élément "</w:t>
            </w:r>
            <w:r w:rsidRPr="00632F27">
              <w:t>".</w:t>
            </w:r>
            <w:r>
              <w:t> »</w:t>
            </w:r>
          </w:p>
        </w:tc>
        <w:tc>
          <w:tcPr>
            <w:tcW w:w="708" w:type="dxa"/>
          </w:tcPr>
          <w:p w:rsidR="00DC7F17" w:rsidRDefault="00DC7F17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E79EA" w:rsidRDefault="001E79EA" w:rsidP="001E79EA"/>
    <w:p w:rsidR="001E79EA" w:rsidRPr="00684FDC" w:rsidRDefault="00DC7F17" w:rsidP="001E79EA">
      <w:pPr>
        <w:pStyle w:val="Titre4"/>
        <w:rPr>
          <w:sz w:val="26"/>
          <w:szCs w:val="26"/>
        </w:rPr>
      </w:pPr>
      <w:r>
        <w:t>Fonction à appeler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E79EA" w:rsidTr="007931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1E79EA" w:rsidRPr="0079311E" w:rsidRDefault="001E79EA" w:rsidP="007942FE">
            <w:pPr>
              <w:rPr>
                <w:smallCaps/>
              </w:rPr>
            </w:pPr>
            <w:r w:rsidRPr="0079311E">
              <w:rPr>
                <w:smallCaps/>
              </w:rPr>
              <w:t>Signature de la fonction</w:t>
            </w:r>
          </w:p>
        </w:tc>
        <w:tc>
          <w:tcPr>
            <w:tcW w:w="3021" w:type="dxa"/>
            <w:shd w:val="clear" w:color="auto" w:fill="92D050"/>
          </w:tcPr>
          <w:p w:rsidR="001E79EA" w:rsidRPr="0079311E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79311E">
              <w:rPr>
                <w:smallCaps/>
              </w:rPr>
              <w:t>Paramètres d’entrée</w:t>
            </w:r>
          </w:p>
        </w:tc>
        <w:tc>
          <w:tcPr>
            <w:tcW w:w="3021" w:type="dxa"/>
            <w:shd w:val="clear" w:color="auto" w:fill="92D050"/>
          </w:tcPr>
          <w:p w:rsidR="001E79EA" w:rsidRPr="0079311E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79311E">
              <w:rPr>
                <w:smallCaps/>
              </w:rPr>
              <w:t>Utilité</w:t>
            </w:r>
          </w:p>
        </w:tc>
      </w:tr>
      <w:tr w:rsidR="001E79EA" w:rsidTr="007931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E79EA" w:rsidRDefault="001E79EA" w:rsidP="0079311E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configureFormFields</w:t>
            </w:r>
          </w:p>
        </w:tc>
        <w:tc>
          <w:tcPr>
            <w:tcW w:w="3021" w:type="dxa"/>
          </w:tcPr>
          <w:p w:rsidR="001E79EA" w:rsidRDefault="001E79EA" w:rsidP="007931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FormMapper $formMapper</w:t>
            </w:r>
          </w:p>
        </w:tc>
        <w:tc>
          <w:tcPr>
            <w:tcW w:w="3021" w:type="dxa"/>
          </w:tcPr>
          <w:p w:rsidR="001E79EA" w:rsidRDefault="001E79EA" w:rsidP="007931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page de modification et d’ajout (name)</w:t>
            </w:r>
          </w:p>
        </w:tc>
      </w:tr>
    </w:tbl>
    <w:p w:rsidR="00BF7B24" w:rsidRDefault="00BF7B24">
      <w:pPr>
        <w:jc w:val="left"/>
        <w:rPr>
          <w:rFonts w:asciiTheme="majorHAnsi" w:eastAsiaTheme="majorEastAsia" w:hAnsiTheme="majorHAnsi" w:cstheme="majorBidi"/>
          <w:b/>
          <w:bCs/>
          <w:smallCaps/>
          <w:color w:val="0D0D0D" w:themeColor="text1" w:themeTint="F2"/>
          <w14:ligatures w14:val="standardContextual"/>
        </w:rPr>
      </w:pPr>
      <w:bookmarkStart w:id="22" w:name="_Toc451281184"/>
      <w:r>
        <w:br w:type="page"/>
      </w:r>
    </w:p>
    <w:p w:rsidR="001E79EA" w:rsidRDefault="00515618" w:rsidP="001E79EA">
      <w:pPr>
        <w:pStyle w:val="Titre3"/>
      </w:pPr>
      <w:r>
        <w:lastRenderedPageBreak/>
        <w:t xml:space="preserve">Supprimer </w:t>
      </w:r>
      <w:r w:rsidR="001E79EA">
        <w:t>une catégorie de QCM</w:t>
      </w:r>
      <w:bookmarkEnd w:id="22"/>
    </w:p>
    <w:p w:rsidR="001E79EA" w:rsidRPr="00E2435C" w:rsidRDefault="001E79EA" w:rsidP="001E79EA">
      <w:pPr>
        <w:pStyle w:val="Titre4"/>
      </w:pPr>
      <w:r>
        <w:t>Maquette</w:t>
      </w:r>
    </w:p>
    <w:p w:rsidR="001E79EA" w:rsidRDefault="00BF7B24" w:rsidP="001E79EA">
      <w:r>
        <w:t>Voir aussi le document annexe associé : Cahier des spécifications détaillées.PDF</w:t>
      </w:r>
    </w:p>
    <w:p w:rsidR="001E79EA" w:rsidRPr="00535BFA" w:rsidRDefault="00704CEB" w:rsidP="001E79EA">
      <w:pPr>
        <w:pStyle w:val="Titre4"/>
      </w:pPr>
      <w:r>
        <w:t>Composants à implémenter</w:t>
      </w:r>
    </w:p>
    <w:tbl>
      <w:tblPr>
        <w:tblStyle w:val="TableauGrille1Clair"/>
        <w:tblW w:w="9351" w:type="dxa"/>
        <w:tblLook w:val="04A0" w:firstRow="1" w:lastRow="0" w:firstColumn="1" w:lastColumn="0" w:noHBand="0" w:noVBand="1"/>
      </w:tblPr>
      <w:tblGrid>
        <w:gridCol w:w="1375"/>
        <w:gridCol w:w="1431"/>
        <w:gridCol w:w="2151"/>
        <w:gridCol w:w="1842"/>
        <w:gridCol w:w="2552"/>
      </w:tblGrid>
      <w:tr w:rsidR="001E79EA" w:rsidTr="00704C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shd w:val="clear" w:color="auto" w:fill="92D050"/>
          </w:tcPr>
          <w:p w:rsidR="001E79EA" w:rsidRPr="00535BFA" w:rsidRDefault="001E79EA" w:rsidP="007942FE">
            <w:pPr>
              <w:rPr>
                <w:smallCaps/>
              </w:rPr>
            </w:pPr>
            <w:r w:rsidRPr="00535BFA">
              <w:rPr>
                <w:smallCaps/>
              </w:rPr>
              <w:t>Nom</w:t>
            </w:r>
          </w:p>
        </w:tc>
        <w:tc>
          <w:tcPr>
            <w:tcW w:w="1431" w:type="dxa"/>
            <w:shd w:val="clear" w:color="auto" w:fill="92D050"/>
          </w:tcPr>
          <w:p w:rsidR="001E79EA" w:rsidRPr="00535BFA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35BFA">
              <w:rPr>
                <w:smallCaps/>
              </w:rPr>
              <w:t>Type</w:t>
            </w:r>
          </w:p>
        </w:tc>
        <w:tc>
          <w:tcPr>
            <w:tcW w:w="2151" w:type="dxa"/>
            <w:shd w:val="clear" w:color="auto" w:fill="92D050"/>
          </w:tcPr>
          <w:p w:rsidR="001E79EA" w:rsidRPr="00535BFA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35BFA">
              <w:rPr>
                <w:smallCaps/>
              </w:rPr>
              <w:t>Valeur</w:t>
            </w:r>
          </w:p>
        </w:tc>
        <w:tc>
          <w:tcPr>
            <w:tcW w:w="1842" w:type="dxa"/>
            <w:shd w:val="clear" w:color="auto" w:fill="92D050"/>
          </w:tcPr>
          <w:p w:rsidR="001E79EA" w:rsidRPr="00535BFA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35BFA">
              <w:rPr>
                <w:smallCaps/>
              </w:rPr>
              <w:t>Exception</w:t>
            </w:r>
          </w:p>
        </w:tc>
        <w:tc>
          <w:tcPr>
            <w:tcW w:w="2552" w:type="dxa"/>
            <w:shd w:val="clear" w:color="auto" w:fill="92D050"/>
          </w:tcPr>
          <w:p w:rsidR="001E79EA" w:rsidRPr="00535BFA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35BFA">
              <w:rPr>
                <w:smallCaps/>
              </w:rPr>
              <w:t>Erreur</w:t>
            </w:r>
          </w:p>
        </w:tc>
      </w:tr>
      <w:tr w:rsidR="001E79EA" w:rsidTr="00704C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1E79EA" w:rsidRPr="00684FDC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Oui, supprimer</w:t>
            </w:r>
          </w:p>
        </w:tc>
        <w:tc>
          <w:tcPr>
            <w:tcW w:w="143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215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Supprime de la base de données et renvoi sur la liste des catégories</w:t>
            </w:r>
          </w:p>
        </w:tc>
        <w:tc>
          <w:tcPr>
            <w:tcW w:w="1842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la catégorie de QCM dispose de QCM associé on ne peut la supprimer</w:t>
            </w:r>
          </w:p>
        </w:tc>
        <w:tc>
          <w:tcPr>
            <w:tcW w:w="2552" w:type="dxa"/>
          </w:tcPr>
          <w:p w:rsidR="001E79EA" w:rsidRPr="00E2435C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suppression de cet élément »</w:t>
            </w:r>
          </w:p>
        </w:tc>
      </w:tr>
      <w:tr w:rsidR="001E79EA" w:rsidTr="00704C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1E79EA" w:rsidRPr="00684FDC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Editer</w:t>
            </w:r>
          </w:p>
        </w:tc>
        <w:tc>
          <w:tcPr>
            <w:tcW w:w="143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215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la modification d’une catégorie</w:t>
            </w:r>
          </w:p>
        </w:tc>
        <w:tc>
          <w:tcPr>
            <w:tcW w:w="1842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2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E22BD" w:rsidRDefault="007E22BD">
      <w:pPr>
        <w:jc w:val="left"/>
        <w:rPr>
          <w:rFonts w:asciiTheme="majorHAnsi" w:eastAsiaTheme="majorEastAsia" w:hAnsiTheme="majorHAnsi" w:cstheme="majorBidi"/>
          <w:b/>
          <w:bCs/>
          <w:smallCaps/>
          <w:color w:val="0D0D0D" w:themeColor="text1" w:themeTint="F2"/>
          <w14:ligatures w14:val="standardContextual"/>
        </w:rPr>
      </w:pPr>
      <w:bookmarkStart w:id="23" w:name="_Toc451281185"/>
      <w:r>
        <w:br w:type="page"/>
      </w:r>
    </w:p>
    <w:p w:rsidR="001E79EA" w:rsidRDefault="001E79EA" w:rsidP="001E79EA">
      <w:pPr>
        <w:pStyle w:val="Titre3"/>
      </w:pPr>
      <w:r>
        <w:lastRenderedPageBreak/>
        <w:t>Liste</w:t>
      </w:r>
      <w:r w:rsidR="00D844A8">
        <w:t>r</w:t>
      </w:r>
      <w:r>
        <w:t xml:space="preserve"> des Catégories</w:t>
      </w:r>
      <w:bookmarkEnd w:id="23"/>
      <w:r>
        <w:t xml:space="preserve"> </w:t>
      </w:r>
    </w:p>
    <w:p w:rsidR="001E79EA" w:rsidRPr="00E2435C" w:rsidRDefault="001E79EA" w:rsidP="001E79EA">
      <w:pPr>
        <w:pStyle w:val="Titre4"/>
      </w:pPr>
      <w:r>
        <w:t>Maquette</w:t>
      </w:r>
    </w:p>
    <w:p w:rsidR="001E79EA" w:rsidRDefault="00BF7B24" w:rsidP="001E79EA">
      <w:r>
        <w:t>Voir aussi le document annexe associé : Cahier des spécifications détaillées.PDF</w:t>
      </w:r>
    </w:p>
    <w:p w:rsidR="001E79EA" w:rsidRDefault="007E22BD" w:rsidP="001E79EA">
      <w:pPr>
        <w:pStyle w:val="Titre4"/>
      </w:pPr>
      <w:r>
        <w:t>Composants à 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343"/>
        <w:gridCol w:w="3550"/>
        <w:gridCol w:w="2021"/>
        <w:gridCol w:w="2148"/>
      </w:tblGrid>
      <w:tr w:rsidR="001E79EA" w:rsidTr="007E22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  <w:shd w:val="clear" w:color="auto" w:fill="92D050"/>
          </w:tcPr>
          <w:p w:rsidR="001E79EA" w:rsidRPr="007E22BD" w:rsidRDefault="001E79EA" w:rsidP="007942FE">
            <w:pPr>
              <w:rPr>
                <w:smallCaps/>
              </w:rPr>
            </w:pPr>
            <w:r w:rsidRPr="007E22BD">
              <w:rPr>
                <w:smallCaps/>
              </w:rPr>
              <w:t>Nom</w:t>
            </w:r>
          </w:p>
        </w:tc>
        <w:tc>
          <w:tcPr>
            <w:tcW w:w="3550" w:type="dxa"/>
            <w:shd w:val="clear" w:color="auto" w:fill="92D050"/>
          </w:tcPr>
          <w:p w:rsidR="001E79EA" w:rsidRPr="007E22BD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7E22BD">
              <w:rPr>
                <w:smallCaps/>
              </w:rPr>
              <w:t>Valeur</w:t>
            </w:r>
          </w:p>
        </w:tc>
        <w:tc>
          <w:tcPr>
            <w:tcW w:w="2021" w:type="dxa"/>
            <w:shd w:val="clear" w:color="auto" w:fill="92D050"/>
          </w:tcPr>
          <w:p w:rsidR="001E79EA" w:rsidRPr="007E22BD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7E22BD">
              <w:rPr>
                <w:smallCaps/>
              </w:rPr>
              <w:t>A l’évènement</w:t>
            </w:r>
          </w:p>
        </w:tc>
        <w:tc>
          <w:tcPr>
            <w:tcW w:w="2148" w:type="dxa"/>
            <w:shd w:val="clear" w:color="auto" w:fill="92D050"/>
          </w:tcPr>
          <w:p w:rsidR="001E79EA" w:rsidRPr="007E22BD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7E22BD">
              <w:rPr>
                <w:smallCaps/>
              </w:rPr>
              <w:t>Equivalent BDD</w:t>
            </w:r>
          </w:p>
        </w:tc>
      </w:tr>
      <w:tr w:rsidR="001E79EA" w:rsidTr="007E22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1E79EA" w:rsidRPr="00684FDC" w:rsidRDefault="001E79EA" w:rsidP="007942FE">
            <w:pPr>
              <w:rPr>
                <w:b w:val="0"/>
              </w:rPr>
            </w:pPr>
            <w:r w:rsidRPr="00684FDC">
              <w:rPr>
                <w:b w:val="0"/>
              </w:rPr>
              <w:t>Name</w:t>
            </w:r>
          </w:p>
        </w:tc>
        <w:tc>
          <w:tcPr>
            <w:tcW w:w="355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QCM</w:t>
            </w:r>
          </w:p>
        </w:tc>
        <w:tc>
          <w:tcPr>
            <w:tcW w:w="202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</w:tr>
      <w:tr w:rsidR="001E79EA" w:rsidTr="007E22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1E79EA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Created At</w:t>
            </w:r>
          </w:p>
        </w:tc>
        <w:tc>
          <w:tcPr>
            <w:tcW w:w="355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création de la catégorie</w:t>
            </w:r>
          </w:p>
        </w:tc>
        <w:tc>
          <w:tcPr>
            <w:tcW w:w="202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created_at</w:t>
            </w:r>
          </w:p>
        </w:tc>
      </w:tr>
      <w:tr w:rsidR="001E79EA" w:rsidTr="007E22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1E79EA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Updated At</w:t>
            </w:r>
          </w:p>
        </w:tc>
        <w:tc>
          <w:tcPr>
            <w:tcW w:w="355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modification de la catégorie</w:t>
            </w:r>
          </w:p>
        </w:tc>
        <w:tc>
          <w:tcPr>
            <w:tcW w:w="202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updated_at</w:t>
            </w:r>
          </w:p>
        </w:tc>
      </w:tr>
    </w:tbl>
    <w:p w:rsidR="001E79EA" w:rsidRDefault="007A25B2" w:rsidP="001E79EA">
      <w:pPr>
        <w:pStyle w:val="Titre4"/>
      </w:pPr>
      <w:r>
        <w:t>Actions</w:t>
      </w:r>
    </w:p>
    <w:tbl>
      <w:tblPr>
        <w:tblStyle w:val="TableauGrille1Clair"/>
        <w:tblW w:w="9904" w:type="dxa"/>
        <w:tblLook w:val="04A0" w:firstRow="1" w:lastRow="0" w:firstColumn="1" w:lastColumn="0" w:noHBand="0" w:noVBand="1"/>
      </w:tblPr>
      <w:tblGrid>
        <w:gridCol w:w="1924"/>
        <w:gridCol w:w="1190"/>
        <w:gridCol w:w="6790"/>
      </w:tblGrid>
      <w:tr w:rsidR="001E79EA" w:rsidTr="009E31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  <w:shd w:val="clear" w:color="auto" w:fill="92D050"/>
          </w:tcPr>
          <w:p w:rsidR="001E79EA" w:rsidRPr="00F47375" w:rsidRDefault="001E79EA" w:rsidP="007942FE">
            <w:pPr>
              <w:rPr>
                <w:smallCaps/>
              </w:rPr>
            </w:pPr>
            <w:r w:rsidRPr="00F47375">
              <w:rPr>
                <w:smallCaps/>
              </w:rPr>
              <w:t>Nom</w:t>
            </w:r>
          </w:p>
        </w:tc>
        <w:tc>
          <w:tcPr>
            <w:tcW w:w="1190" w:type="dxa"/>
            <w:shd w:val="clear" w:color="auto" w:fill="92D050"/>
          </w:tcPr>
          <w:p w:rsidR="001E79EA" w:rsidRPr="00F47375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F47375">
              <w:rPr>
                <w:smallCaps/>
              </w:rPr>
              <w:t>Type</w:t>
            </w:r>
          </w:p>
        </w:tc>
        <w:tc>
          <w:tcPr>
            <w:tcW w:w="6790" w:type="dxa"/>
            <w:shd w:val="clear" w:color="auto" w:fill="92D050"/>
          </w:tcPr>
          <w:p w:rsidR="001E79EA" w:rsidRPr="00F47375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F47375">
              <w:rPr>
                <w:smallCaps/>
              </w:rPr>
              <w:t>Action</w:t>
            </w:r>
          </w:p>
        </w:tc>
      </w:tr>
      <w:tr w:rsidR="001E79EA" w:rsidTr="009E316E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1E79EA" w:rsidRPr="00684FDC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Listes des actions</w:t>
            </w:r>
          </w:p>
        </w:tc>
        <w:tc>
          <w:tcPr>
            <w:tcW w:w="119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679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Affiche une liste d’action </w:t>
            </w:r>
          </w:p>
        </w:tc>
      </w:tr>
      <w:tr w:rsidR="001E79EA" w:rsidTr="009E316E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1E79EA" w:rsidRPr="00684FDC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Editer</w:t>
            </w:r>
          </w:p>
        </w:tc>
        <w:tc>
          <w:tcPr>
            <w:tcW w:w="119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79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la page de modification de la catégorie sélectionnée</w:t>
            </w:r>
          </w:p>
        </w:tc>
      </w:tr>
      <w:tr w:rsidR="001E79EA" w:rsidTr="009E316E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1E79EA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Supprimer</w:t>
            </w:r>
          </w:p>
        </w:tc>
        <w:tc>
          <w:tcPr>
            <w:tcW w:w="119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79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E79EA" w:rsidTr="009E316E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1E79EA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Afficher</w:t>
            </w:r>
          </w:p>
        </w:tc>
        <w:tc>
          <w:tcPr>
            <w:tcW w:w="119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79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l’affichage de la catégorie</w:t>
            </w:r>
          </w:p>
        </w:tc>
      </w:tr>
      <w:tr w:rsidR="001E79EA" w:rsidTr="009E316E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1E79EA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Export</w:t>
            </w:r>
          </w:p>
        </w:tc>
        <w:tc>
          <w:tcPr>
            <w:tcW w:w="119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679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d’exporter les données en fonction de l’élément choisi dans la liste</w:t>
            </w:r>
          </w:p>
        </w:tc>
      </w:tr>
      <w:tr w:rsidR="001E79EA" w:rsidTr="009E316E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1E79EA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Filtres</w:t>
            </w:r>
          </w:p>
        </w:tc>
        <w:tc>
          <w:tcPr>
            <w:tcW w:w="119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679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de filtrer la liste des catégories en fonctions de champs prédéfinis</w:t>
            </w:r>
          </w:p>
        </w:tc>
      </w:tr>
    </w:tbl>
    <w:p w:rsidR="001E79EA" w:rsidRPr="00684FDC" w:rsidRDefault="005B655B" w:rsidP="001E79EA">
      <w:pPr>
        <w:pStyle w:val="Titre4"/>
        <w:rPr>
          <w:sz w:val="26"/>
          <w:szCs w:val="26"/>
        </w:rPr>
      </w:pPr>
      <w:r>
        <w:t>Fonction à appeler</w:t>
      </w:r>
    </w:p>
    <w:tbl>
      <w:tblPr>
        <w:tblStyle w:val="TableauGrille1Clair"/>
        <w:tblW w:w="9934" w:type="dxa"/>
        <w:tblLook w:val="04A0" w:firstRow="1" w:lastRow="0" w:firstColumn="1" w:lastColumn="0" w:noHBand="0" w:noVBand="1"/>
      </w:tblPr>
      <w:tblGrid>
        <w:gridCol w:w="2547"/>
        <w:gridCol w:w="2410"/>
        <w:gridCol w:w="4977"/>
      </w:tblGrid>
      <w:tr w:rsidR="001E79EA" w:rsidTr="00567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shd w:val="clear" w:color="auto" w:fill="92D050"/>
          </w:tcPr>
          <w:p w:rsidR="001E79EA" w:rsidRPr="00567937" w:rsidRDefault="001E79EA" w:rsidP="00567937">
            <w:pPr>
              <w:rPr>
                <w:smallCaps/>
              </w:rPr>
            </w:pPr>
            <w:r w:rsidRPr="00567937">
              <w:rPr>
                <w:smallCaps/>
              </w:rPr>
              <w:t xml:space="preserve">Signature </w:t>
            </w:r>
          </w:p>
        </w:tc>
        <w:tc>
          <w:tcPr>
            <w:tcW w:w="2410" w:type="dxa"/>
            <w:shd w:val="clear" w:color="auto" w:fill="92D050"/>
          </w:tcPr>
          <w:p w:rsidR="001E79EA" w:rsidRPr="00567937" w:rsidRDefault="001E79EA" w:rsidP="005679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67937">
              <w:rPr>
                <w:smallCaps/>
              </w:rPr>
              <w:t>Paramètres d’entrée</w:t>
            </w:r>
          </w:p>
        </w:tc>
        <w:tc>
          <w:tcPr>
            <w:tcW w:w="4977" w:type="dxa"/>
            <w:shd w:val="clear" w:color="auto" w:fill="92D050"/>
          </w:tcPr>
          <w:p w:rsidR="001E79EA" w:rsidRPr="00567937" w:rsidRDefault="001E79EA" w:rsidP="005679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67937">
              <w:rPr>
                <w:smallCaps/>
              </w:rPr>
              <w:t>Utilité</w:t>
            </w:r>
          </w:p>
        </w:tc>
      </w:tr>
      <w:tr w:rsidR="001E79EA" w:rsidTr="00567937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E79EA" w:rsidRDefault="001E79EA" w:rsidP="007A25B2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configureListFields</w:t>
            </w:r>
          </w:p>
        </w:tc>
        <w:tc>
          <w:tcPr>
            <w:tcW w:w="2410" w:type="dxa"/>
          </w:tcPr>
          <w:p w:rsidR="001E79EA" w:rsidRDefault="001E79EA" w:rsidP="005679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ListMapper $listMapper</w:t>
            </w:r>
          </w:p>
        </w:tc>
        <w:tc>
          <w:tcPr>
            <w:tcW w:w="4977" w:type="dxa"/>
          </w:tcPr>
          <w:p w:rsidR="001E79EA" w:rsidRDefault="001E79EA" w:rsidP="005679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liste ainsi que les boutons d’action (name, created_at,updated_at)</w:t>
            </w:r>
          </w:p>
          <w:p w:rsidR="001E79EA" w:rsidRDefault="001E79EA" w:rsidP="005679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Actions : view, edit, delete</w:t>
            </w:r>
          </w:p>
        </w:tc>
      </w:tr>
      <w:tr w:rsidR="001E79EA" w:rsidTr="00567937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E79EA" w:rsidRDefault="001E79EA" w:rsidP="007A25B2">
            <w:pPr>
              <w:jc w:val="left"/>
              <w:rPr>
                <w:b w:val="0"/>
                <w:bCs w:val="0"/>
                <w:color w:val="A57C2C"/>
              </w:rPr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configureDatagridFilters</w:t>
            </w:r>
          </w:p>
        </w:tc>
        <w:tc>
          <w:tcPr>
            <w:tcW w:w="2410" w:type="dxa"/>
          </w:tcPr>
          <w:p w:rsidR="001E79EA" w:rsidRDefault="001E79EA" w:rsidP="005679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DatagridMapper </w:t>
            </w:r>
          </w:p>
          <w:p w:rsidR="001E79EA" w:rsidRDefault="001E79EA" w:rsidP="005679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$datagridMapper</w:t>
            </w:r>
          </w:p>
        </w:tc>
        <w:tc>
          <w:tcPr>
            <w:tcW w:w="4977" w:type="dxa"/>
          </w:tcPr>
          <w:p w:rsidR="001E79EA" w:rsidRDefault="001E79EA" w:rsidP="005679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de filtres (name)</w:t>
            </w:r>
          </w:p>
        </w:tc>
      </w:tr>
      <w:tr w:rsidR="001E79EA" w:rsidTr="00567937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E79EA" w:rsidRDefault="001E79EA" w:rsidP="007A25B2">
            <w:pPr>
              <w:jc w:val="left"/>
              <w:rPr>
                <w:b w:val="0"/>
                <w:bCs w:val="0"/>
                <w:color w:val="A57C2C"/>
              </w:rPr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t>$datagridValues</w:t>
            </w:r>
          </w:p>
        </w:tc>
        <w:tc>
          <w:tcPr>
            <w:tcW w:w="2410" w:type="dxa"/>
          </w:tcPr>
          <w:p w:rsidR="001E79EA" w:rsidRDefault="001E79EA" w:rsidP="005679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77" w:type="dxa"/>
          </w:tcPr>
          <w:p w:rsidR="001E79EA" w:rsidRDefault="001E79EA" w:rsidP="005679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 des ordonnancements disponibles dans la liste des éléments de la catégorie</w:t>
            </w:r>
          </w:p>
        </w:tc>
      </w:tr>
    </w:tbl>
    <w:p w:rsidR="00BF7B24" w:rsidRDefault="00BF7B24">
      <w:pPr>
        <w:jc w:val="left"/>
        <w:rPr>
          <w:rFonts w:asciiTheme="majorHAnsi" w:eastAsiaTheme="majorEastAsia" w:hAnsiTheme="majorHAnsi" w:cstheme="majorBidi"/>
          <w:b/>
          <w:bCs/>
          <w:smallCaps/>
          <w:color w:val="0D0D0D" w:themeColor="text1" w:themeTint="F2"/>
          <w14:ligatures w14:val="standardContextual"/>
        </w:rPr>
      </w:pPr>
      <w:bookmarkStart w:id="24" w:name="_Toc451281186"/>
      <w:r>
        <w:br w:type="page"/>
      </w:r>
    </w:p>
    <w:p w:rsidR="001E79EA" w:rsidRDefault="001E79EA" w:rsidP="001E79EA">
      <w:pPr>
        <w:pStyle w:val="Titre3"/>
      </w:pPr>
      <w:r>
        <w:lastRenderedPageBreak/>
        <w:t>Afficher une catégorie de QCM</w:t>
      </w:r>
      <w:bookmarkEnd w:id="24"/>
      <w:r>
        <w:t xml:space="preserve"> </w:t>
      </w:r>
    </w:p>
    <w:p w:rsidR="001E79EA" w:rsidRDefault="001E79EA" w:rsidP="001E79EA">
      <w:pPr>
        <w:pStyle w:val="Titre4"/>
      </w:pPr>
      <w:r>
        <w:t>Maquette</w:t>
      </w:r>
    </w:p>
    <w:p w:rsidR="001E79EA" w:rsidRPr="00EF7680" w:rsidRDefault="00BF7B24" w:rsidP="001E79EA">
      <w:r>
        <w:t>Voir aussi le document annexe associé : Cahier des spécifications détaillées.PDF</w:t>
      </w:r>
    </w:p>
    <w:p w:rsidR="001E79EA" w:rsidRPr="00E2435C" w:rsidRDefault="00572C9D" w:rsidP="001E79EA">
      <w:pPr>
        <w:pStyle w:val="Titre4"/>
        <w:rPr>
          <w:rStyle w:val="Titre2Car"/>
        </w:rPr>
      </w:pPr>
      <w:r>
        <w:t>Composant à 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375"/>
        <w:gridCol w:w="3298"/>
        <w:gridCol w:w="1843"/>
      </w:tblGrid>
      <w:tr w:rsidR="00572C9D" w:rsidTr="00572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shd w:val="clear" w:color="auto" w:fill="92D050"/>
          </w:tcPr>
          <w:p w:rsidR="00572C9D" w:rsidRPr="00572C9D" w:rsidRDefault="00572C9D" w:rsidP="007942FE">
            <w:pPr>
              <w:rPr>
                <w:smallCaps/>
              </w:rPr>
            </w:pPr>
            <w:r w:rsidRPr="00572C9D">
              <w:rPr>
                <w:smallCaps/>
              </w:rPr>
              <w:t>Nom</w:t>
            </w:r>
          </w:p>
        </w:tc>
        <w:tc>
          <w:tcPr>
            <w:tcW w:w="3298" w:type="dxa"/>
            <w:shd w:val="clear" w:color="auto" w:fill="92D050"/>
          </w:tcPr>
          <w:p w:rsidR="00572C9D" w:rsidRPr="00572C9D" w:rsidRDefault="00572C9D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72C9D">
              <w:rPr>
                <w:smallCaps/>
              </w:rPr>
              <w:t>Valeur</w:t>
            </w:r>
          </w:p>
        </w:tc>
        <w:tc>
          <w:tcPr>
            <w:tcW w:w="1843" w:type="dxa"/>
            <w:shd w:val="clear" w:color="auto" w:fill="92D050"/>
          </w:tcPr>
          <w:p w:rsidR="00572C9D" w:rsidRPr="00572C9D" w:rsidRDefault="00572C9D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72C9D">
              <w:rPr>
                <w:smallCaps/>
              </w:rPr>
              <w:t>BDD</w:t>
            </w:r>
          </w:p>
        </w:tc>
      </w:tr>
      <w:tr w:rsidR="00572C9D" w:rsidTr="00572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572C9D" w:rsidRPr="00684FDC" w:rsidRDefault="00572C9D" w:rsidP="007942FE">
            <w:pPr>
              <w:rPr>
                <w:b w:val="0"/>
              </w:rPr>
            </w:pPr>
            <w:r w:rsidRPr="00684FDC">
              <w:rPr>
                <w:b w:val="0"/>
              </w:rPr>
              <w:t>Name</w:t>
            </w:r>
          </w:p>
        </w:tc>
        <w:tc>
          <w:tcPr>
            <w:tcW w:w="3298" w:type="dxa"/>
          </w:tcPr>
          <w:p w:rsidR="00572C9D" w:rsidRDefault="00572C9D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la catégorie</w:t>
            </w:r>
          </w:p>
        </w:tc>
        <w:tc>
          <w:tcPr>
            <w:tcW w:w="1843" w:type="dxa"/>
          </w:tcPr>
          <w:p w:rsidR="00572C9D" w:rsidRDefault="00572C9D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</w:tr>
      <w:tr w:rsidR="00572C9D" w:rsidTr="00572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572C9D" w:rsidRDefault="00572C9D" w:rsidP="007942FE">
            <w:pPr>
              <w:rPr>
                <w:b w:val="0"/>
              </w:rPr>
            </w:pPr>
            <w:r>
              <w:rPr>
                <w:b w:val="0"/>
              </w:rPr>
              <w:t>Created At</w:t>
            </w:r>
          </w:p>
        </w:tc>
        <w:tc>
          <w:tcPr>
            <w:tcW w:w="3298" w:type="dxa"/>
          </w:tcPr>
          <w:p w:rsidR="00572C9D" w:rsidRDefault="00572C9D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Date de </w:t>
            </w:r>
            <w:r w:rsidR="007A25B2">
              <w:t>création de</w:t>
            </w:r>
            <w:r>
              <w:t xml:space="preserve"> la catégorie</w:t>
            </w:r>
          </w:p>
        </w:tc>
        <w:tc>
          <w:tcPr>
            <w:tcW w:w="1843" w:type="dxa"/>
          </w:tcPr>
          <w:p w:rsidR="00572C9D" w:rsidRDefault="00572C9D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created_at</w:t>
            </w:r>
          </w:p>
        </w:tc>
      </w:tr>
      <w:tr w:rsidR="00572C9D" w:rsidTr="00572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572C9D" w:rsidRDefault="00572C9D" w:rsidP="007942FE">
            <w:pPr>
              <w:rPr>
                <w:b w:val="0"/>
              </w:rPr>
            </w:pPr>
            <w:r>
              <w:rPr>
                <w:b w:val="0"/>
              </w:rPr>
              <w:t>Updated At</w:t>
            </w:r>
          </w:p>
        </w:tc>
        <w:tc>
          <w:tcPr>
            <w:tcW w:w="3298" w:type="dxa"/>
          </w:tcPr>
          <w:p w:rsidR="00572C9D" w:rsidRDefault="00572C9D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modification de la catégorie</w:t>
            </w:r>
          </w:p>
        </w:tc>
        <w:tc>
          <w:tcPr>
            <w:tcW w:w="1843" w:type="dxa"/>
          </w:tcPr>
          <w:p w:rsidR="00572C9D" w:rsidRDefault="00572C9D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updated_at</w:t>
            </w:r>
          </w:p>
        </w:tc>
      </w:tr>
    </w:tbl>
    <w:p w:rsidR="001E79EA" w:rsidRPr="00684FDC" w:rsidRDefault="007A25B2" w:rsidP="001E79EA">
      <w:pPr>
        <w:pStyle w:val="Titre4"/>
        <w:rPr>
          <w:sz w:val="26"/>
          <w:szCs w:val="26"/>
        </w:rPr>
      </w:pPr>
      <w:r>
        <w:t>Fonctions à appeler</w:t>
      </w:r>
    </w:p>
    <w:tbl>
      <w:tblPr>
        <w:tblStyle w:val="TableauGrille1Clair"/>
        <w:tblW w:w="9634" w:type="dxa"/>
        <w:tblLook w:val="04A0" w:firstRow="1" w:lastRow="0" w:firstColumn="1" w:lastColumn="0" w:noHBand="0" w:noVBand="1"/>
      </w:tblPr>
      <w:tblGrid>
        <w:gridCol w:w="3020"/>
        <w:gridCol w:w="3021"/>
        <w:gridCol w:w="3593"/>
      </w:tblGrid>
      <w:tr w:rsidR="001E79EA" w:rsidTr="001041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1E79EA" w:rsidRPr="0010410F" w:rsidRDefault="001E79EA" w:rsidP="007942FE">
            <w:pPr>
              <w:rPr>
                <w:smallCaps/>
              </w:rPr>
            </w:pPr>
            <w:r w:rsidRPr="0010410F">
              <w:rPr>
                <w:smallCaps/>
              </w:rPr>
              <w:t>Signature de la fonction</w:t>
            </w:r>
          </w:p>
        </w:tc>
        <w:tc>
          <w:tcPr>
            <w:tcW w:w="3021" w:type="dxa"/>
            <w:shd w:val="clear" w:color="auto" w:fill="92D050"/>
          </w:tcPr>
          <w:p w:rsidR="001E79EA" w:rsidRPr="0010410F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10410F">
              <w:rPr>
                <w:smallCaps/>
              </w:rPr>
              <w:t>Paramètres d’entrée</w:t>
            </w:r>
          </w:p>
        </w:tc>
        <w:tc>
          <w:tcPr>
            <w:tcW w:w="3593" w:type="dxa"/>
            <w:shd w:val="clear" w:color="auto" w:fill="92D050"/>
          </w:tcPr>
          <w:p w:rsidR="001E79EA" w:rsidRPr="0010410F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10410F">
              <w:rPr>
                <w:smallCaps/>
              </w:rPr>
              <w:t>Utilité</w:t>
            </w:r>
          </w:p>
        </w:tc>
      </w:tr>
      <w:tr w:rsidR="001E79EA" w:rsidTr="00104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E79EA" w:rsidRDefault="001E79EA" w:rsidP="0010410F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configureShowFields</w:t>
            </w:r>
          </w:p>
        </w:tc>
        <w:tc>
          <w:tcPr>
            <w:tcW w:w="3021" w:type="dxa"/>
          </w:tcPr>
          <w:p w:rsidR="001E79EA" w:rsidRDefault="001E79EA" w:rsidP="001041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ShowMapper $showMapper</w:t>
            </w:r>
          </w:p>
        </w:tc>
        <w:tc>
          <w:tcPr>
            <w:tcW w:w="3593" w:type="dxa"/>
          </w:tcPr>
          <w:p w:rsidR="001E79EA" w:rsidRDefault="001E79EA" w:rsidP="001041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Définis les éléments à afficher dans la page de la catégorie </w:t>
            </w:r>
            <w:r w:rsidR="007A25B2">
              <w:t>(name</w:t>
            </w:r>
            <w:r>
              <w:t>, createdAt, updatedAt)</w:t>
            </w:r>
          </w:p>
        </w:tc>
      </w:tr>
    </w:tbl>
    <w:p w:rsidR="001E79EA" w:rsidRDefault="001E79EA" w:rsidP="001E79EA">
      <w:pPr>
        <w:pStyle w:val="Titre3"/>
      </w:pPr>
      <w:bookmarkStart w:id="25" w:name="_Toc451281187"/>
      <w:r>
        <w:t>Ajout</w:t>
      </w:r>
      <w:r w:rsidR="00572C9D">
        <w:t xml:space="preserve">er </w:t>
      </w:r>
      <w:r>
        <w:t>une question</w:t>
      </w:r>
      <w:bookmarkEnd w:id="25"/>
    </w:p>
    <w:p w:rsidR="001E79EA" w:rsidRPr="00E2435C" w:rsidRDefault="001E79EA" w:rsidP="001E79EA">
      <w:pPr>
        <w:pStyle w:val="Titre4"/>
      </w:pPr>
      <w:r>
        <w:t>Maquette</w:t>
      </w:r>
    </w:p>
    <w:p w:rsidR="001E79EA" w:rsidRDefault="00BF7B24" w:rsidP="001E79EA">
      <w:pPr>
        <w:rPr>
          <w:rStyle w:val="Titre2Car"/>
        </w:rPr>
      </w:pPr>
      <w:r>
        <w:t>Voir aussi le document annexe associé : Cahier des spécifications détaillées.PDF</w:t>
      </w:r>
    </w:p>
    <w:p w:rsidR="001E79EA" w:rsidRPr="00E2435C" w:rsidRDefault="0010410F" w:rsidP="001E79EA">
      <w:pPr>
        <w:pStyle w:val="Titre4"/>
        <w:rPr>
          <w:rStyle w:val="Titre2Car"/>
        </w:rPr>
      </w:pPr>
      <w:r>
        <w:t>Composant à 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424"/>
        <w:gridCol w:w="1004"/>
        <w:gridCol w:w="2066"/>
        <w:gridCol w:w="1460"/>
        <w:gridCol w:w="2001"/>
        <w:gridCol w:w="1251"/>
      </w:tblGrid>
      <w:tr w:rsidR="0010410F" w:rsidTr="001041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shd w:val="clear" w:color="auto" w:fill="92D050"/>
          </w:tcPr>
          <w:p w:rsidR="001E79EA" w:rsidRPr="0010410F" w:rsidRDefault="001E79EA" w:rsidP="007942FE">
            <w:pPr>
              <w:rPr>
                <w:smallCaps/>
              </w:rPr>
            </w:pPr>
            <w:r w:rsidRPr="0010410F">
              <w:rPr>
                <w:smallCaps/>
              </w:rPr>
              <w:t>Nom</w:t>
            </w:r>
          </w:p>
        </w:tc>
        <w:tc>
          <w:tcPr>
            <w:tcW w:w="839" w:type="dxa"/>
            <w:shd w:val="clear" w:color="auto" w:fill="92D050"/>
          </w:tcPr>
          <w:p w:rsidR="001E79EA" w:rsidRPr="0010410F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10410F">
              <w:rPr>
                <w:smallCaps/>
              </w:rPr>
              <w:t>Type</w:t>
            </w:r>
          </w:p>
        </w:tc>
        <w:tc>
          <w:tcPr>
            <w:tcW w:w="2121" w:type="dxa"/>
            <w:shd w:val="clear" w:color="auto" w:fill="92D050"/>
          </w:tcPr>
          <w:p w:rsidR="001E79EA" w:rsidRPr="0010410F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10410F">
              <w:rPr>
                <w:smallCaps/>
              </w:rPr>
              <w:t>Valeur</w:t>
            </w:r>
          </w:p>
        </w:tc>
        <w:tc>
          <w:tcPr>
            <w:tcW w:w="1471" w:type="dxa"/>
            <w:shd w:val="clear" w:color="auto" w:fill="92D050"/>
          </w:tcPr>
          <w:p w:rsidR="001E79EA" w:rsidRPr="0010410F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10410F">
              <w:rPr>
                <w:smallCaps/>
              </w:rPr>
              <w:t>Vérification</w:t>
            </w:r>
          </w:p>
        </w:tc>
        <w:tc>
          <w:tcPr>
            <w:tcW w:w="2062" w:type="dxa"/>
            <w:shd w:val="clear" w:color="auto" w:fill="92D050"/>
          </w:tcPr>
          <w:p w:rsidR="001E79EA" w:rsidRPr="0010410F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10410F">
              <w:rPr>
                <w:smallCaps/>
              </w:rPr>
              <w:t>Erreur</w:t>
            </w:r>
          </w:p>
        </w:tc>
        <w:tc>
          <w:tcPr>
            <w:tcW w:w="1270" w:type="dxa"/>
            <w:shd w:val="clear" w:color="auto" w:fill="92D050"/>
          </w:tcPr>
          <w:p w:rsidR="001E79EA" w:rsidRPr="0010410F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10410F">
              <w:rPr>
                <w:smallCaps/>
              </w:rPr>
              <w:t>BDD</w:t>
            </w:r>
          </w:p>
        </w:tc>
      </w:tr>
      <w:tr w:rsidR="0010410F" w:rsidTr="00104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</w:tcPr>
          <w:p w:rsidR="001E79EA" w:rsidRPr="00684FDC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que</w:t>
            </w:r>
          </w:p>
        </w:tc>
        <w:tc>
          <w:tcPr>
            <w:tcW w:w="839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212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Intitulé de la question</w:t>
            </w:r>
          </w:p>
        </w:tc>
        <w:tc>
          <w:tcPr>
            <w:tcW w:w="1471" w:type="dxa"/>
          </w:tcPr>
          <w:p w:rsidR="001E79EA" w:rsidRDefault="00C128F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062" w:type="dxa"/>
          </w:tcPr>
          <w:p w:rsidR="001E79EA" w:rsidRPr="00E2435C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« </w:t>
            </w:r>
            <w:r w:rsidR="00C128F2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127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</w:t>
            </w:r>
          </w:p>
        </w:tc>
      </w:tr>
      <w:tr w:rsidR="0010410F" w:rsidTr="00104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</w:tcPr>
          <w:p w:rsidR="001E79EA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Questionnaire</w:t>
            </w:r>
          </w:p>
        </w:tc>
        <w:tc>
          <w:tcPr>
            <w:tcW w:w="839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212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QCM associée</w:t>
            </w:r>
          </w:p>
        </w:tc>
        <w:tc>
          <w:tcPr>
            <w:tcW w:w="147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062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</w:t>
            </w:r>
            <w:r w:rsidR="00C128F2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127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Mcq_id</w:t>
            </w:r>
          </w:p>
        </w:tc>
      </w:tr>
      <w:tr w:rsidR="0010410F" w:rsidTr="00104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</w:tcPr>
          <w:p w:rsidR="001E79EA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Media</w:t>
            </w:r>
          </w:p>
        </w:tc>
        <w:tc>
          <w:tcPr>
            <w:tcW w:w="839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212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 associé à la question</w:t>
            </w:r>
          </w:p>
        </w:tc>
        <w:tc>
          <w:tcPr>
            <w:tcW w:w="147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Media_id</w:t>
            </w:r>
          </w:p>
        </w:tc>
      </w:tr>
      <w:tr w:rsidR="0010410F" w:rsidTr="00104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</w:tcPr>
          <w:p w:rsidR="001E79EA" w:rsidRPr="00962DD4" w:rsidRDefault="001E79EA" w:rsidP="007942FE">
            <w:pPr>
              <w:rPr>
                <w:b w:val="0"/>
              </w:rPr>
            </w:pPr>
            <w:r w:rsidRPr="00962DD4">
              <w:rPr>
                <w:b w:val="0"/>
              </w:rPr>
              <w:t>Créer</w:t>
            </w:r>
          </w:p>
        </w:tc>
        <w:tc>
          <w:tcPr>
            <w:tcW w:w="839" w:type="dxa"/>
          </w:tcPr>
          <w:p w:rsidR="001E79EA" w:rsidRPr="00962DD4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2121" w:type="dxa"/>
          </w:tcPr>
          <w:p w:rsidR="001E79EA" w:rsidRPr="00962DD4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Bouton de création de la question et renvoi sur </w:t>
            </w:r>
            <w:r w:rsidR="00C128F2">
              <w:t>la modification</w:t>
            </w:r>
            <w:r>
              <w:t xml:space="preserve"> d’une question </w:t>
            </w:r>
          </w:p>
        </w:tc>
        <w:tc>
          <w:tcPr>
            <w:tcW w:w="147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0410F" w:rsidTr="00104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</w:tcPr>
          <w:p w:rsidR="001E79EA" w:rsidRPr="00962DD4" w:rsidRDefault="001E79EA" w:rsidP="007942FE">
            <w:pPr>
              <w:rPr>
                <w:b w:val="0"/>
              </w:rPr>
            </w:pPr>
            <w:r w:rsidRPr="00962DD4">
              <w:rPr>
                <w:b w:val="0"/>
              </w:rPr>
              <w:t xml:space="preserve">Créer et retourner à la liste </w:t>
            </w:r>
          </w:p>
        </w:tc>
        <w:tc>
          <w:tcPr>
            <w:tcW w:w="839" w:type="dxa"/>
          </w:tcPr>
          <w:p w:rsidR="001E79EA" w:rsidRPr="00962DD4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2121" w:type="dxa"/>
          </w:tcPr>
          <w:p w:rsidR="001E79EA" w:rsidRPr="00962DD4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Bouton de création de la question </w:t>
            </w:r>
            <w:r w:rsidRPr="00962DD4">
              <w:t xml:space="preserve">et renvoi à la </w:t>
            </w:r>
            <w:r w:rsidRPr="00C128F2">
              <w:t>liste des questions</w:t>
            </w:r>
          </w:p>
        </w:tc>
        <w:tc>
          <w:tcPr>
            <w:tcW w:w="147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0410F" w:rsidTr="001041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</w:tcPr>
          <w:p w:rsidR="001E79EA" w:rsidRPr="00962DD4" w:rsidRDefault="001E79EA" w:rsidP="007942FE">
            <w:pPr>
              <w:rPr>
                <w:b w:val="0"/>
              </w:rPr>
            </w:pPr>
            <w:r w:rsidRPr="00962DD4">
              <w:rPr>
                <w:b w:val="0"/>
              </w:rPr>
              <w:t>Créer et ajouter</w:t>
            </w:r>
          </w:p>
        </w:tc>
        <w:tc>
          <w:tcPr>
            <w:tcW w:w="839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212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Créer une question et recharge la page d’ajout</w:t>
            </w:r>
          </w:p>
        </w:tc>
        <w:tc>
          <w:tcPr>
            <w:tcW w:w="147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62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E79EA" w:rsidRPr="00684FDC" w:rsidRDefault="0010410F" w:rsidP="001E79EA">
      <w:pPr>
        <w:pStyle w:val="Titre4"/>
        <w:rPr>
          <w:sz w:val="26"/>
          <w:szCs w:val="26"/>
        </w:rPr>
      </w:pPr>
      <w:r>
        <w:lastRenderedPageBreak/>
        <w:t>Fonction à appeler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E79EA" w:rsidTr="002F4F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1E79EA" w:rsidRPr="002F4FB8" w:rsidRDefault="001E79EA" w:rsidP="002F4FB8">
            <w:pPr>
              <w:rPr>
                <w:smallCaps/>
              </w:rPr>
            </w:pPr>
            <w:r w:rsidRPr="002F4FB8">
              <w:rPr>
                <w:smallCaps/>
              </w:rPr>
              <w:t>Signature de la fonction</w:t>
            </w:r>
          </w:p>
        </w:tc>
        <w:tc>
          <w:tcPr>
            <w:tcW w:w="3021" w:type="dxa"/>
            <w:shd w:val="clear" w:color="auto" w:fill="92D050"/>
          </w:tcPr>
          <w:p w:rsidR="001E79EA" w:rsidRPr="002F4FB8" w:rsidRDefault="001E79EA" w:rsidP="002F4F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2F4FB8">
              <w:rPr>
                <w:smallCaps/>
              </w:rPr>
              <w:t>Paramètres d’entrée</w:t>
            </w:r>
          </w:p>
        </w:tc>
        <w:tc>
          <w:tcPr>
            <w:tcW w:w="3021" w:type="dxa"/>
            <w:shd w:val="clear" w:color="auto" w:fill="92D050"/>
          </w:tcPr>
          <w:p w:rsidR="001E79EA" w:rsidRPr="002F4FB8" w:rsidRDefault="001E79EA" w:rsidP="002F4F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2F4FB8">
              <w:rPr>
                <w:smallCaps/>
              </w:rPr>
              <w:t>Utilité</w:t>
            </w:r>
          </w:p>
        </w:tc>
      </w:tr>
      <w:tr w:rsidR="001E79EA" w:rsidTr="002F4F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E79EA" w:rsidRDefault="001E79EA" w:rsidP="00C128F2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configureFormFields</w:t>
            </w:r>
          </w:p>
        </w:tc>
        <w:tc>
          <w:tcPr>
            <w:tcW w:w="3021" w:type="dxa"/>
          </w:tcPr>
          <w:p w:rsidR="001E79EA" w:rsidRDefault="001E79EA" w:rsidP="002F4F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FormMapper $formMapper</w:t>
            </w:r>
          </w:p>
        </w:tc>
        <w:tc>
          <w:tcPr>
            <w:tcW w:w="3021" w:type="dxa"/>
          </w:tcPr>
          <w:p w:rsidR="001E79EA" w:rsidRDefault="001E79EA" w:rsidP="002F4F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page d’ajout et de modification (ques,mcq,media)</w:t>
            </w:r>
          </w:p>
        </w:tc>
      </w:tr>
    </w:tbl>
    <w:p w:rsidR="001E79EA" w:rsidRDefault="003E0077" w:rsidP="001E79EA">
      <w:pPr>
        <w:pStyle w:val="Titre3"/>
        <w:rPr>
          <w:rStyle w:val="Titre2Car"/>
          <w:i/>
          <w:iCs/>
          <w:sz w:val="22"/>
          <w:szCs w:val="22"/>
        </w:rPr>
      </w:pPr>
      <w:bookmarkStart w:id="26" w:name="_Toc451281188"/>
      <w:r>
        <w:t>Modifier</w:t>
      </w:r>
      <w:r w:rsidR="00B1623B">
        <w:t xml:space="preserve"> </w:t>
      </w:r>
      <w:r w:rsidR="001E79EA">
        <w:t>une question</w:t>
      </w:r>
      <w:bookmarkEnd w:id="26"/>
    </w:p>
    <w:p w:rsidR="001E79EA" w:rsidRPr="00CC0E62" w:rsidRDefault="001E79EA" w:rsidP="001E79EA">
      <w:pPr>
        <w:pStyle w:val="Titre4"/>
      </w:pPr>
      <w:r>
        <w:t>Maquette</w:t>
      </w:r>
    </w:p>
    <w:p w:rsidR="001E79EA" w:rsidRDefault="00BF7B24" w:rsidP="001E79EA">
      <w:r>
        <w:t>Voir aussi le document annexe associé : Cahier des spécifications détaillées.PDF</w:t>
      </w:r>
    </w:p>
    <w:p w:rsidR="001E79EA" w:rsidRDefault="00B1623B" w:rsidP="001E79EA">
      <w:pPr>
        <w:pStyle w:val="Titre4"/>
      </w:pPr>
      <w:r>
        <w:t>Composants à 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424"/>
        <w:gridCol w:w="1054"/>
        <w:gridCol w:w="1486"/>
        <w:gridCol w:w="1843"/>
        <w:gridCol w:w="2126"/>
        <w:gridCol w:w="993"/>
      </w:tblGrid>
      <w:tr w:rsidR="00B1623B" w:rsidTr="00B16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shd w:val="clear" w:color="auto" w:fill="92D050"/>
          </w:tcPr>
          <w:p w:rsidR="001E79EA" w:rsidRPr="00B1623B" w:rsidRDefault="001E79EA" w:rsidP="007942FE">
            <w:pPr>
              <w:rPr>
                <w:smallCaps/>
              </w:rPr>
            </w:pPr>
            <w:r w:rsidRPr="00B1623B">
              <w:rPr>
                <w:smallCaps/>
              </w:rPr>
              <w:t>Nom</w:t>
            </w:r>
          </w:p>
        </w:tc>
        <w:tc>
          <w:tcPr>
            <w:tcW w:w="1054" w:type="dxa"/>
            <w:shd w:val="clear" w:color="auto" w:fill="92D050"/>
          </w:tcPr>
          <w:p w:rsidR="001E79EA" w:rsidRPr="00B1623B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B1623B">
              <w:rPr>
                <w:smallCaps/>
              </w:rPr>
              <w:t>Type</w:t>
            </w:r>
          </w:p>
        </w:tc>
        <w:tc>
          <w:tcPr>
            <w:tcW w:w="1486" w:type="dxa"/>
            <w:shd w:val="clear" w:color="auto" w:fill="92D050"/>
          </w:tcPr>
          <w:p w:rsidR="001E79EA" w:rsidRPr="00B1623B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B1623B">
              <w:rPr>
                <w:smallCaps/>
              </w:rPr>
              <w:t>Valeur</w:t>
            </w:r>
          </w:p>
        </w:tc>
        <w:tc>
          <w:tcPr>
            <w:tcW w:w="1843" w:type="dxa"/>
            <w:shd w:val="clear" w:color="auto" w:fill="92D050"/>
          </w:tcPr>
          <w:p w:rsidR="001E79EA" w:rsidRPr="00B1623B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B1623B">
              <w:rPr>
                <w:smallCaps/>
              </w:rPr>
              <w:t>Vérification</w:t>
            </w:r>
          </w:p>
        </w:tc>
        <w:tc>
          <w:tcPr>
            <w:tcW w:w="2126" w:type="dxa"/>
            <w:shd w:val="clear" w:color="auto" w:fill="92D050"/>
          </w:tcPr>
          <w:p w:rsidR="001E79EA" w:rsidRPr="00B1623B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B1623B">
              <w:rPr>
                <w:smallCaps/>
              </w:rPr>
              <w:t>Erreur</w:t>
            </w:r>
          </w:p>
        </w:tc>
        <w:tc>
          <w:tcPr>
            <w:tcW w:w="993" w:type="dxa"/>
            <w:shd w:val="clear" w:color="auto" w:fill="92D050"/>
          </w:tcPr>
          <w:p w:rsidR="001E79EA" w:rsidRPr="00B1623B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B1623B">
              <w:rPr>
                <w:smallCaps/>
              </w:rPr>
              <w:t>BDD</w:t>
            </w:r>
          </w:p>
        </w:tc>
      </w:tr>
      <w:tr w:rsidR="00B1623B" w:rsidTr="00B16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</w:tcPr>
          <w:p w:rsidR="001E79EA" w:rsidRPr="00684FDC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ques</w:t>
            </w:r>
          </w:p>
        </w:tc>
        <w:tc>
          <w:tcPr>
            <w:tcW w:w="1054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486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Intitulé de la question</w:t>
            </w:r>
          </w:p>
        </w:tc>
        <w:tc>
          <w:tcPr>
            <w:tcW w:w="1843" w:type="dxa"/>
          </w:tcPr>
          <w:p w:rsidR="001E79EA" w:rsidRDefault="00C128F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126" w:type="dxa"/>
          </w:tcPr>
          <w:p w:rsidR="001E79EA" w:rsidRPr="00E2435C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« </w:t>
            </w:r>
            <w:r w:rsidR="00C128F2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993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ques</w:t>
            </w:r>
          </w:p>
        </w:tc>
      </w:tr>
      <w:tr w:rsidR="001E79EA" w:rsidTr="00B16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</w:tcPr>
          <w:p w:rsidR="001E79EA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Questionnaire</w:t>
            </w:r>
          </w:p>
        </w:tc>
        <w:tc>
          <w:tcPr>
            <w:tcW w:w="1054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1486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MCQ associée</w:t>
            </w:r>
          </w:p>
        </w:tc>
        <w:tc>
          <w:tcPr>
            <w:tcW w:w="1843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126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</w:t>
            </w:r>
            <w:r w:rsidR="00C128F2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993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Mcq_id</w:t>
            </w:r>
          </w:p>
        </w:tc>
      </w:tr>
      <w:tr w:rsidR="00B1623B" w:rsidTr="00B16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</w:tcPr>
          <w:p w:rsidR="001E79EA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Media</w:t>
            </w:r>
          </w:p>
        </w:tc>
        <w:tc>
          <w:tcPr>
            <w:tcW w:w="1054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1486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 associé</w:t>
            </w:r>
          </w:p>
        </w:tc>
        <w:tc>
          <w:tcPr>
            <w:tcW w:w="1843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3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Media_id</w:t>
            </w:r>
          </w:p>
        </w:tc>
      </w:tr>
      <w:tr w:rsidR="001E79EA" w:rsidTr="00B1623B">
        <w:trPr>
          <w:trHeight w:val="8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</w:tcPr>
          <w:p w:rsidR="001E79EA" w:rsidRPr="00962DD4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Mettre à jour</w:t>
            </w:r>
          </w:p>
        </w:tc>
        <w:tc>
          <w:tcPr>
            <w:tcW w:w="1054" w:type="dxa"/>
          </w:tcPr>
          <w:p w:rsidR="001E79EA" w:rsidRPr="00962DD4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486" w:type="dxa"/>
          </w:tcPr>
          <w:p w:rsidR="001E79EA" w:rsidRPr="00962DD4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 xml:space="preserve">Bouton de </w:t>
            </w:r>
            <w:r>
              <w:t>modification de la question</w:t>
            </w:r>
          </w:p>
        </w:tc>
        <w:tc>
          <w:tcPr>
            <w:tcW w:w="1843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3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23B" w:rsidTr="00B16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</w:tcPr>
          <w:p w:rsidR="001E79EA" w:rsidRPr="00962DD4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Mettre à jour et fermer</w:t>
            </w:r>
            <w:r w:rsidRPr="00962DD4">
              <w:rPr>
                <w:b w:val="0"/>
              </w:rPr>
              <w:t xml:space="preserve"> </w:t>
            </w:r>
          </w:p>
        </w:tc>
        <w:tc>
          <w:tcPr>
            <w:tcW w:w="1054" w:type="dxa"/>
          </w:tcPr>
          <w:p w:rsidR="001E79EA" w:rsidRPr="00962DD4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486" w:type="dxa"/>
          </w:tcPr>
          <w:p w:rsidR="001E79EA" w:rsidRPr="00962DD4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 à jour les données et renvoi à la liste des questions</w:t>
            </w:r>
          </w:p>
        </w:tc>
        <w:tc>
          <w:tcPr>
            <w:tcW w:w="1843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93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E79EA" w:rsidTr="00B16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</w:tcPr>
          <w:p w:rsidR="001E79EA" w:rsidRPr="00962DD4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Supprimer</w:t>
            </w:r>
          </w:p>
        </w:tc>
        <w:tc>
          <w:tcPr>
            <w:tcW w:w="1054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486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Supprimer l’objet et renvoi à la liste</w:t>
            </w:r>
          </w:p>
        </w:tc>
        <w:tc>
          <w:tcPr>
            <w:tcW w:w="1843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la catégorie possède un média ou des questions ils sont supprimés</w:t>
            </w:r>
          </w:p>
        </w:tc>
        <w:tc>
          <w:tcPr>
            <w:tcW w:w="2126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 </w:t>
            </w:r>
            <w:r w:rsidR="00C128F2">
              <w:t>«</w:t>
            </w:r>
            <w:r w:rsidR="00C128F2" w:rsidRPr="00632F27">
              <w:t xml:space="preserve"> Une</w:t>
            </w:r>
            <w:r w:rsidRPr="00632F27">
              <w:t xml:space="preserve"> erreur est intervenue lors de l</w:t>
            </w:r>
            <w:r>
              <w:t>a suppression de l'élément "</w:t>
            </w:r>
            <w:r w:rsidRPr="00632F27">
              <w:t>".</w:t>
            </w:r>
            <w:r>
              <w:t> »</w:t>
            </w:r>
          </w:p>
        </w:tc>
        <w:tc>
          <w:tcPr>
            <w:tcW w:w="993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E79EA" w:rsidRDefault="001E79EA" w:rsidP="001E79EA"/>
    <w:p w:rsidR="001E79EA" w:rsidRPr="00684FDC" w:rsidRDefault="00E17981" w:rsidP="001E79EA">
      <w:pPr>
        <w:pStyle w:val="Titre4"/>
        <w:rPr>
          <w:sz w:val="26"/>
          <w:szCs w:val="26"/>
        </w:rPr>
      </w:pPr>
      <w:r>
        <w:t>Fonctions à appeler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E79EA" w:rsidTr="00E179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1E79EA" w:rsidRPr="00E17981" w:rsidRDefault="001E79EA" w:rsidP="007942FE">
            <w:pPr>
              <w:rPr>
                <w:smallCaps/>
              </w:rPr>
            </w:pPr>
            <w:r w:rsidRPr="00E17981">
              <w:rPr>
                <w:smallCaps/>
              </w:rPr>
              <w:t>Signature de la fonction</w:t>
            </w:r>
          </w:p>
        </w:tc>
        <w:tc>
          <w:tcPr>
            <w:tcW w:w="3021" w:type="dxa"/>
            <w:shd w:val="clear" w:color="auto" w:fill="92D050"/>
          </w:tcPr>
          <w:p w:rsidR="001E79EA" w:rsidRPr="00E17981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17981">
              <w:rPr>
                <w:smallCaps/>
              </w:rPr>
              <w:t>Paramètres d’entrée</w:t>
            </w:r>
          </w:p>
        </w:tc>
        <w:tc>
          <w:tcPr>
            <w:tcW w:w="3021" w:type="dxa"/>
            <w:shd w:val="clear" w:color="auto" w:fill="92D050"/>
          </w:tcPr>
          <w:p w:rsidR="001E79EA" w:rsidRPr="00E17981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17981">
              <w:rPr>
                <w:smallCaps/>
              </w:rPr>
              <w:t>Utilité</w:t>
            </w:r>
          </w:p>
        </w:tc>
      </w:tr>
      <w:tr w:rsidR="001E79EA" w:rsidTr="00E179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E79EA" w:rsidRDefault="001E79EA" w:rsidP="00C128F2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configureFormFields</w:t>
            </w:r>
          </w:p>
        </w:tc>
        <w:tc>
          <w:tcPr>
            <w:tcW w:w="3021" w:type="dxa"/>
          </w:tcPr>
          <w:p w:rsidR="001E79EA" w:rsidRDefault="001E79EA" w:rsidP="00E179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FormMapper $formMapper</w:t>
            </w:r>
          </w:p>
        </w:tc>
        <w:tc>
          <w:tcPr>
            <w:tcW w:w="3021" w:type="dxa"/>
          </w:tcPr>
          <w:p w:rsidR="001E79EA" w:rsidRDefault="001E79EA" w:rsidP="00E179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page de modification et d’ajout (ques, mcq,media)</w:t>
            </w:r>
          </w:p>
        </w:tc>
      </w:tr>
    </w:tbl>
    <w:p w:rsidR="001E79EA" w:rsidRDefault="00944920" w:rsidP="001E79EA">
      <w:pPr>
        <w:pStyle w:val="Titre3"/>
      </w:pPr>
      <w:bookmarkStart w:id="27" w:name="_Toc451281189"/>
      <w:r>
        <w:t>Supprimer</w:t>
      </w:r>
      <w:r w:rsidR="00150193">
        <w:t xml:space="preserve"> </w:t>
      </w:r>
      <w:r w:rsidR="001E79EA">
        <w:t>une question</w:t>
      </w:r>
      <w:bookmarkEnd w:id="27"/>
    </w:p>
    <w:p w:rsidR="001E79EA" w:rsidRPr="00E2435C" w:rsidRDefault="001E79EA" w:rsidP="001E79EA">
      <w:pPr>
        <w:pStyle w:val="Titre4"/>
      </w:pPr>
      <w:r>
        <w:t>Maquette</w:t>
      </w:r>
    </w:p>
    <w:p w:rsidR="001E79EA" w:rsidRDefault="00BF7B24" w:rsidP="001E79EA">
      <w:r>
        <w:t>Voir aussi le document annexe associé : Cahier des spécifications détaillées.PDF</w:t>
      </w:r>
    </w:p>
    <w:p w:rsidR="001E79EA" w:rsidRPr="00E2435C" w:rsidRDefault="007942FE" w:rsidP="001E79EA">
      <w:pPr>
        <w:pStyle w:val="Titre4"/>
        <w:rPr>
          <w:rStyle w:val="Titre2Car"/>
        </w:rPr>
      </w:pPr>
      <w:r>
        <w:lastRenderedPageBreak/>
        <w:t>Composants à 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375"/>
        <w:gridCol w:w="888"/>
        <w:gridCol w:w="1928"/>
        <w:gridCol w:w="2325"/>
        <w:gridCol w:w="2410"/>
      </w:tblGrid>
      <w:tr w:rsidR="001E79EA" w:rsidTr="00717F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shd w:val="clear" w:color="auto" w:fill="92D050"/>
          </w:tcPr>
          <w:p w:rsidR="001E79EA" w:rsidRPr="007942FE" w:rsidRDefault="001E79EA" w:rsidP="007942FE">
            <w:pPr>
              <w:rPr>
                <w:smallCaps/>
              </w:rPr>
            </w:pPr>
            <w:r w:rsidRPr="007942FE">
              <w:rPr>
                <w:smallCaps/>
              </w:rPr>
              <w:t>Nom</w:t>
            </w:r>
          </w:p>
        </w:tc>
        <w:tc>
          <w:tcPr>
            <w:tcW w:w="888" w:type="dxa"/>
            <w:shd w:val="clear" w:color="auto" w:fill="92D050"/>
          </w:tcPr>
          <w:p w:rsidR="001E79EA" w:rsidRPr="007942FE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7942FE">
              <w:rPr>
                <w:smallCaps/>
              </w:rPr>
              <w:t>Type</w:t>
            </w:r>
          </w:p>
        </w:tc>
        <w:tc>
          <w:tcPr>
            <w:tcW w:w="1928" w:type="dxa"/>
            <w:shd w:val="clear" w:color="auto" w:fill="92D050"/>
          </w:tcPr>
          <w:p w:rsidR="001E79EA" w:rsidRPr="007942FE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7942FE">
              <w:rPr>
                <w:smallCaps/>
              </w:rPr>
              <w:t>Valeur</w:t>
            </w:r>
          </w:p>
        </w:tc>
        <w:tc>
          <w:tcPr>
            <w:tcW w:w="2325" w:type="dxa"/>
            <w:shd w:val="clear" w:color="auto" w:fill="92D050"/>
          </w:tcPr>
          <w:p w:rsidR="001E79EA" w:rsidRPr="007942FE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7942FE">
              <w:rPr>
                <w:smallCaps/>
              </w:rPr>
              <w:t>Exception</w:t>
            </w:r>
          </w:p>
        </w:tc>
        <w:tc>
          <w:tcPr>
            <w:tcW w:w="2410" w:type="dxa"/>
            <w:shd w:val="clear" w:color="auto" w:fill="92D050"/>
          </w:tcPr>
          <w:p w:rsidR="001E79EA" w:rsidRPr="007942FE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7942FE">
              <w:rPr>
                <w:smallCaps/>
              </w:rPr>
              <w:t>Erreur</w:t>
            </w:r>
          </w:p>
        </w:tc>
      </w:tr>
      <w:tr w:rsidR="001E79EA" w:rsidTr="00717F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1E79EA" w:rsidRPr="00684FDC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Oui, supprimer</w:t>
            </w:r>
          </w:p>
        </w:tc>
        <w:tc>
          <w:tcPr>
            <w:tcW w:w="888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928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Supprime de la base de données et renvoi sur la liste des questions</w:t>
            </w:r>
          </w:p>
        </w:tc>
        <w:tc>
          <w:tcPr>
            <w:tcW w:w="2325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la question dispose de média ou de réponses associées les suppriment</w:t>
            </w:r>
          </w:p>
        </w:tc>
        <w:tc>
          <w:tcPr>
            <w:tcW w:w="2410" w:type="dxa"/>
          </w:tcPr>
          <w:p w:rsidR="001E79EA" w:rsidRPr="00E2435C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Une erreur est intervenue dans la suppression de cet élément »</w:t>
            </w:r>
          </w:p>
        </w:tc>
      </w:tr>
      <w:tr w:rsidR="001E79EA" w:rsidTr="00717F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1E79EA" w:rsidRPr="00684FDC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Editer</w:t>
            </w:r>
          </w:p>
        </w:tc>
        <w:tc>
          <w:tcPr>
            <w:tcW w:w="888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928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la modification d’une question</w:t>
            </w:r>
          </w:p>
        </w:tc>
        <w:tc>
          <w:tcPr>
            <w:tcW w:w="2325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E79EA" w:rsidRDefault="001E79EA" w:rsidP="001E79EA">
      <w:pPr>
        <w:pStyle w:val="Titre3"/>
      </w:pPr>
      <w:bookmarkStart w:id="28" w:name="_Toc451281190"/>
      <w:r>
        <w:t>Liste</w:t>
      </w:r>
      <w:r w:rsidR="00557396">
        <w:t>r</w:t>
      </w:r>
      <w:r>
        <w:t xml:space="preserve"> des Questions</w:t>
      </w:r>
      <w:bookmarkEnd w:id="28"/>
      <w:r>
        <w:t xml:space="preserve"> </w:t>
      </w:r>
    </w:p>
    <w:p w:rsidR="001E79EA" w:rsidRPr="00E2435C" w:rsidRDefault="001E79EA" w:rsidP="001E79EA">
      <w:pPr>
        <w:pStyle w:val="Titre4"/>
      </w:pPr>
      <w:r>
        <w:t>Maquette</w:t>
      </w:r>
    </w:p>
    <w:p w:rsidR="001E79EA" w:rsidRDefault="00BF7B24" w:rsidP="001E79EA">
      <w:r>
        <w:t>Voir aussi le document annexe associé : Cahier des spécifications détaillées.PDF</w:t>
      </w:r>
    </w:p>
    <w:p w:rsidR="001E79EA" w:rsidRDefault="00557396" w:rsidP="001E79EA">
      <w:pPr>
        <w:pStyle w:val="Titre4"/>
      </w:pPr>
      <w:r>
        <w:t>Composants à 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343"/>
        <w:gridCol w:w="3550"/>
        <w:gridCol w:w="2021"/>
        <w:gridCol w:w="2148"/>
      </w:tblGrid>
      <w:tr w:rsidR="001E79EA" w:rsidTr="005573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  <w:shd w:val="clear" w:color="auto" w:fill="92D050"/>
          </w:tcPr>
          <w:p w:rsidR="001E79EA" w:rsidRPr="00557396" w:rsidRDefault="001E79EA" w:rsidP="007942FE">
            <w:pPr>
              <w:rPr>
                <w:smallCaps/>
              </w:rPr>
            </w:pPr>
            <w:r w:rsidRPr="00557396">
              <w:rPr>
                <w:smallCaps/>
              </w:rPr>
              <w:t>Nom</w:t>
            </w:r>
          </w:p>
        </w:tc>
        <w:tc>
          <w:tcPr>
            <w:tcW w:w="3550" w:type="dxa"/>
            <w:shd w:val="clear" w:color="auto" w:fill="92D050"/>
          </w:tcPr>
          <w:p w:rsidR="001E79EA" w:rsidRPr="00557396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57396">
              <w:rPr>
                <w:smallCaps/>
              </w:rPr>
              <w:t>Valeur</w:t>
            </w:r>
          </w:p>
        </w:tc>
        <w:tc>
          <w:tcPr>
            <w:tcW w:w="2021" w:type="dxa"/>
            <w:shd w:val="clear" w:color="auto" w:fill="92D050"/>
          </w:tcPr>
          <w:p w:rsidR="001E79EA" w:rsidRPr="00557396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57396">
              <w:rPr>
                <w:smallCaps/>
              </w:rPr>
              <w:t>A l’évènement</w:t>
            </w:r>
          </w:p>
        </w:tc>
        <w:tc>
          <w:tcPr>
            <w:tcW w:w="2148" w:type="dxa"/>
            <w:shd w:val="clear" w:color="auto" w:fill="92D050"/>
          </w:tcPr>
          <w:p w:rsidR="001E79EA" w:rsidRPr="00557396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557396">
              <w:rPr>
                <w:smallCaps/>
              </w:rPr>
              <w:t>Equivalent BDD</w:t>
            </w:r>
          </w:p>
        </w:tc>
      </w:tr>
      <w:tr w:rsidR="001E79EA" w:rsidTr="005573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1E79EA" w:rsidRPr="00684FDC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Que</w:t>
            </w:r>
          </w:p>
        </w:tc>
        <w:tc>
          <w:tcPr>
            <w:tcW w:w="355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Intitulé de la question</w:t>
            </w:r>
          </w:p>
        </w:tc>
        <w:tc>
          <w:tcPr>
            <w:tcW w:w="202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ques</w:t>
            </w:r>
          </w:p>
        </w:tc>
      </w:tr>
      <w:tr w:rsidR="001E79EA" w:rsidTr="005573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1E79EA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Mcq</w:t>
            </w:r>
          </w:p>
        </w:tc>
        <w:tc>
          <w:tcPr>
            <w:tcW w:w="355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QCM associé</w:t>
            </w:r>
          </w:p>
        </w:tc>
        <w:tc>
          <w:tcPr>
            <w:tcW w:w="202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Page de modification du QCM</w:t>
            </w:r>
          </w:p>
        </w:tc>
        <w:tc>
          <w:tcPr>
            <w:tcW w:w="2148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mcq_id</w:t>
            </w:r>
          </w:p>
        </w:tc>
      </w:tr>
      <w:tr w:rsidR="001E79EA" w:rsidTr="005573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1E79EA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Media</w:t>
            </w:r>
          </w:p>
        </w:tc>
        <w:tc>
          <w:tcPr>
            <w:tcW w:w="355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média associé</w:t>
            </w:r>
          </w:p>
        </w:tc>
        <w:tc>
          <w:tcPr>
            <w:tcW w:w="202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Page de modification du média</w:t>
            </w:r>
          </w:p>
        </w:tc>
        <w:tc>
          <w:tcPr>
            <w:tcW w:w="2148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media_id</w:t>
            </w:r>
          </w:p>
        </w:tc>
      </w:tr>
      <w:tr w:rsidR="001E79EA" w:rsidTr="005573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1E79EA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Answers</w:t>
            </w:r>
          </w:p>
        </w:tc>
        <w:tc>
          <w:tcPr>
            <w:tcW w:w="355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Liste des réponses associées à la question </w:t>
            </w:r>
          </w:p>
        </w:tc>
        <w:tc>
          <w:tcPr>
            <w:tcW w:w="202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Page de modification de la réponse</w:t>
            </w:r>
          </w:p>
        </w:tc>
        <w:tc>
          <w:tcPr>
            <w:tcW w:w="2148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E79EA" w:rsidTr="005573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1E79EA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Created At</w:t>
            </w:r>
          </w:p>
        </w:tc>
        <w:tc>
          <w:tcPr>
            <w:tcW w:w="355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création de la question</w:t>
            </w:r>
          </w:p>
        </w:tc>
        <w:tc>
          <w:tcPr>
            <w:tcW w:w="202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created_at</w:t>
            </w:r>
          </w:p>
        </w:tc>
      </w:tr>
      <w:tr w:rsidR="001E79EA" w:rsidTr="005573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1E79EA" w:rsidRDefault="001E79EA" w:rsidP="007942FE">
            <w:pPr>
              <w:rPr>
                <w:b w:val="0"/>
              </w:rPr>
            </w:pPr>
            <w:r>
              <w:rPr>
                <w:b w:val="0"/>
              </w:rPr>
              <w:t>Updated At</w:t>
            </w:r>
          </w:p>
        </w:tc>
        <w:tc>
          <w:tcPr>
            <w:tcW w:w="3550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modification de la question</w:t>
            </w:r>
          </w:p>
        </w:tc>
        <w:tc>
          <w:tcPr>
            <w:tcW w:w="2021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1E79EA" w:rsidRDefault="001E79EA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updated_at</w:t>
            </w:r>
          </w:p>
        </w:tc>
      </w:tr>
    </w:tbl>
    <w:p w:rsidR="001E79EA" w:rsidRPr="00684FDC" w:rsidRDefault="00FE2B8C" w:rsidP="001E79EA">
      <w:pPr>
        <w:pStyle w:val="Titre4"/>
        <w:rPr>
          <w:sz w:val="26"/>
          <w:szCs w:val="26"/>
        </w:rPr>
      </w:pPr>
      <w:r>
        <w:t>Fonctions à appeler</w:t>
      </w:r>
    </w:p>
    <w:tbl>
      <w:tblPr>
        <w:tblStyle w:val="TableauGrille1Clair"/>
        <w:tblW w:w="9934" w:type="dxa"/>
        <w:tblLook w:val="04A0" w:firstRow="1" w:lastRow="0" w:firstColumn="1" w:lastColumn="0" w:noHBand="0" w:noVBand="1"/>
      </w:tblPr>
      <w:tblGrid>
        <w:gridCol w:w="2689"/>
        <w:gridCol w:w="2409"/>
        <w:gridCol w:w="4836"/>
      </w:tblGrid>
      <w:tr w:rsidR="001E79EA" w:rsidTr="000328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92D050"/>
          </w:tcPr>
          <w:p w:rsidR="001E79EA" w:rsidRPr="00032881" w:rsidRDefault="001E79EA" w:rsidP="007942FE">
            <w:pPr>
              <w:rPr>
                <w:smallCaps/>
              </w:rPr>
            </w:pPr>
            <w:r w:rsidRPr="00032881">
              <w:rPr>
                <w:smallCaps/>
              </w:rPr>
              <w:t xml:space="preserve">Signature </w:t>
            </w:r>
          </w:p>
        </w:tc>
        <w:tc>
          <w:tcPr>
            <w:tcW w:w="2409" w:type="dxa"/>
            <w:shd w:val="clear" w:color="auto" w:fill="92D050"/>
          </w:tcPr>
          <w:p w:rsidR="001E79EA" w:rsidRPr="00032881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032881">
              <w:rPr>
                <w:smallCaps/>
              </w:rPr>
              <w:t>Paramètres d’entrée</w:t>
            </w:r>
          </w:p>
        </w:tc>
        <w:tc>
          <w:tcPr>
            <w:tcW w:w="4836" w:type="dxa"/>
            <w:shd w:val="clear" w:color="auto" w:fill="92D050"/>
          </w:tcPr>
          <w:p w:rsidR="001E79EA" w:rsidRPr="00032881" w:rsidRDefault="001E79EA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032881">
              <w:rPr>
                <w:smallCaps/>
              </w:rPr>
              <w:t>Utilité</w:t>
            </w:r>
          </w:p>
        </w:tc>
      </w:tr>
      <w:tr w:rsidR="001E79EA" w:rsidTr="00032881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1E79EA" w:rsidRDefault="001E79EA" w:rsidP="00C128F2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configureListFields</w:t>
            </w:r>
          </w:p>
        </w:tc>
        <w:tc>
          <w:tcPr>
            <w:tcW w:w="2409" w:type="dxa"/>
          </w:tcPr>
          <w:p w:rsidR="001E79EA" w:rsidRDefault="001E79EA" w:rsidP="00032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ListMapper $listMapper</w:t>
            </w:r>
          </w:p>
        </w:tc>
        <w:tc>
          <w:tcPr>
            <w:tcW w:w="4836" w:type="dxa"/>
          </w:tcPr>
          <w:p w:rsidR="001E79EA" w:rsidRDefault="001E79EA" w:rsidP="00032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liste ainsi que les boutons d’action (ques,mcq, media,answers, created_at,updated_at)</w:t>
            </w:r>
          </w:p>
          <w:p w:rsidR="001E79EA" w:rsidRDefault="001E79EA" w:rsidP="00032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Actions : view, edit, delete</w:t>
            </w:r>
          </w:p>
        </w:tc>
      </w:tr>
      <w:tr w:rsidR="001E79EA" w:rsidTr="00032881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1E79EA" w:rsidRDefault="001E79EA" w:rsidP="00C128F2">
            <w:pPr>
              <w:jc w:val="left"/>
              <w:rPr>
                <w:b w:val="0"/>
                <w:bCs w:val="0"/>
                <w:color w:val="A57C2C"/>
              </w:rPr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configureDatagridFilters</w:t>
            </w:r>
          </w:p>
        </w:tc>
        <w:tc>
          <w:tcPr>
            <w:tcW w:w="2409" w:type="dxa"/>
          </w:tcPr>
          <w:p w:rsidR="001E79EA" w:rsidRDefault="001E79EA" w:rsidP="00032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DatagridMapper </w:t>
            </w:r>
          </w:p>
          <w:p w:rsidR="001E79EA" w:rsidRDefault="001E79EA" w:rsidP="00032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$datagridMapper</w:t>
            </w:r>
          </w:p>
        </w:tc>
        <w:tc>
          <w:tcPr>
            <w:tcW w:w="4836" w:type="dxa"/>
          </w:tcPr>
          <w:p w:rsidR="001E79EA" w:rsidRDefault="001E79EA" w:rsidP="00032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de filtres (mcq)</w:t>
            </w:r>
          </w:p>
        </w:tc>
      </w:tr>
      <w:tr w:rsidR="001E79EA" w:rsidTr="00032881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1E79EA" w:rsidRDefault="001E79EA" w:rsidP="00032881">
            <w:pPr>
              <w:rPr>
                <w:b w:val="0"/>
                <w:bCs w:val="0"/>
                <w:color w:val="A57C2C"/>
              </w:rPr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t>$datagridValues</w:t>
            </w:r>
          </w:p>
        </w:tc>
        <w:tc>
          <w:tcPr>
            <w:tcW w:w="2409" w:type="dxa"/>
          </w:tcPr>
          <w:p w:rsidR="001E79EA" w:rsidRDefault="001E79EA" w:rsidP="00032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36" w:type="dxa"/>
          </w:tcPr>
          <w:p w:rsidR="001E79EA" w:rsidRDefault="001E79EA" w:rsidP="00032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 des ordonnancements disponibles dans la liste des éléments de la question</w:t>
            </w:r>
          </w:p>
        </w:tc>
      </w:tr>
    </w:tbl>
    <w:p w:rsidR="00791C74" w:rsidRDefault="00FC6998" w:rsidP="00791C74">
      <w:pPr>
        <w:pStyle w:val="Titre3"/>
      </w:pPr>
      <w:r>
        <w:lastRenderedPageBreak/>
        <w:t>Les points d’attention</w:t>
      </w:r>
    </w:p>
    <w:p w:rsidR="00E23131" w:rsidRDefault="00E753DE" w:rsidP="00791C74">
      <w:pPr>
        <w:pStyle w:val="Titre4"/>
      </w:pPr>
      <w:r>
        <w:t>Créer, Modifier et supprimer</w:t>
      </w:r>
    </w:p>
    <w:p w:rsidR="00C128F2" w:rsidRPr="00791C74" w:rsidRDefault="00B131D2" w:rsidP="00B131D2">
      <w:r w:rsidRPr="009A0D26">
        <w:rPr>
          <w:b/>
          <w:color w:val="FF0000"/>
        </w:rPr>
        <w:t>Attention !</w:t>
      </w:r>
      <w:r>
        <w:t xml:space="preserve"> la </w:t>
      </w:r>
      <w:r w:rsidRPr="00157AAB">
        <w:rPr>
          <w:b/>
        </w:rPr>
        <w:t>suppression</w:t>
      </w:r>
      <w:r>
        <w:t xml:space="preserve"> d’une catégorie </w:t>
      </w:r>
      <w:r w:rsidR="00BF40F1">
        <w:t>n’</w:t>
      </w:r>
      <w:r>
        <w:t xml:space="preserve">entraîne </w:t>
      </w:r>
      <w:r w:rsidR="00BF40F1">
        <w:t xml:space="preserve">pas la suppression des </w:t>
      </w:r>
      <w:r w:rsidR="00E97AE1">
        <w:t>QCM</w:t>
      </w:r>
      <w:r>
        <w:t xml:space="preserve"> associés</w:t>
      </w:r>
      <w:r w:rsidR="00BF40F1">
        <w:t>. U</w:t>
      </w:r>
      <w:r>
        <w:t>n message d’avertissement offrant la possibilité d’annuler l’action est visible par l’administrateur.</w:t>
      </w:r>
    </w:p>
    <w:p w:rsidR="00A12C55" w:rsidRDefault="008A12B5" w:rsidP="00791C74">
      <w:r w:rsidRPr="00357C68">
        <w:rPr>
          <w:b/>
          <w:color w:val="FF0000"/>
        </w:rPr>
        <w:t>Attention !</w:t>
      </w:r>
      <w:r w:rsidR="00A12C55">
        <w:t xml:space="preserve"> </w:t>
      </w:r>
    </w:p>
    <w:p w:rsidR="00791C74" w:rsidRDefault="00A12C55" w:rsidP="00A12C55">
      <w:pPr>
        <w:pStyle w:val="Paragraphedeliste"/>
        <w:numPr>
          <w:ilvl w:val="0"/>
          <w:numId w:val="25"/>
        </w:numPr>
      </w:pPr>
      <w:r>
        <w:t>L</w:t>
      </w:r>
      <w:r w:rsidR="008A12B5">
        <w:t xml:space="preserve">a </w:t>
      </w:r>
      <w:r w:rsidR="008A12B5" w:rsidRPr="00A12C55">
        <w:rPr>
          <w:b/>
        </w:rPr>
        <w:t>suppression</w:t>
      </w:r>
      <w:r w:rsidR="003304B8">
        <w:t xml:space="preserve"> d’un QCM</w:t>
      </w:r>
      <w:r w:rsidR="008A12B5">
        <w:t xml:space="preserve"> entraîne é</w:t>
      </w:r>
      <w:r w:rsidR="003304B8">
        <w:t xml:space="preserve">galement la suppression de toutes les questions </w:t>
      </w:r>
      <w:r w:rsidR="008A12B5">
        <w:t>associé</w:t>
      </w:r>
      <w:r w:rsidR="003304B8">
        <w:t>e</w:t>
      </w:r>
      <w:r w:rsidR="008A12B5">
        <w:t>s. Dans ce cas, un message d’avertissement offrant la possibilité d’annuler l’action est visible par l’administrateur.</w:t>
      </w:r>
      <w:r w:rsidR="00357C68">
        <w:t xml:space="preserve"> Néanmoins il ne sera pas possible de supprimer un QCM actif.</w:t>
      </w:r>
    </w:p>
    <w:p w:rsidR="00A12C55" w:rsidRPr="00791C74" w:rsidRDefault="00A12C55" w:rsidP="00A12C55">
      <w:pPr>
        <w:pStyle w:val="Paragraphedeliste"/>
        <w:numPr>
          <w:ilvl w:val="0"/>
          <w:numId w:val="25"/>
        </w:numPr>
      </w:pPr>
      <w:r>
        <w:t xml:space="preserve">La </w:t>
      </w:r>
      <w:r w:rsidRPr="00A12C55">
        <w:rPr>
          <w:b/>
        </w:rPr>
        <w:t>modification</w:t>
      </w:r>
      <w:r>
        <w:t xml:space="preserve"> d’un QCM n’est possible uniquement si son statut est inactif.</w:t>
      </w:r>
    </w:p>
    <w:p w:rsidR="00347B39" w:rsidRDefault="002A441B" w:rsidP="00347B39">
      <w:r w:rsidRPr="002A441B">
        <w:rPr>
          <w:b/>
          <w:color w:val="FF0000"/>
        </w:rPr>
        <w:t>Attention !</w:t>
      </w:r>
      <w:r>
        <w:t xml:space="preserve"> </w:t>
      </w:r>
      <w:r w:rsidR="00CF3EED">
        <w:t xml:space="preserve">il est admis qu’un QCM </w:t>
      </w:r>
      <w:r w:rsidR="00347B39">
        <w:t xml:space="preserve">est </w:t>
      </w:r>
      <w:r w:rsidR="00CF3EED">
        <w:t>obligatoirement associé à une catégorie</w:t>
      </w:r>
      <w:r>
        <w:t xml:space="preserve"> et à un utilisateur. De ce fait, ces </w:t>
      </w:r>
      <w:r w:rsidR="00347B39">
        <w:t>association</w:t>
      </w:r>
      <w:r>
        <w:t>s</w:t>
      </w:r>
      <w:r w:rsidR="00347B39">
        <w:t xml:space="preserve"> </w:t>
      </w:r>
      <w:r>
        <w:t>sont</w:t>
      </w:r>
      <w:r w:rsidR="00347B39">
        <w:t xml:space="preserve"> donc </w:t>
      </w:r>
      <w:r w:rsidR="00CF3EED">
        <w:t>obligatoire</w:t>
      </w:r>
      <w:r>
        <w:t>s</w:t>
      </w:r>
      <w:r w:rsidR="00CF3EED">
        <w:t xml:space="preserve"> et bloque</w:t>
      </w:r>
      <w:r>
        <w:t>nt</w:t>
      </w:r>
      <w:r w:rsidR="00CF3EED">
        <w:t xml:space="preserve"> </w:t>
      </w:r>
      <w:r w:rsidR="00347B39">
        <w:t xml:space="preserve">la création d’un </w:t>
      </w:r>
      <w:r w:rsidR="00CF3EED">
        <w:t>QCM</w:t>
      </w:r>
      <w:r w:rsidR="00347B39">
        <w:t>.</w:t>
      </w:r>
    </w:p>
    <w:p w:rsidR="00791C74" w:rsidRPr="00791C74" w:rsidRDefault="00C0373B" w:rsidP="00791C74">
      <w:r>
        <w:t>L’association s’effectue</w:t>
      </w:r>
      <w:r w:rsidR="00347B39">
        <w:t xml:space="preserve"> par sélection dans une liste déroulante listant tou</w:t>
      </w:r>
      <w:r w:rsidR="00C24513">
        <w:t>tes</w:t>
      </w:r>
      <w:r w:rsidR="00347B39">
        <w:t xml:space="preserve"> les </w:t>
      </w:r>
      <w:r w:rsidR="00C24513">
        <w:t>catégories</w:t>
      </w:r>
      <w:r w:rsidR="00347B39">
        <w:t xml:space="preserve"> disponibles.</w:t>
      </w:r>
    </w:p>
    <w:p w:rsidR="00791C74" w:rsidRDefault="00791C74" w:rsidP="00FC6998">
      <w:pPr>
        <w:pStyle w:val="Titre4"/>
      </w:pPr>
      <w:r>
        <w:t>Définir les temps</w:t>
      </w:r>
    </w:p>
    <w:p w:rsidR="00A920EC" w:rsidRDefault="00A920EC" w:rsidP="00A920EC">
      <w:r>
        <w:t>L’administrateur peut également gérer la durée de diffusion et le temps de réponse d’un QCM.</w:t>
      </w:r>
      <w:r w:rsidR="00BF0EC2">
        <w:t xml:space="preserve"> Chaque temps est obligatoire pour valider la création du QCM. La modification de ces temps est possible en modifiant simplement les informations dans les champs de saisis.</w:t>
      </w:r>
    </w:p>
    <w:p w:rsidR="004270A8" w:rsidRDefault="00A920EC" w:rsidP="004270A8">
      <w:pPr>
        <w:pStyle w:val="Paragraphedeliste"/>
        <w:numPr>
          <w:ilvl w:val="0"/>
          <w:numId w:val="20"/>
        </w:numPr>
      </w:pPr>
      <w:r w:rsidRPr="00BF0EC2">
        <w:rPr>
          <w:b/>
        </w:rPr>
        <w:t>La durée de diffusion</w:t>
      </w:r>
      <w:r>
        <w:t xml:space="preserve"> : C’est </w:t>
      </w:r>
      <w:r w:rsidR="004270A8">
        <w:t>la durée limitée où l’utilisateur final peut avoir accès au QCM sur son terminal mobile.</w:t>
      </w:r>
      <w:r>
        <w:t xml:space="preserve"> </w:t>
      </w:r>
      <w:r w:rsidR="004270A8">
        <w:t>Un champ proposant la possibilité de renseigner une date et une heure est prévu à cet effet.</w:t>
      </w:r>
    </w:p>
    <w:p w:rsidR="00FE18D7" w:rsidRDefault="00A920EC" w:rsidP="00C43ACA">
      <w:pPr>
        <w:pStyle w:val="Paragraphedeliste"/>
        <w:numPr>
          <w:ilvl w:val="0"/>
          <w:numId w:val="20"/>
        </w:numPr>
      </w:pPr>
      <w:r w:rsidRPr="00BF0EC2">
        <w:rPr>
          <w:b/>
        </w:rPr>
        <w:t>Le temps de réponse</w:t>
      </w:r>
      <w:r>
        <w:t> : C’est le temps que possède un utilisateur dès lors qu’il accède aux QCMs pour répondre aux questions et valider ses réponses. Un champ de saisi est prévu à cet effet. Le temps se compte en minute et seconde.</w:t>
      </w:r>
    </w:p>
    <w:p w:rsidR="00FE18D7" w:rsidRDefault="00FE18D7">
      <w:pPr>
        <w:jc w:val="left"/>
      </w:pPr>
      <w:r>
        <w:br w:type="page"/>
      </w:r>
    </w:p>
    <w:p w:rsidR="00E4345E" w:rsidRDefault="00FE18D7" w:rsidP="00FE18D7">
      <w:pPr>
        <w:pStyle w:val="Titre2"/>
      </w:pPr>
      <w:bookmarkStart w:id="29" w:name="_Toc451361875"/>
      <w:r>
        <w:lastRenderedPageBreak/>
        <w:t>Gestion des résultats</w:t>
      </w:r>
      <w:bookmarkEnd w:id="29"/>
    </w:p>
    <w:p w:rsidR="00FE18D7" w:rsidRDefault="00FE18D7" w:rsidP="00FE18D7">
      <w:pPr>
        <w:pStyle w:val="Titre3"/>
      </w:pPr>
      <w:r>
        <w:t>Ajouter un résultat</w:t>
      </w:r>
    </w:p>
    <w:p w:rsidR="00FE18D7" w:rsidRPr="00E2435C" w:rsidRDefault="00FE18D7" w:rsidP="00FE18D7">
      <w:pPr>
        <w:pStyle w:val="Titre4"/>
      </w:pPr>
      <w:r>
        <w:t>Maquette</w:t>
      </w:r>
    </w:p>
    <w:p w:rsidR="00FE18D7" w:rsidRDefault="00C86759" w:rsidP="00FE18D7">
      <w:pPr>
        <w:rPr>
          <w:rStyle w:val="Titre2Car"/>
        </w:rPr>
      </w:pPr>
      <w:r>
        <w:t>Voir aussi le document annexe associé : Cahier des spécifications détaillées.PDF</w:t>
      </w:r>
    </w:p>
    <w:p w:rsidR="00FE18D7" w:rsidRPr="00E2435C" w:rsidRDefault="00FE18D7" w:rsidP="00FE18D7">
      <w:pPr>
        <w:pStyle w:val="Titre4"/>
        <w:rPr>
          <w:rStyle w:val="Titre2Car"/>
        </w:rPr>
      </w:pPr>
      <w:r>
        <w:t>Composants à implémenter</w:t>
      </w:r>
    </w:p>
    <w:tbl>
      <w:tblPr>
        <w:tblStyle w:val="TableauGrille1Clair"/>
        <w:tblW w:w="0" w:type="auto"/>
        <w:tblLayout w:type="fixed"/>
        <w:tblLook w:val="04A0" w:firstRow="1" w:lastRow="0" w:firstColumn="1" w:lastColumn="0" w:noHBand="0" w:noVBand="1"/>
      </w:tblPr>
      <w:tblGrid>
        <w:gridCol w:w="1425"/>
        <w:gridCol w:w="980"/>
        <w:gridCol w:w="2410"/>
        <w:gridCol w:w="1417"/>
        <w:gridCol w:w="2127"/>
        <w:gridCol w:w="847"/>
      </w:tblGrid>
      <w:tr w:rsidR="00FE18D7" w:rsidTr="00802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  <w:shd w:val="clear" w:color="auto" w:fill="92D050"/>
          </w:tcPr>
          <w:p w:rsidR="00FE18D7" w:rsidRPr="00FE18D7" w:rsidRDefault="00FE18D7" w:rsidP="004B2E5C">
            <w:pPr>
              <w:rPr>
                <w:smallCaps/>
              </w:rPr>
            </w:pPr>
            <w:r w:rsidRPr="00FE18D7">
              <w:rPr>
                <w:smallCaps/>
              </w:rPr>
              <w:t>Nom</w:t>
            </w:r>
          </w:p>
        </w:tc>
        <w:tc>
          <w:tcPr>
            <w:tcW w:w="980" w:type="dxa"/>
            <w:shd w:val="clear" w:color="auto" w:fill="92D050"/>
          </w:tcPr>
          <w:p w:rsidR="00FE18D7" w:rsidRPr="00FE18D7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FE18D7">
              <w:rPr>
                <w:smallCaps/>
              </w:rPr>
              <w:t>Type</w:t>
            </w:r>
          </w:p>
        </w:tc>
        <w:tc>
          <w:tcPr>
            <w:tcW w:w="2410" w:type="dxa"/>
            <w:shd w:val="clear" w:color="auto" w:fill="92D050"/>
          </w:tcPr>
          <w:p w:rsidR="00FE18D7" w:rsidRPr="00FE18D7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FE18D7">
              <w:rPr>
                <w:smallCaps/>
              </w:rPr>
              <w:t>Valeur</w:t>
            </w:r>
          </w:p>
        </w:tc>
        <w:tc>
          <w:tcPr>
            <w:tcW w:w="1417" w:type="dxa"/>
            <w:shd w:val="clear" w:color="auto" w:fill="92D050"/>
          </w:tcPr>
          <w:p w:rsidR="00FE18D7" w:rsidRPr="00FE18D7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FE18D7">
              <w:rPr>
                <w:smallCaps/>
              </w:rPr>
              <w:t>Vérification</w:t>
            </w:r>
          </w:p>
        </w:tc>
        <w:tc>
          <w:tcPr>
            <w:tcW w:w="2127" w:type="dxa"/>
            <w:shd w:val="clear" w:color="auto" w:fill="92D050"/>
          </w:tcPr>
          <w:p w:rsidR="00FE18D7" w:rsidRPr="00FE18D7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FE18D7">
              <w:rPr>
                <w:smallCaps/>
              </w:rPr>
              <w:t>Erreur</w:t>
            </w:r>
          </w:p>
        </w:tc>
        <w:tc>
          <w:tcPr>
            <w:tcW w:w="847" w:type="dxa"/>
            <w:shd w:val="clear" w:color="auto" w:fill="92D050"/>
          </w:tcPr>
          <w:p w:rsidR="00FE18D7" w:rsidRPr="00FE18D7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FE18D7">
              <w:rPr>
                <w:smallCaps/>
              </w:rPr>
              <w:t>BDD</w:t>
            </w:r>
          </w:p>
        </w:tc>
      </w:tr>
      <w:tr w:rsidR="00442EAF" w:rsidTr="00802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</w:tcPr>
          <w:p w:rsidR="00FE18D7" w:rsidRPr="00684FDC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Score</w:t>
            </w:r>
          </w:p>
        </w:tc>
        <w:tc>
          <w:tcPr>
            <w:tcW w:w="98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241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 du résultat</w:t>
            </w:r>
          </w:p>
        </w:tc>
        <w:tc>
          <w:tcPr>
            <w:tcW w:w="141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127" w:type="dxa"/>
          </w:tcPr>
          <w:p w:rsidR="00FE18D7" w:rsidRPr="00E2435C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« </w:t>
            </w:r>
            <w:r w:rsidR="008024F6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84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</w:t>
            </w:r>
          </w:p>
        </w:tc>
      </w:tr>
      <w:tr w:rsidR="00442EAF" w:rsidTr="00802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isCompleted</w:t>
            </w:r>
          </w:p>
        </w:tc>
        <w:tc>
          <w:tcPr>
            <w:tcW w:w="98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241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le QCM a pu être fini à temps</w:t>
            </w:r>
          </w:p>
        </w:tc>
        <w:tc>
          <w:tcPr>
            <w:tcW w:w="141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4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is_completed</w:t>
            </w:r>
          </w:p>
        </w:tc>
      </w:tr>
      <w:tr w:rsidR="00442EAF" w:rsidTr="00802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Questionnaire</w:t>
            </w:r>
          </w:p>
        </w:tc>
        <w:tc>
          <w:tcPr>
            <w:tcW w:w="98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241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QCM associé au résultat</w:t>
            </w:r>
          </w:p>
        </w:tc>
        <w:tc>
          <w:tcPr>
            <w:tcW w:w="141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12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</w:t>
            </w:r>
            <w:r w:rsidR="008024F6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84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qcm_id</w:t>
            </w:r>
          </w:p>
        </w:tc>
      </w:tr>
      <w:tr w:rsidR="00442EAF" w:rsidTr="00802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Utilisateur</w:t>
            </w:r>
          </w:p>
        </w:tc>
        <w:tc>
          <w:tcPr>
            <w:tcW w:w="98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241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Utilisateur associé au résultat</w:t>
            </w:r>
          </w:p>
        </w:tc>
        <w:tc>
          <w:tcPr>
            <w:tcW w:w="141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12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</w:t>
            </w:r>
            <w:r w:rsidR="008024F6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84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2EAF" w:rsidTr="00802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</w:tcPr>
          <w:p w:rsidR="00FE18D7" w:rsidRPr="00962DD4" w:rsidRDefault="00FE18D7" w:rsidP="004B2E5C">
            <w:pPr>
              <w:rPr>
                <w:b w:val="0"/>
              </w:rPr>
            </w:pPr>
            <w:r w:rsidRPr="00962DD4">
              <w:rPr>
                <w:b w:val="0"/>
              </w:rPr>
              <w:t>Créer</w:t>
            </w:r>
          </w:p>
        </w:tc>
        <w:tc>
          <w:tcPr>
            <w:tcW w:w="980" w:type="dxa"/>
          </w:tcPr>
          <w:p w:rsidR="00FE18D7" w:rsidRPr="00962DD4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2410" w:type="dxa"/>
          </w:tcPr>
          <w:p w:rsidR="00FE18D7" w:rsidRPr="00962DD4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Bouton de création du </w:t>
            </w:r>
            <w:r w:rsidR="008024F6">
              <w:t>résultat et</w:t>
            </w:r>
            <w:r>
              <w:t xml:space="preserve"> renvoi sur </w:t>
            </w:r>
            <w:r w:rsidR="008024F6">
              <w:t>la modification</w:t>
            </w:r>
            <w:r>
              <w:t xml:space="preserve"> du résultat</w:t>
            </w:r>
          </w:p>
        </w:tc>
        <w:tc>
          <w:tcPr>
            <w:tcW w:w="141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4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2EAF" w:rsidTr="00802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</w:tcPr>
          <w:p w:rsidR="00FE18D7" w:rsidRPr="00962DD4" w:rsidRDefault="00FE18D7" w:rsidP="004B2E5C">
            <w:pPr>
              <w:rPr>
                <w:b w:val="0"/>
              </w:rPr>
            </w:pPr>
            <w:r w:rsidRPr="00962DD4">
              <w:rPr>
                <w:b w:val="0"/>
              </w:rPr>
              <w:t xml:space="preserve">Créer et retourner à la liste </w:t>
            </w:r>
          </w:p>
        </w:tc>
        <w:tc>
          <w:tcPr>
            <w:tcW w:w="980" w:type="dxa"/>
          </w:tcPr>
          <w:p w:rsidR="00FE18D7" w:rsidRPr="00962DD4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2410" w:type="dxa"/>
          </w:tcPr>
          <w:p w:rsidR="00FE18D7" w:rsidRPr="00962DD4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Bouton de création du résultat </w:t>
            </w:r>
            <w:r w:rsidRPr="00962DD4">
              <w:t xml:space="preserve">et renvoi à la </w:t>
            </w:r>
            <w:r w:rsidRPr="008024F6">
              <w:t>liste des résultats</w:t>
            </w:r>
          </w:p>
        </w:tc>
        <w:tc>
          <w:tcPr>
            <w:tcW w:w="141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4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2EAF" w:rsidTr="00802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</w:tcPr>
          <w:p w:rsidR="00FE18D7" w:rsidRPr="00962DD4" w:rsidRDefault="00FE18D7" w:rsidP="004B2E5C">
            <w:pPr>
              <w:rPr>
                <w:b w:val="0"/>
              </w:rPr>
            </w:pPr>
            <w:r w:rsidRPr="00962DD4">
              <w:rPr>
                <w:b w:val="0"/>
              </w:rPr>
              <w:t>Créer et ajouter</w:t>
            </w:r>
          </w:p>
        </w:tc>
        <w:tc>
          <w:tcPr>
            <w:tcW w:w="98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241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Créer un résultat et recharge la page d’ajout</w:t>
            </w:r>
          </w:p>
        </w:tc>
        <w:tc>
          <w:tcPr>
            <w:tcW w:w="141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4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E18D7" w:rsidRPr="00684FDC" w:rsidRDefault="00442EAF" w:rsidP="00FE18D7">
      <w:pPr>
        <w:pStyle w:val="Titre4"/>
        <w:rPr>
          <w:sz w:val="26"/>
          <w:szCs w:val="26"/>
        </w:rPr>
      </w:pPr>
      <w:r>
        <w:t>Fonction à appeler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E18D7" w:rsidTr="00442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FE18D7" w:rsidRPr="00442EAF" w:rsidRDefault="00FE18D7" w:rsidP="004B2E5C">
            <w:pPr>
              <w:rPr>
                <w:smallCaps/>
              </w:rPr>
            </w:pPr>
            <w:r w:rsidRPr="00442EAF">
              <w:rPr>
                <w:smallCaps/>
              </w:rPr>
              <w:t>Signature de la fonction</w:t>
            </w:r>
          </w:p>
        </w:tc>
        <w:tc>
          <w:tcPr>
            <w:tcW w:w="3021" w:type="dxa"/>
            <w:shd w:val="clear" w:color="auto" w:fill="92D050"/>
          </w:tcPr>
          <w:p w:rsidR="00FE18D7" w:rsidRPr="00442EAF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442EAF">
              <w:rPr>
                <w:smallCaps/>
              </w:rPr>
              <w:t>Paramètres d’entrée</w:t>
            </w:r>
          </w:p>
        </w:tc>
        <w:tc>
          <w:tcPr>
            <w:tcW w:w="3021" w:type="dxa"/>
            <w:shd w:val="clear" w:color="auto" w:fill="92D050"/>
          </w:tcPr>
          <w:p w:rsidR="00FE18D7" w:rsidRPr="00442EAF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442EAF">
              <w:rPr>
                <w:smallCaps/>
              </w:rPr>
              <w:t>Utilité</w:t>
            </w:r>
          </w:p>
        </w:tc>
      </w:tr>
      <w:tr w:rsidR="00FE18D7" w:rsidTr="00442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E18D7" w:rsidRDefault="00FE18D7" w:rsidP="008024F6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configureFormFields</w:t>
            </w:r>
          </w:p>
        </w:tc>
        <w:tc>
          <w:tcPr>
            <w:tcW w:w="3021" w:type="dxa"/>
          </w:tcPr>
          <w:p w:rsidR="00FE18D7" w:rsidRDefault="00FE18D7" w:rsidP="00442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FormMapper $formMapper</w:t>
            </w:r>
          </w:p>
        </w:tc>
        <w:tc>
          <w:tcPr>
            <w:tcW w:w="3021" w:type="dxa"/>
          </w:tcPr>
          <w:p w:rsidR="00FE18D7" w:rsidRDefault="00FE18D7" w:rsidP="00442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page d’ajout et de modification (score,isCompleted,mcq,user)</w:t>
            </w:r>
          </w:p>
        </w:tc>
      </w:tr>
    </w:tbl>
    <w:p w:rsidR="00C86759" w:rsidRDefault="00C86759">
      <w:pPr>
        <w:jc w:val="left"/>
        <w:rPr>
          <w:rFonts w:asciiTheme="majorHAnsi" w:eastAsiaTheme="majorEastAsia" w:hAnsiTheme="majorHAnsi" w:cstheme="majorBidi"/>
          <w:b/>
          <w:bCs/>
          <w:smallCaps/>
          <w:color w:val="0D0D0D" w:themeColor="text1" w:themeTint="F2"/>
          <w14:ligatures w14:val="standardContextual"/>
        </w:rPr>
      </w:pPr>
      <w:r>
        <w:br w:type="page"/>
      </w:r>
    </w:p>
    <w:p w:rsidR="00FE18D7" w:rsidRDefault="000C22D7" w:rsidP="00FE18D7">
      <w:pPr>
        <w:pStyle w:val="Titre3"/>
      </w:pPr>
      <w:r>
        <w:lastRenderedPageBreak/>
        <w:t xml:space="preserve">Modifier </w:t>
      </w:r>
      <w:r w:rsidR="00FE18D7">
        <w:t>un résultat</w:t>
      </w:r>
    </w:p>
    <w:p w:rsidR="00FE18D7" w:rsidRPr="00092693" w:rsidRDefault="00FE18D7" w:rsidP="00FE18D7">
      <w:pPr>
        <w:pStyle w:val="Titre4"/>
      </w:pPr>
      <w:r>
        <w:t>Maquette</w:t>
      </w:r>
    </w:p>
    <w:p w:rsidR="00FE18D7" w:rsidRDefault="00C86759" w:rsidP="00FE18D7">
      <w:r>
        <w:t>Voir aussi le document annexe associé : Cahier des spécifications détaillées.PDF</w:t>
      </w:r>
    </w:p>
    <w:p w:rsidR="00FE18D7" w:rsidRPr="00E2435C" w:rsidRDefault="000C22D7" w:rsidP="00FE18D7">
      <w:pPr>
        <w:pStyle w:val="Titre4"/>
        <w:rPr>
          <w:rStyle w:val="Titre2Car"/>
        </w:rPr>
      </w:pPr>
      <w:r>
        <w:t>Composants à implémenter</w:t>
      </w:r>
    </w:p>
    <w:tbl>
      <w:tblPr>
        <w:tblStyle w:val="TableauGrille1Clai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984"/>
        <w:gridCol w:w="1308"/>
        <w:gridCol w:w="2037"/>
        <w:gridCol w:w="1330"/>
      </w:tblGrid>
      <w:tr w:rsidR="000C22D7" w:rsidTr="000C2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92D050"/>
          </w:tcPr>
          <w:p w:rsidR="00FE18D7" w:rsidRPr="000C22D7" w:rsidRDefault="00FE18D7" w:rsidP="004B2E5C">
            <w:pPr>
              <w:rPr>
                <w:smallCaps/>
              </w:rPr>
            </w:pPr>
            <w:r w:rsidRPr="000C22D7">
              <w:rPr>
                <w:smallCaps/>
              </w:rPr>
              <w:t>Nom</w:t>
            </w:r>
          </w:p>
        </w:tc>
        <w:tc>
          <w:tcPr>
            <w:tcW w:w="1134" w:type="dxa"/>
            <w:shd w:val="clear" w:color="auto" w:fill="92D050"/>
          </w:tcPr>
          <w:p w:rsidR="00FE18D7" w:rsidRPr="000C22D7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0C22D7">
              <w:rPr>
                <w:smallCaps/>
              </w:rPr>
              <w:t>Type</w:t>
            </w:r>
          </w:p>
        </w:tc>
        <w:tc>
          <w:tcPr>
            <w:tcW w:w="1984" w:type="dxa"/>
            <w:shd w:val="clear" w:color="auto" w:fill="92D050"/>
          </w:tcPr>
          <w:p w:rsidR="00FE18D7" w:rsidRPr="000C22D7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0C22D7">
              <w:rPr>
                <w:smallCaps/>
              </w:rPr>
              <w:t>Valeur</w:t>
            </w:r>
          </w:p>
        </w:tc>
        <w:tc>
          <w:tcPr>
            <w:tcW w:w="1308" w:type="dxa"/>
            <w:shd w:val="clear" w:color="auto" w:fill="92D050"/>
          </w:tcPr>
          <w:p w:rsidR="00FE18D7" w:rsidRPr="000C22D7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0C22D7">
              <w:rPr>
                <w:smallCaps/>
              </w:rPr>
              <w:t>Vérification</w:t>
            </w:r>
          </w:p>
        </w:tc>
        <w:tc>
          <w:tcPr>
            <w:tcW w:w="2037" w:type="dxa"/>
            <w:shd w:val="clear" w:color="auto" w:fill="92D050"/>
          </w:tcPr>
          <w:p w:rsidR="00FE18D7" w:rsidRPr="000C22D7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0C22D7">
              <w:rPr>
                <w:smallCaps/>
              </w:rPr>
              <w:t>Erreur</w:t>
            </w:r>
          </w:p>
        </w:tc>
        <w:tc>
          <w:tcPr>
            <w:tcW w:w="1330" w:type="dxa"/>
            <w:shd w:val="clear" w:color="auto" w:fill="92D050"/>
          </w:tcPr>
          <w:p w:rsidR="00FE18D7" w:rsidRPr="000C22D7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0C22D7">
              <w:rPr>
                <w:smallCaps/>
              </w:rPr>
              <w:t>BDD</w:t>
            </w:r>
          </w:p>
        </w:tc>
      </w:tr>
      <w:tr w:rsidR="000C22D7" w:rsidTr="000C2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E18D7" w:rsidRPr="00684FDC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Score</w:t>
            </w:r>
          </w:p>
        </w:tc>
        <w:tc>
          <w:tcPr>
            <w:tcW w:w="1134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984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 du résultat</w:t>
            </w:r>
          </w:p>
        </w:tc>
        <w:tc>
          <w:tcPr>
            <w:tcW w:w="130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037" w:type="dxa"/>
          </w:tcPr>
          <w:p w:rsidR="00FE18D7" w:rsidRPr="00E2435C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« </w:t>
            </w:r>
            <w:r w:rsidR="008024F6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133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</w:t>
            </w:r>
          </w:p>
        </w:tc>
      </w:tr>
      <w:tr w:rsidR="000C22D7" w:rsidTr="000C2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isCompleted</w:t>
            </w:r>
          </w:p>
        </w:tc>
        <w:tc>
          <w:tcPr>
            <w:tcW w:w="1134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1984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le QCM a pu être fini à temps</w:t>
            </w:r>
          </w:p>
        </w:tc>
        <w:tc>
          <w:tcPr>
            <w:tcW w:w="130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3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is_completed</w:t>
            </w:r>
          </w:p>
        </w:tc>
      </w:tr>
      <w:tr w:rsidR="000C22D7" w:rsidTr="000C2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E18D7" w:rsidRDefault="000C22D7" w:rsidP="004B2E5C">
            <w:pPr>
              <w:rPr>
                <w:b w:val="0"/>
              </w:rPr>
            </w:pPr>
            <w:r>
              <w:rPr>
                <w:b w:val="0"/>
              </w:rPr>
              <w:t>Mcq</w:t>
            </w:r>
          </w:p>
        </w:tc>
        <w:tc>
          <w:tcPr>
            <w:tcW w:w="1134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1984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QCM associé au résultat</w:t>
            </w:r>
          </w:p>
        </w:tc>
        <w:tc>
          <w:tcPr>
            <w:tcW w:w="130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03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</w:t>
            </w:r>
            <w:r w:rsidR="008024F6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133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qcm_id</w:t>
            </w:r>
          </w:p>
        </w:tc>
      </w:tr>
      <w:tr w:rsidR="000C22D7" w:rsidTr="000C2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Utilisateur</w:t>
            </w:r>
          </w:p>
        </w:tc>
        <w:tc>
          <w:tcPr>
            <w:tcW w:w="1134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1984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Utilisateur associé au résultat</w:t>
            </w:r>
          </w:p>
        </w:tc>
        <w:tc>
          <w:tcPr>
            <w:tcW w:w="130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Obligatoire</w:t>
            </w:r>
          </w:p>
        </w:tc>
        <w:tc>
          <w:tcPr>
            <w:tcW w:w="203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</w:t>
            </w:r>
            <w:r w:rsidR="008024F6" w:rsidRPr="00E2435C">
              <w:t>Veuillez</w:t>
            </w:r>
            <w:r w:rsidRPr="00E2435C">
              <w:t xml:space="preserve"> renseigner ce champ »</w:t>
            </w:r>
          </w:p>
        </w:tc>
        <w:tc>
          <w:tcPr>
            <w:tcW w:w="133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C22D7" w:rsidTr="000C2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E18D7" w:rsidRPr="00962DD4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Mettre à jour</w:t>
            </w:r>
          </w:p>
        </w:tc>
        <w:tc>
          <w:tcPr>
            <w:tcW w:w="1134" w:type="dxa"/>
          </w:tcPr>
          <w:p w:rsidR="00FE18D7" w:rsidRPr="00962DD4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984" w:type="dxa"/>
          </w:tcPr>
          <w:p w:rsidR="00FE18D7" w:rsidRPr="00962DD4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Bouton de création du </w:t>
            </w:r>
            <w:r w:rsidR="008024F6">
              <w:t>résultat et</w:t>
            </w:r>
            <w:r>
              <w:t xml:space="preserve"> renvoi sur </w:t>
            </w:r>
            <w:r w:rsidR="008024F6">
              <w:t>la modification</w:t>
            </w:r>
            <w:r>
              <w:t xml:space="preserve"> du résultat</w:t>
            </w:r>
          </w:p>
        </w:tc>
        <w:tc>
          <w:tcPr>
            <w:tcW w:w="130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3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C22D7" w:rsidTr="000C2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E18D7" w:rsidRPr="00962DD4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Mettre à jour et fermer</w:t>
            </w:r>
            <w:r w:rsidRPr="00962DD4">
              <w:rPr>
                <w:b w:val="0"/>
              </w:rPr>
              <w:t xml:space="preserve"> </w:t>
            </w:r>
          </w:p>
        </w:tc>
        <w:tc>
          <w:tcPr>
            <w:tcW w:w="1134" w:type="dxa"/>
          </w:tcPr>
          <w:p w:rsidR="00FE18D7" w:rsidRPr="00962DD4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984" w:type="dxa"/>
          </w:tcPr>
          <w:p w:rsidR="00FE18D7" w:rsidRPr="00962DD4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Bouton de modification du résultat </w:t>
            </w:r>
            <w:r w:rsidRPr="00962DD4">
              <w:t xml:space="preserve">et renvoi à la </w:t>
            </w:r>
            <w:r w:rsidRPr="008024F6">
              <w:t>liste des résultats</w:t>
            </w:r>
          </w:p>
        </w:tc>
        <w:tc>
          <w:tcPr>
            <w:tcW w:w="130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3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C22D7" w:rsidTr="000C2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E18D7" w:rsidRPr="00962DD4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Supprimer</w:t>
            </w:r>
          </w:p>
        </w:tc>
        <w:tc>
          <w:tcPr>
            <w:tcW w:w="1134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984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Suppression d’un résultat et retour sur la liste des résultats</w:t>
            </w:r>
          </w:p>
        </w:tc>
        <w:tc>
          <w:tcPr>
            <w:tcW w:w="130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37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E18D7" w:rsidRPr="00684FDC" w:rsidRDefault="000C22D7" w:rsidP="00FE18D7">
      <w:pPr>
        <w:pStyle w:val="Titre4"/>
        <w:rPr>
          <w:sz w:val="26"/>
          <w:szCs w:val="26"/>
        </w:rPr>
      </w:pPr>
      <w:r>
        <w:t>Fonction à appeler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E18D7" w:rsidTr="000C2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FE18D7" w:rsidRPr="000C22D7" w:rsidRDefault="00FE18D7" w:rsidP="004B2E5C">
            <w:pPr>
              <w:rPr>
                <w:smallCaps/>
              </w:rPr>
            </w:pPr>
            <w:r w:rsidRPr="000C22D7">
              <w:rPr>
                <w:smallCaps/>
              </w:rPr>
              <w:t>Signature de la fonction</w:t>
            </w:r>
          </w:p>
        </w:tc>
        <w:tc>
          <w:tcPr>
            <w:tcW w:w="3021" w:type="dxa"/>
            <w:shd w:val="clear" w:color="auto" w:fill="92D050"/>
          </w:tcPr>
          <w:p w:rsidR="00FE18D7" w:rsidRPr="000C22D7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0C22D7">
              <w:rPr>
                <w:smallCaps/>
              </w:rPr>
              <w:t>Paramètres d’entrée</w:t>
            </w:r>
          </w:p>
        </w:tc>
        <w:tc>
          <w:tcPr>
            <w:tcW w:w="3021" w:type="dxa"/>
            <w:shd w:val="clear" w:color="auto" w:fill="92D050"/>
          </w:tcPr>
          <w:p w:rsidR="00FE18D7" w:rsidRPr="000C22D7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0C22D7">
              <w:rPr>
                <w:smallCaps/>
              </w:rPr>
              <w:t>Utilité</w:t>
            </w:r>
          </w:p>
        </w:tc>
      </w:tr>
      <w:tr w:rsidR="00FE18D7" w:rsidTr="000C2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E18D7" w:rsidRDefault="00FE18D7" w:rsidP="008024F6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configureFormFields</w:t>
            </w:r>
          </w:p>
        </w:tc>
        <w:tc>
          <w:tcPr>
            <w:tcW w:w="3021" w:type="dxa"/>
          </w:tcPr>
          <w:p w:rsidR="00FE18D7" w:rsidRDefault="00FE18D7" w:rsidP="000C22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FormMapper $formMapper</w:t>
            </w:r>
          </w:p>
        </w:tc>
        <w:tc>
          <w:tcPr>
            <w:tcW w:w="3021" w:type="dxa"/>
          </w:tcPr>
          <w:p w:rsidR="00FE18D7" w:rsidRDefault="00FE18D7" w:rsidP="000C22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page d’ajout et de modification (score,isCompleted,mcq,user)</w:t>
            </w:r>
          </w:p>
        </w:tc>
      </w:tr>
    </w:tbl>
    <w:p w:rsidR="00FE18D7" w:rsidRDefault="000949EB" w:rsidP="00FE18D7">
      <w:pPr>
        <w:pStyle w:val="Titre3"/>
      </w:pPr>
      <w:r>
        <w:t xml:space="preserve">Supprimer </w:t>
      </w:r>
      <w:r w:rsidR="00FE18D7">
        <w:t>un résultat</w:t>
      </w:r>
    </w:p>
    <w:p w:rsidR="00FE18D7" w:rsidRPr="00E2435C" w:rsidRDefault="00FE18D7" w:rsidP="00FE18D7">
      <w:pPr>
        <w:pStyle w:val="Titre4"/>
      </w:pPr>
      <w:r>
        <w:t>Maquette</w:t>
      </w:r>
    </w:p>
    <w:p w:rsidR="00FE18D7" w:rsidRDefault="00C86759" w:rsidP="00FE18D7">
      <w:r>
        <w:t>Voir aussi le document annexe associé : Cahier des spécifications détaillées.PDF</w:t>
      </w:r>
    </w:p>
    <w:p w:rsidR="00FE18D7" w:rsidRPr="00E2435C" w:rsidRDefault="00984ED6" w:rsidP="00FE18D7">
      <w:pPr>
        <w:pStyle w:val="Titre4"/>
        <w:rPr>
          <w:rStyle w:val="Titre2Car"/>
        </w:rPr>
      </w:pPr>
      <w:r>
        <w:t>Composant</w:t>
      </w:r>
      <w:r w:rsidR="00B54624">
        <w:t xml:space="preserve"> à 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375"/>
        <w:gridCol w:w="1431"/>
        <w:gridCol w:w="3568"/>
        <w:gridCol w:w="1086"/>
        <w:gridCol w:w="949"/>
      </w:tblGrid>
      <w:tr w:rsidR="00FE18D7" w:rsidTr="00B546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  <w:shd w:val="clear" w:color="auto" w:fill="92D050"/>
          </w:tcPr>
          <w:p w:rsidR="00FE18D7" w:rsidRPr="00B54624" w:rsidRDefault="00FE18D7" w:rsidP="004B2E5C">
            <w:pPr>
              <w:rPr>
                <w:smallCaps/>
              </w:rPr>
            </w:pPr>
            <w:r w:rsidRPr="00B54624">
              <w:rPr>
                <w:smallCaps/>
              </w:rPr>
              <w:t>Nom</w:t>
            </w:r>
          </w:p>
        </w:tc>
        <w:tc>
          <w:tcPr>
            <w:tcW w:w="1431" w:type="dxa"/>
            <w:shd w:val="clear" w:color="auto" w:fill="92D050"/>
          </w:tcPr>
          <w:p w:rsidR="00FE18D7" w:rsidRPr="00B54624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B54624">
              <w:rPr>
                <w:smallCaps/>
              </w:rPr>
              <w:t>Type</w:t>
            </w:r>
          </w:p>
        </w:tc>
        <w:tc>
          <w:tcPr>
            <w:tcW w:w="3568" w:type="dxa"/>
            <w:shd w:val="clear" w:color="auto" w:fill="92D050"/>
          </w:tcPr>
          <w:p w:rsidR="00FE18D7" w:rsidRPr="00B54624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B54624">
              <w:rPr>
                <w:smallCaps/>
              </w:rPr>
              <w:t>Valeur</w:t>
            </w:r>
          </w:p>
        </w:tc>
        <w:tc>
          <w:tcPr>
            <w:tcW w:w="992" w:type="dxa"/>
            <w:shd w:val="clear" w:color="auto" w:fill="92D050"/>
          </w:tcPr>
          <w:p w:rsidR="00FE18D7" w:rsidRPr="00B54624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B54624">
              <w:rPr>
                <w:smallCaps/>
              </w:rPr>
              <w:t>Exception</w:t>
            </w:r>
          </w:p>
        </w:tc>
        <w:tc>
          <w:tcPr>
            <w:tcW w:w="949" w:type="dxa"/>
            <w:shd w:val="clear" w:color="auto" w:fill="92D050"/>
          </w:tcPr>
          <w:p w:rsidR="00FE18D7" w:rsidRPr="00B54624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B54624">
              <w:rPr>
                <w:smallCaps/>
              </w:rPr>
              <w:t>Erreur</w:t>
            </w:r>
          </w:p>
        </w:tc>
      </w:tr>
      <w:tr w:rsidR="00FE18D7" w:rsidTr="00B546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FE18D7" w:rsidRPr="00684FDC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Oui, supprimer</w:t>
            </w:r>
          </w:p>
        </w:tc>
        <w:tc>
          <w:tcPr>
            <w:tcW w:w="1431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356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Supprime de la base de données et renvoi sur la liste des résultats</w:t>
            </w:r>
          </w:p>
        </w:tc>
        <w:tc>
          <w:tcPr>
            <w:tcW w:w="992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9" w:type="dxa"/>
          </w:tcPr>
          <w:p w:rsidR="00FE18D7" w:rsidRPr="00E2435C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18D7" w:rsidTr="00B546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5" w:type="dxa"/>
          </w:tcPr>
          <w:p w:rsidR="00FE18D7" w:rsidRPr="00684FDC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Editer</w:t>
            </w:r>
          </w:p>
        </w:tc>
        <w:tc>
          <w:tcPr>
            <w:tcW w:w="1431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356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la modification du résultat</w:t>
            </w:r>
          </w:p>
        </w:tc>
        <w:tc>
          <w:tcPr>
            <w:tcW w:w="992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9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E18D7" w:rsidRDefault="00FE18D7" w:rsidP="00FE18D7">
      <w:pPr>
        <w:pStyle w:val="Titre3"/>
      </w:pPr>
      <w:r>
        <w:lastRenderedPageBreak/>
        <w:t>Liste</w:t>
      </w:r>
      <w:r w:rsidR="008024F6">
        <w:t>r</w:t>
      </w:r>
      <w:r>
        <w:t xml:space="preserve"> des résultats </w:t>
      </w:r>
    </w:p>
    <w:p w:rsidR="00FE18D7" w:rsidRPr="00E2435C" w:rsidRDefault="00FE18D7" w:rsidP="00FE18D7">
      <w:pPr>
        <w:pStyle w:val="Titre4"/>
      </w:pPr>
      <w:r>
        <w:t>Maquette</w:t>
      </w:r>
    </w:p>
    <w:p w:rsidR="00FE18D7" w:rsidRDefault="00C86759" w:rsidP="00FE18D7">
      <w:r>
        <w:t>Voir aussi le document annexe associé : Cahier des spécifications détaillées.PDF</w:t>
      </w:r>
    </w:p>
    <w:p w:rsidR="00FE18D7" w:rsidRDefault="006E6E73" w:rsidP="00FE18D7">
      <w:pPr>
        <w:pStyle w:val="Titre4"/>
      </w:pPr>
      <w:r>
        <w:t>Composants à 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343"/>
        <w:gridCol w:w="3550"/>
        <w:gridCol w:w="2021"/>
        <w:gridCol w:w="2148"/>
      </w:tblGrid>
      <w:tr w:rsidR="00FE18D7" w:rsidTr="006E6E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  <w:shd w:val="clear" w:color="auto" w:fill="92D050"/>
          </w:tcPr>
          <w:p w:rsidR="00FE18D7" w:rsidRPr="006E6E73" w:rsidRDefault="00FE18D7" w:rsidP="004B2E5C">
            <w:pPr>
              <w:rPr>
                <w:smallCaps/>
              </w:rPr>
            </w:pPr>
            <w:r w:rsidRPr="006E6E73">
              <w:rPr>
                <w:smallCaps/>
              </w:rPr>
              <w:t>Nom</w:t>
            </w:r>
          </w:p>
        </w:tc>
        <w:tc>
          <w:tcPr>
            <w:tcW w:w="3550" w:type="dxa"/>
            <w:shd w:val="clear" w:color="auto" w:fill="92D050"/>
          </w:tcPr>
          <w:p w:rsidR="00FE18D7" w:rsidRPr="006E6E73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6E6E73">
              <w:rPr>
                <w:smallCaps/>
              </w:rPr>
              <w:t>Valeur</w:t>
            </w:r>
          </w:p>
        </w:tc>
        <w:tc>
          <w:tcPr>
            <w:tcW w:w="2021" w:type="dxa"/>
            <w:shd w:val="clear" w:color="auto" w:fill="92D050"/>
          </w:tcPr>
          <w:p w:rsidR="00FE18D7" w:rsidRPr="006E6E73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6E6E73">
              <w:rPr>
                <w:smallCaps/>
              </w:rPr>
              <w:t>A l’évènement</w:t>
            </w:r>
          </w:p>
        </w:tc>
        <w:tc>
          <w:tcPr>
            <w:tcW w:w="2148" w:type="dxa"/>
            <w:shd w:val="clear" w:color="auto" w:fill="92D050"/>
          </w:tcPr>
          <w:p w:rsidR="00FE18D7" w:rsidRPr="006E6E73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6E6E73">
              <w:rPr>
                <w:smallCaps/>
              </w:rPr>
              <w:t>BDD</w:t>
            </w:r>
          </w:p>
        </w:tc>
      </w:tr>
      <w:tr w:rsidR="00FE18D7" w:rsidTr="006E6E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FE18D7" w:rsidRPr="00684FDC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Us</w:t>
            </w:r>
            <w:r w:rsidR="008024F6">
              <w:rPr>
                <w:b w:val="0"/>
              </w:rPr>
              <w:t>e</w:t>
            </w:r>
            <w:r>
              <w:rPr>
                <w:b w:val="0"/>
              </w:rPr>
              <w:t>r</w:t>
            </w:r>
          </w:p>
        </w:tc>
        <w:tc>
          <w:tcPr>
            <w:tcW w:w="355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Utilisateur associé au résultat</w:t>
            </w:r>
          </w:p>
        </w:tc>
        <w:tc>
          <w:tcPr>
            <w:tcW w:w="2021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 la page de modification de l’utilisateur</w:t>
            </w:r>
          </w:p>
        </w:tc>
        <w:tc>
          <w:tcPr>
            <w:tcW w:w="214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user_id</w:t>
            </w:r>
          </w:p>
        </w:tc>
      </w:tr>
      <w:tr w:rsidR="00FE18D7" w:rsidTr="006E6E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Score</w:t>
            </w:r>
          </w:p>
        </w:tc>
        <w:tc>
          <w:tcPr>
            <w:tcW w:w="355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 du résultat</w:t>
            </w:r>
          </w:p>
        </w:tc>
        <w:tc>
          <w:tcPr>
            <w:tcW w:w="2021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</w:t>
            </w:r>
          </w:p>
        </w:tc>
      </w:tr>
      <w:tr w:rsidR="00FE18D7" w:rsidTr="006E6E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isCompleted</w:t>
            </w:r>
          </w:p>
        </w:tc>
        <w:tc>
          <w:tcPr>
            <w:tcW w:w="355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le QCM a été fini avant la fin du temps imparti</w:t>
            </w:r>
          </w:p>
        </w:tc>
        <w:tc>
          <w:tcPr>
            <w:tcW w:w="2021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is_completed</w:t>
            </w:r>
          </w:p>
        </w:tc>
      </w:tr>
      <w:tr w:rsidR="00FE18D7" w:rsidTr="006E6E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FE18D7" w:rsidRPr="00684FDC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Mcq</w:t>
            </w:r>
          </w:p>
        </w:tc>
        <w:tc>
          <w:tcPr>
            <w:tcW w:w="355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QCM lié au résultat</w:t>
            </w:r>
          </w:p>
        </w:tc>
        <w:tc>
          <w:tcPr>
            <w:tcW w:w="2021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Affiche la page de modification du QCM </w:t>
            </w:r>
          </w:p>
        </w:tc>
        <w:tc>
          <w:tcPr>
            <w:tcW w:w="214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mcq_id</w:t>
            </w:r>
          </w:p>
        </w:tc>
      </w:tr>
      <w:tr w:rsidR="00FE18D7" w:rsidTr="006E6E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Created At</w:t>
            </w:r>
          </w:p>
        </w:tc>
        <w:tc>
          <w:tcPr>
            <w:tcW w:w="355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création du résultat</w:t>
            </w:r>
          </w:p>
        </w:tc>
        <w:tc>
          <w:tcPr>
            <w:tcW w:w="2021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created_at</w:t>
            </w:r>
          </w:p>
        </w:tc>
      </w:tr>
      <w:tr w:rsidR="00FE18D7" w:rsidTr="006E6E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3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Updated At</w:t>
            </w:r>
          </w:p>
        </w:tc>
        <w:tc>
          <w:tcPr>
            <w:tcW w:w="355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modification du résultat</w:t>
            </w:r>
          </w:p>
        </w:tc>
        <w:tc>
          <w:tcPr>
            <w:tcW w:w="2021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4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updated_at</w:t>
            </w:r>
          </w:p>
        </w:tc>
      </w:tr>
    </w:tbl>
    <w:p w:rsidR="00FE18D7" w:rsidRDefault="00356B29" w:rsidP="00FE18D7">
      <w:pPr>
        <w:pStyle w:val="Titre4"/>
      </w:pPr>
      <w:r>
        <w:t>Fonction à appeler</w:t>
      </w:r>
    </w:p>
    <w:tbl>
      <w:tblPr>
        <w:tblStyle w:val="TableauGrille1Clair"/>
        <w:tblW w:w="9904" w:type="dxa"/>
        <w:tblLook w:val="04A0" w:firstRow="1" w:lastRow="0" w:firstColumn="1" w:lastColumn="0" w:noHBand="0" w:noVBand="1"/>
      </w:tblPr>
      <w:tblGrid>
        <w:gridCol w:w="1924"/>
        <w:gridCol w:w="1048"/>
        <w:gridCol w:w="6932"/>
      </w:tblGrid>
      <w:tr w:rsidR="00FE18D7" w:rsidTr="00356B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  <w:shd w:val="clear" w:color="auto" w:fill="92D050"/>
          </w:tcPr>
          <w:p w:rsidR="00FE18D7" w:rsidRPr="00356B29" w:rsidRDefault="00FE18D7" w:rsidP="004B2E5C">
            <w:pPr>
              <w:rPr>
                <w:smallCaps/>
              </w:rPr>
            </w:pPr>
            <w:r w:rsidRPr="00356B29">
              <w:rPr>
                <w:smallCaps/>
              </w:rPr>
              <w:t>Nom</w:t>
            </w:r>
          </w:p>
        </w:tc>
        <w:tc>
          <w:tcPr>
            <w:tcW w:w="1048" w:type="dxa"/>
            <w:shd w:val="clear" w:color="auto" w:fill="92D050"/>
          </w:tcPr>
          <w:p w:rsidR="00FE18D7" w:rsidRPr="00356B29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356B29">
              <w:rPr>
                <w:smallCaps/>
              </w:rPr>
              <w:t>Type</w:t>
            </w:r>
          </w:p>
        </w:tc>
        <w:tc>
          <w:tcPr>
            <w:tcW w:w="6932" w:type="dxa"/>
            <w:shd w:val="clear" w:color="auto" w:fill="92D050"/>
          </w:tcPr>
          <w:p w:rsidR="00FE18D7" w:rsidRPr="00356B29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356B29">
              <w:rPr>
                <w:smallCaps/>
              </w:rPr>
              <w:t>Action</w:t>
            </w:r>
          </w:p>
        </w:tc>
      </w:tr>
      <w:tr w:rsidR="00FE18D7" w:rsidTr="00356B29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FE18D7" w:rsidRPr="00684FDC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Listes des actions</w:t>
            </w:r>
          </w:p>
        </w:tc>
        <w:tc>
          <w:tcPr>
            <w:tcW w:w="104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6932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Affiche une liste d’action </w:t>
            </w:r>
          </w:p>
        </w:tc>
      </w:tr>
      <w:tr w:rsidR="00FE18D7" w:rsidTr="00356B2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FE18D7" w:rsidRPr="00684FDC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Editer</w:t>
            </w:r>
          </w:p>
        </w:tc>
        <w:tc>
          <w:tcPr>
            <w:tcW w:w="104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932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la page de modification du résultat sélectionné</w:t>
            </w:r>
          </w:p>
        </w:tc>
      </w:tr>
      <w:tr w:rsidR="00FE18D7" w:rsidTr="00356B29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Supprimer</w:t>
            </w:r>
          </w:p>
        </w:tc>
        <w:tc>
          <w:tcPr>
            <w:tcW w:w="104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932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18D7" w:rsidTr="00356B29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Afficher</w:t>
            </w:r>
          </w:p>
        </w:tc>
        <w:tc>
          <w:tcPr>
            <w:tcW w:w="104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6932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l’affichage du résultat</w:t>
            </w:r>
          </w:p>
        </w:tc>
      </w:tr>
      <w:tr w:rsidR="00FE18D7" w:rsidTr="00356B29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Export</w:t>
            </w:r>
          </w:p>
        </w:tc>
        <w:tc>
          <w:tcPr>
            <w:tcW w:w="104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6932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d’exporter les données en fonction de l’élément choisi dans la liste</w:t>
            </w:r>
          </w:p>
        </w:tc>
      </w:tr>
      <w:tr w:rsidR="00FE18D7" w:rsidTr="00356B29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Filtres</w:t>
            </w:r>
          </w:p>
        </w:tc>
        <w:tc>
          <w:tcPr>
            <w:tcW w:w="1048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6932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 de filtrer la liste des résultats en fonctions de champs prédéfinis</w:t>
            </w:r>
          </w:p>
        </w:tc>
      </w:tr>
    </w:tbl>
    <w:p w:rsidR="00FE18D7" w:rsidRPr="00684FDC" w:rsidRDefault="00C832E7" w:rsidP="00FE18D7">
      <w:pPr>
        <w:pStyle w:val="Titre4"/>
        <w:rPr>
          <w:sz w:val="26"/>
          <w:szCs w:val="26"/>
        </w:rPr>
      </w:pPr>
      <w:r>
        <w:t xml:space="preserve">Fonction à </w:t>
      </w:r>
      <w:r w:rsidR="008024F6">
        <w:t>appeler</w:t>
      </w:r>
    </w:p>
    <w:tbl>
      <w:tblPr>
        <w:tblStyle w:val="TableauGrille1Clair"/>
        <w:tblW w:w="9934" w:type="dxa"/>
        <w:tblLook w:val="04A0" w:firstRow="1" w:lastRow="0" w:firstColumn="1" w:lastColumn="0" w:noHBand="0" w:noVBand="1"/>
      </w:tblPr>
      <w:tblGrid>
        <w:gridCol w:w="2830"/>
        <w:gridCol w:w="1843"/>
        <w:gridCol w:w="5261"/>
      </w:tblGrid>
      <w:tr w:rsidR="00FE18D7" w:rsidTr="00505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92D050"/>
          </w:tcPr>
          <w:p w:rsidR="00FE18D7" w:rsidRPr="00C832E7" w:rsidRDefault="00FE18D7" w:rsidP="004B2E5C">
            <w:pPr>
              <w:rPr>
                <w:smallCaps/>
              </w:rPr>
            </w:pPr>
            <w:r w:rsidRPr="00C832E7">
              <w:rPr>
                <w:smallCaps/>
              </w:rPr>
              <w:t xml:space="preserve">Signature </w:t>
            </w:r>
          </w:p>
        </w:tc>
        <w:tc>
          <w:tcPr>
            <w:tcW w:w="1843" w:type="dxa"/>
            <w:shd w:val="clear" w:color="auto" w:fill="92D050"/>
          </w:tcPr>
          <w:p w:rsidR="00FE18D7" w:rsidRPr="00C832E7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C832E7">
              <w:rPr>
                <w:smallCaps/>
              </w:rPr>
              <w:t>Paramètres d’entrée</w:t>
            </w:r>
          </w:p>
        </w:tc>
        <w:tc>
          <w:tcPr>
            <w:tcW w:w="5261" w:type="dxa"/>
            <w:shd w:val="clear" w:color="auto" w:fill="92D050"/>
          </w:tcPr>
          <w:p w:rsidR="00FE18D7" w:rsidRPr="00C832E7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C832E7">
              <w:rPr>
                <w:smallCaps/>
              </w:rPr>
              <w:t>Utilité</w:t>
            </w:r>
          </w:p>
        </w:tc>
      </w:tr>
      <w:tr w:rsidR="00FE18D7" w:rsidTr="00505687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E18D7" w:rsidRDefault="00FE18D7" w:rsidP="00C832E7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configureListFields</w:t>
            </w:r>
          </w:p>
        </w:tc>
        <w:tc>
          <w:tcPr>
            <w:tcW w:w="1843" w:type="dxa"/>
          </w:tcPr>
          <w:p w:rsidR="00FE18D7" w:rsidRDefault="00FE18D7" w:rsidP="00C832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ListMapper $listMapper</w:t>
            </w:r>
          </w:p>
        </w:tc>
        <w:tc>
          <w:tcPr>
            <w:tcW w:w="5261" w:type="dxa"/>
          </w:tcPr>
          <w:p w:rsidR="00FE18D7" w:rsidRDefault="00FE18D7" w:rsidP="00C832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 dans la liste ainsi que les boutons d’action (user,score,isCompleted, mcq, created_at,updated_at)</w:t>
            </w:r>
          </w:p>
          <w:p w:rsidR="00FE18D7" w:rsidRDefault="00FE18D7" w:rsidP="00C832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Actions : view, edit, delete</w:t>
            </w:r>
          </w:p>
        </w:tc>
      </w:tr>
      <w:tr w:rsidR="00FE18D7" w:rsidTr="00505687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E18D7" w:rsidRDefault="00FE18D7" w:rsidP="00C832E7">
            <w:pPr>
              <w:jc w:val="left"/>
              <w:rPr>
                <w:b w:val="0"/>
                <w:bCs w:val="0"/>
                <w:color w:val="A57C2C"/>
              </w:rPr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configureDatagridFilters</w:t>
            </w:r>
          </w:p>
        </w:tc>
        <w:tc>
          <w:tcPr>
            <w:tcW w:w="1843" w:type="dxa"/>
          </w:tcPr>
          <w:p w:rsidR="00FE18D7" w:rsidRDefault="00FE18D7" w:rsidP="00C832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DatagridMapper </w:t>
            </w:r>
          </w:p>
          <w:p w:rsidR="00FE18D7" w:rsidRDefault="00FE18D7" w:rsidP="00C832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$datagridMapper</w:t>
            </w:r>
          </w:p>
        </w:tc>
        <w:tc>
          <w:tcPr>
            <w:tcW w:w="5261" w:type="dxa"/>
          </w:tcPr>
          <w:p w:rsidR="00FE18D7" w:rsidRDefault="00FE18D7" w:rsidP="00C832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de filtres (score, user,questionnaire)</w:t>
            </w:r>
          </w:p>
        </w:tc>
      </w:tr>
      <w:tr w:rsidR="00FE18D7" w:rsidTr="00505687">
        <w:trPr>
          <w:trHeight w:val="5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E18D7" w:rsidRDefault="00FE18D7" w:rsidP="00C832E7">
            <w:pPr>
              <w:jc w:val="left"/>
              <w:rPr>
                <w:b w:val="0"/>
                <w:bCs w:val="0"/>
                <w:color w:val="A57C2C"/>
              </w:rPr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t>$datagridValues</w:t>
            </w:r>
          </w:p>
        </w:tc>
        <w:tc>
          <w:tcPr>
            <w:tcW w:w="1843" w:type="dxa"/>
          </w:tcPr>
          <w:p w:rsidR="00FE18D7" w:rsidRDefault="00FE18D7" w:rsidP="00C832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261" w:type="dxa"/>
          </w:tcPr>
          <w:p w:rsidR="00FE18D7" w:rsidRDefault="00FE18D7" w:rsidP="00C832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 des ordonnancements disponibles dans la liste des éléments du groupe</w:t>
            </w:r>
          </w:p>
        </w:tc>
      </w:tr>
    </w:tbl>
    <w:p w:rsidR="00FE18D7" w:rsidRDefault="00FE18D7" w:rsidP="00FE18D7">
      <w:pPr>
        <w:pStyle w:val="Titre3"/>
      </w:pPr>
      <w:r>
        <w:lastRenderedPageBreak/>
        <w:t>Afficher un résultat</w:t>
      </w:r>
    </w:p>
    <w:p w:rsidR="00FE18D7" w:rsidRDefault="00FE18D7" w:rsidP="00FE18D7">
      <w:pPr>
        <w:pStyle w:val="Titre4"/>
      </w:pPr>
      <w:r>
        <w:t>Maquette</w:t>
      </w:r>
    </w:p>
    <w:p w:rsidR="00FE18D7" w:rsidRPr="00EF7680" w:rsidRDefault="00C86759" w:rsidP="00FE18D7">
      <w:r>
        <w:t>Voir aussi le document annexe associé : Cahier des spécifications détaillées.PDF</w:t>
      </w:r>
    </w:p>
    <w:p w:rsidR="00FE18D7" w:rsidRPr="00E2435C" w:rsidRDefault="009A1949" w:rsidP="00FE18D7">
      <w:pPr>
        <w:pStyle w:val="Titre4"/>
        <w:rPr>
          <w:rStyle w:val="Titre2Car"/>
        </w:rPr>
      </w:pPr>
      <w:r>
        <w:t>Composants à implémenter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573"/>
        <w:gridCol w:w="1683"/>
        <w:gridCol w:w="4620"/>
        <w:gridCol w:w="1330"/>
      </w:tblGrid>
      <w:tr w:rsidR="00FE18D7" w:rsidTr="009A19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  <w:shd w:val="clear" w:color="auto" w:fill="92D050"/>
          </w:tcPr>
          <w:p w:rsidR="00FE18D7" w:rsidRPr="009A1949" w:rsidRDefault="00FE18D7" w:rsidP="004B2E5C">
            <w:pPr>
              <w:rPr>
                <w:smallCaps/>
              </w:rPr>
            </w:pPr>
            <w:r w:rsidRPr="009A1949">
              <w:rPr>
                <w:smallCaps/>
              </w:rPr>
              <w:t>Nom</w:t>
            </w:r>
          </w:p>
        </w:tc>
        <w:tc>
          <w:tcPr>
            <w:tcW w:w="1683" w:type="dxa"/>
            <w:shd w:val="clear" w:color="auto" w:fill="92D050"/>
          </w:tcPr>
          <w:p w:rsidR="00FE18D7" w:rsidRPr="009A1949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9A1949">
              <w:rPr>
                <w:smallCaps/>
              </w:rPr>
              <w:t>Valeur</w:t>
            </w:r>
          </w:p>
        </w:tc>
        <w:tc>
          <w:tcPr>
            <w:tcW w:w="4620" w:type="dxa"/>
            <w:shd w:val="clear" w:color="auto" w:fill="92D050"/>
          </w:tcPr>
          <w:p w:rsidR="00FE18D7" w:rsidRPr="009A1949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9A1949">
              <w:rPr>
                <w:smallCaps/>
              </w:rPr>
              <w:t>A l’évènement</w:t>
            </w:r>
          </w:p>
        </w:tc>
        <w:tc>
          <w:tcPr>
            <w:tcW w:w="1330" w:type="dxa"/>
            <w:shd w:val="clear" w:color="auto" w:fill="92D050"/>
          </w:tcPr>
          <w:p w:rsidR="00FE18D7" w:rsidRPr="009A1949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9A1949">
              <w:rPr>
                <w:smallCaps/>
              </w:rPr>
              <w:t>BDD</w:t>
            </w:r>
          </w:p>
        </w:tc>
      </w:tr>
      <w:tr w:rsidR="00FE18D7" w:rsidTr="009A19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FE18D7" w:rsidRPr="00684FDC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Score</w:t>
            </w:r>
          </w:p>
        </w:tc>
        <w:tc>
          <w:tcPr>
            <w:tcW w:w="1683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 du résultat</w:t>
            </w:r>
          </w:p>
        </w:tc>
        <w:tc>
          <w:tcPr>
            <w:tcW w:w="4620" w:type="dxa"/>
          </w:tcPr>
          <w:p w:rsidR="00FE18D7" w:rsidRPr="00E2435C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</w:t>
            </w:r>
          </w:p>
        </w:tc>
      </w:tr>
      <w:tr w:rsidR="00FE18D7" w:rsidTr="009A19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isCompleted</w:t>
            </w:r>
          </w:p>
        </w:tc>
        <w:tc>
          <w:tcPr>
            <w:tcW w:w="1683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le QCM a été rempli à temps</w:t>
            </w:r>
          </w:p>
        </w:tc>
        <w:tc>
          <w:tcPr>
            <w:tcW w:w="4620" w:type="dxa"/>
          </w:tcPr>
          <w:p w:rsidR="00FE18D7" w:rsidRPr="00E2435C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is_completed</w:t>
            </w:r>
          </w:p>
        </w:tc>
      </w:tr>
      <w:tr w:rsidR="00FE18D7" w:rsidTr="009A19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FE18D7" w:rsidRPr="00684FDC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Questionnaire</w:t>
            </w:r>
          </w:p>
        </w:tc>
        <w:tc>
          <w:tcPr>
            <w:tcW w:w="1683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QCM lié</w:t>
            </w:r>
          </w:p>
        </w:tc>
        <w:tc>
          <w:tcPr>
            <w:tcW w:w="4620" w:type="dxa"/>
          </w:tcPr>
          <w:p w:rsidR="00FE18D7" w:rsidRPr="00E2435C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Affiche la page de modification du QCM </w:t>
            </w:r>
          </w:p>
        </w:tc>
        <w:tc>
          <w:tcPr>
            <w:tcW w:w="133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mcq_id</w:t>
            </w:r>
          </w:p>
        </w:tc>
      </w:tr>
      <w:tr w:rsidR="00FE18D7" w:rsidTr="009A19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Utilisateur</w:t>
            </w:r>
          </w:p>
        </w:tc>
        <w:tc>
          <w:tcPr>
            <w:tcW w:w="1683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Utilisateur lié</w:t>
            </w:r>
          </w:p>
        </w:tc>
        <w:tc>
          <w:tcPr>
            <w:tcW w:w="462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Affichage de la page de modification de l’utilisateur</w:t>
            </w:r>
          </w:p>
        </w:tc>
        <w:tc>
          <w:tcPr>
            <w:tcW w:w="133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18D7" w:rsidTr="009A19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Created At</w:t>
            </w:r>
          </w:p>
        </w:tc>
        <w:tc>
          <w:tcPr>
            <w:tcW w:w="1683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création du résultat</w:t>
            </w:r>
          </w:p>
        </w:tc>
        <w:tc>
          <w:tcPr>
            <w:tcW w:w="462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created_at</w:t>
            </w:r>
          </w:p>
        </w:tc>
      </w:tr>
      <w:tr w:rsidR="00FE18D7" w:rsidTr="009A19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3" w:type="dxa"/>
          </w:tcPr>
          <w:p w:rsidR="00FE18D7" w:rsidRDefault="00FE18D7" w:rsidP="004B2E5C">
            <w:pPr>
              <w:rPr>
                <w:b w:val="0"/>
              </w:rPr>
            </w:pPr>
            <w:r>
              <w:rPr>
                <w:b w:val="0"/>
              </w:rPr>
              <w:t>Updated At</w:t>
            </w:r>
          </w:p>
        </w:tc>
        <w:tc>
          <w:tcPr>
            <w:tcW w:w="1683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modification du résultat</w:t>
            </w:r>
          </w:p>
        </w:tc>
        <w:tc>
          <w:tcPr>
            <w:tcW w:w="462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30" w:type="dxa"/>
          </w:tcPr>
          <w:p w:rsidR="00FE18D7" w:rsidRDefault="00FE18D7" w:rsidP="004B2E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updated_at</w:t>
            </w:r>
          </w:p>
        </w:tc>
      </w:tr>
    </w:tbl>
    <w:p w:rsidR="00FE18D7" w:rsidRPr="00684FDC" w:rsidRDefault="004170EA" w:rsidP="00FE18D7">
      <w:pPr>
        <w:pStyle w:val="Titre4"/>
        <w:rPr>
          <w:sz w:val="26"/>
          <w:szCs w:val="26"/>
        </w:rPr>
      </w:pPr>
      <w:r>
        <w:t>Fonction à appeler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E18D7" w:rsidTr="004170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FE18D7" w:rsidRPr="004170EA" w:rsidRDefault="00FE18D7" w:rsidP="004B2E5C">
            <w:pPr>
              <w:rPr>
                <w:smallCaps/>
              </w:rPr>
            </w:pPr>
            <w:r w:rsidRPr="004170EA">
              <w:rPr>
                <w:smallCaps/>
              </w:rPr>
              <w:t>Signature de la fonction</w:t>
            </w:r>
          </w:p>
        </w:tc>
        <w:tc>
          <w:tcPr>
            <w:tcW w:w="3021" w:type="dxa"/>
            <w:shd w:val="clear" w:color="auto" w:fill="92D050"/>
          </w:tcPr>
          <w:p w:rsidR="00FE18D7" w:rsidRPr="004170EA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4170EA">
              <w:rPr>
                <w:smallCaps/>
              </w:rPr>
              <w:t>Paramètres d’entrée</w:t>
            </w:r>
          </w:p>
        </w:tc>
        <w:tc>
          <w:tcPr>
            <w:tcW w:w="3021" w:type="dxa"/>
            <w:shd w:val="clear" w:color="auto" w:fill="92D050"/>
          </w:tcPr>
          <w:p w:rsidR="00FE18D7" w:rsidRPr="004170EA" w:rsidRDefault="00FE18D7" w:rsidP="004B2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4170EA">
              <w:rPr>
                <w:smallCaps/>
              </w:rPr>
              <w:t>Utilité</w:t>
            </w:r>
          </w:p>
        </w:tc>
      </w:tr>
      <w:tr w:rsidR="00FE18D7" w:rsidTr="004170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E18D7" w:rsidRDefault="00FE18D7" w:rsidP="004170EA">
            <w:pPr>
              <w:jc w:val="left"/>
            </w:pPr>
            <w:r>
              <w:rPr>
                <w:b w:val="0"/>
                <w:bCs w:val="0"/>
                <w:color w:val="A57C2C"/>
              </w:rPr>
              <w:t xml:space="preserve">protected </w:t>
            </w:r>
            <w:r>
              <w:rPr>
                <w:b w:val="0"/>
                <w:bCs w:val="0"/>
                <w:color w:val="7F0055"/>
              </w:rPr>
              <w:t xml:space="preserve">function </w:t>
            </w:r>
            <w:r>
              <w:t>configureShowFields</w:t>
            </w:r>
          </w:p>
        </w:tc>
        <w:tc>
          <w:tcPr>
            <w:tcW w:w="3021" w:type="dxa"/>
          </w:tcPr>
          <w:p w:rsidR="00FE18D7" w:rsidRDefault="00FE18D7" w:rsidP="004170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ShowMapper $showMapper</w:t>
            </w:r>
          </w:p>
        </w:tc>
        <w:tc>
          <w:tcPr>
            <w:tcW w:w="3021" w:type="dxa"/>
          </w:tcPr>
          <w:p w:rsidR="00FE18D7" w:rsidRDefault="00FE18D7" w:rsidP="004170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Définis les éléments à afficher</w:t>
            </w:r>
            <w:r w:rsidR="008024F6">
              <w:t xml:space="preserve"> dans la page de la catégorie (</w:t>
            </w:r>
            <w:r>
              <w:t>score,user,mcq,isCompleted, createdAt, updatedAt)</w:t>
            </w:r>
          </w:p>
        </w:tc>
      </w:tr>
    </w:tbl>
    <w:p w:rsidR="00351A51" w:rsidRDefault="00703578" w:rsidP="00703578">
      <w:pPr>
        <w:pStyle w:val="Titre1"/>
      </w:pPr>
      <w:bookmarkStart w:id="30" w:name="_Toc451361876"/>
      <w:r>
        <w:lastRenderedPageBreak/>
        <w:t>Le Web Service</w:t>
      </w:r>
      <w:bookmarkEnd w:id="30"/>
    </w:p>
    <w:p w:rsidR="00027415" w:rsidRDefault="00027415" w:rsidP="00027415">
      <w:pPr>
        <w:pStyle w:val="Titre2"/>
        <w:numPr>
          <w:ilvl w:val="0"/>
          <w:numId w:val="45"/>
        </w:numPr>
      </w:pPr>
      <w:bookmarkStart w:id="31" w:name="_Toc451361877"/>
      <w:r>
        <w:t>Architecture du projet de developpement</w:t>
      </w:r>
      <w:bookmarkEnd w:id="31"/>
    </w:p>
    <w:p w:rsidR="00027415" w:rsidRDefault="00027415" w:rsidP="00027415">
      <w:pPr>
        <w:pStyle w:val="Titre3"/>
      </w:pPr>
      <w:r>
        <w:t>Le projet</w:t>
      </w:r>
    </w:p>
    <w:p w:rsidR="00027415" w:rsidRDefault="00027415" w:rsidP="00027415">
      <w:pPr>
        <w:pStyle w:val="Titre4"/>
      </w:pPr>
      <w:r>
        <w:t>Environnement de développement</w:t>
      </w:r>
    </w:p>
    <w:p w:rsidR="00027415" w:rsidRDefault="00027415" w:rsidP="00027415">
      <w:r>
        <w:t xml:space="preserve">Le projet d’administration est développé en </w:t>
      </w:r>
      <w:r w:rsidRPr="00AF65BF">
        <w:rPr>
          <w:b/>
        </w:rPr>
        <w:t>PHP</w:t>
      </w:r>
      <w:r>
        <w:t xml:space="preserve"> en </w:t>
      </w:r>
      <w:r w:rsidRPr="00AF65BF">
        <w:rPr>
          <w:b/>
        </w:rPr>
        <w:t>version 5.5.12</w:t>
      </w:r>
      <w:r>
        <w:t xml:space="preserve"> avec le Framework Symfony2 en </w:t>
      </w:r>
      <w:r w:rsidRPr="00AF65BF">
        <w:rPr>
          <w:b/>
        </w:rPr>
        <w:t xml:space="preserve">version 2.8 </w:t>
      </w:r>
      <w:r>
        <w:t xml:space="preserve">et le bundle </w:t>
      </w:r>
      <w:r>
        <w:rPr>
          <w:b/>
        </w:rPr>
        <w:t>APIRestBundle</w:t>
      </w:r>
      <w:r>
        <w:t xml:space="preserve"> en </w:t>
      </w:r>
      <w:r w:rsidRPr="00AF65BF">
        <w:rPr>
          <w:b/>
        </w:rPr>
        <w:t>version 2.3</w:t>
      </w:r>
      <w:r>
        <w:t xml:space="preserve"> </w:t>
      </w:r>
      <w:r w:rsidR="00AE2415">
        <w:t xml:space="preserve">pour la création du routing </w:t>
      </w:r>
      <w:r>
        <w:t xml:space="preserve">et </w:t>
      </w:r>
      <w:r w:rsidRPr="00027415">
        <w:rPr>
          <w:b/>
        </w:rPr>
        <w:t>JMSSerializer</w:t>
      </w:r>
      <w:r>
        <w:rPr>
          <w:b/>
        </w:rPr>
        <w:t>Bundle</w:t>
      </w:r>
      <w:r>
        <w:t xml:space="preserve"> en </w:t>
      </w:r>
      <w:r w:rsidRPr="00AE2415">
        <w:rPr>
          <w:b/>
        </w:rPr>
        <w:t>version 2.3</w:t>
      </w:r>
      <w:r w:rsidR="00AE2415">
        <w:t xml:space="preserve"> pour la création du flux json.</w:t>
      </w:r>
    </w:p>
    <w:p w:rsidR="00027415" w:rsidRPr="00B94E86" w:rsidRDefault="00027415" w:rsidP="00027415">
      <w:pPr>
        <w:pStyle w:val="Titre4"/>
      </w:pPr>
      <w:r>
        <w:t>Les dépendances Symfony2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555"/>
        <w:gridCol w:w="7651"/>
      </w:tblGrid>
      <w:tr w:rsidR="00027415" w:rsidTr="007855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92D050"/>
          </w:tcPr>
          <w:p w:rsidR="00027415" w:rsidRPr="004A0DFE" w:rsidRDefault="00027415" w:rsidP="00785507">
            <w:pPr>
              <w:rPr>
                <w:smallCaps/>
              </w:rPr>
            </w:pPr>
            <w:r w:rsidRPr="004A0DFE">
              <w:rPr>
                <w:smallCaps/>
              </w:rPr>
              <w:t>Eclipse</w:t>
            </w:r>
          </w:p>
        </w:tc>
        <w:tc>
          <w:tcPr>
            <w:tcW w:w="7651" w:type="dxa"/>
            <w:shd w:val="clear" w:color="auto" w:fill="92D050"/>
          </w:tcPr>
          <w:p w:rsidR="00027415" w:rsidRPr="004A0DFE" w:rsidRDefault="00027415" w:rsidP="00785507">
            <w:pPr>
              <w:autoSpaceDE w:val="0"/>
              <w:autoSpaceDN w:val="0"/>
              <w:adjustRightInd w:val="0"/>
              <w:spacing w:befor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mallCaps/>
                <w:kern w:val="0"/>
                <w:sz w:val="18"/>
                <w:szCs w:val="18"/>
              </w:rPr>
            </w:pPr>
            <w:r w:rsidRPr="004A0DFE">
              <w:rPr>
                <w:rFonts w:ascii="Segoe UI" w:hAnsi="Segoe UI" w:cs="Segoe UI"/>
                <w:smallCaps/>
                <w:kern w:val="0"/>
                <w:sz w:val="18"/>
                <w:szCs w:val="18"/>
              </w:rPr>
              <w:t>VERSION : Mars.1 Release (4.5.1)</w:t>
            </w:r>
          </w:p>
          <w:p w:rsidR="00027415" w:rsidRPr="004A0DFE" w:rsidRDefault="00027415" w:rsidP="007855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4A0DFE">
              <w:rPr>
                <w:rFonts w:ascii="Segoe UI" w:hAnsi="Segoe UI" w:cs="Segoe UI"/>
                <w:smallCaps/>
                <w:kern w:val="0"/>
                <w:sz w:val="18"/>
                <w:szCs w:val="18"/>
              </w:rPr>
              <w:t>Build ID : 20150924-1200</w:t>
            </w:r>
          </w:p>
        </w:tc>
      </w:tr>
      <w:tr w:rsidR="00027415" w:rsidTr="00785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027415" w:rsidRDefault="00027415" w:rsidP="00785507">
            <w:r>
              <w:t>Dépendances</w:t>
            </w:r>
          </w:p>
        </w:tc>
        <w:tc>
          <w:tcPr>
            <w:tcW w:w="7651" w:type="dxa"/>
          </w:tcPr>
          <w:p w:rsidR="00027415" w:rsidRDefault="00027415" w:rsidP="00785507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 w:rsidRPr="00AF65BF">
              <w:rPr>
                <w:rFonts w:ascii="Courier New" w:hAnsi="Courier New" w:cs="Courier New"/>
                <w:b/>
                <w:kern w:val="0"/>
              </w:rPr>
              <w:t>"php": "&gt;=5.5.12"</w:t>
            </w:r>
            <w:r>
              <w:rPr>
                <w:rFonts w:ascii="Courier New" w:hAnsi="Courier New" w:cs="Courier New"/>
                <w:kern w:val="0"/>
              </w:rPr>
              <w:t>,</w:t>
            </w:r>
          </w:p>
          <w:p w:rsidR="00027415" w:rsidRDefault="00027415" w:rsidP="000B2FA2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 w:rsidRPr="00AF65BF">
              <w:rPr>
                <w:rFonts w:ascii="Courier New" w:hAnsi="Courier New" w:cs="Courier New"/>
                <w:b/>
                <w:kern w:val="0"/>
              </w:rPr>
              <w:t>"symfony/symfony": "2.8.*"</w:t>
            </w:r>
            <w:r>
              <w:rPr>
                <w:rFonts w:ascii="Courier New" w:hAnsi="Courier New" w:cs="Courier New"/>
                <w:kern w:val="0"/>
              </w:rPr>
              <w:t>,</w:t>
            </w:r>
          </w:p>
          <w:p w:rsidR="00027415" w:rsidRDefault="00027415" w:rsidP="00785507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kern w:val="0"/>
              </w:rPr>
            </w:pPr>
            <w:r w:rsidRPr="00027415">
              <w:rPr>
                <w:rFonts w:ascii="Courier New" w:hAnsi="Courier New" w:cs="Courier New"/>
                <w:b/>
                <w:kern w:val="0"/>
              </w:rPr>
              <w:t>"friendsofsymfony/rest-bundle": "dev-master"</w:t>
            </w:r>
            <w:r>
              <w:rPr>
                <w:rFonts w:ascii="Courier New" w:hAnsi="Courier New" w:cs="Courier New"/>
                <w:kern w:val="0"/>
              </w:rPr>
              <w:t>,</w:t>
            </w:r>
          </w:p>
          <w:p w:rsidR="000B2FA2" w:rsidRPr="00A15D22" w:rsidRDefault="00027415" w:rsidP="000B2FA2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kern w:val="0"/>
                <w:sz w:val="18"/>
                <w:szCs w:val="18"/>
              </w:rPr>
            </w:pPr>
            <w:r w:rsidRPr="00027415">
              <w:rPr>
                <w:rFonts w:ascii="Courier New" w:hAnsi="Courier New" w:cs="Courier New"/>
                <w:b/>
                <w:kern w:val="0"/>
              </w:rPr>
              <w:t>"jms/serializer-bundle": "dev-master"</w:t>
            </w:r>
            <w:r>
              <w:rPr>
                <w:rFonts w:ascii="Courier New" w:hAnsi="Courier New" w:cs="Courier New"/>
                <w:kern w:val="0"/>
              </w:rPr>
              <w:t>,</w:t>
            </w:r>
          </w:p>
          <w:p w:rsidR="00027415" w:rsidRPr="00A15D22" w:rsidRDefault="00027415" w:rsidP="00785507">
            <w:pPr>
              <w:autoSpaceDE w:val="0"/>
              <w:autoSpaceDN w:val="0"/>
              <w:adjustRightInd w:val="0"/>
              <w:spacing w:befor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kern w:val="0"/>
                <w:sz w:val="18"/>
                <w:szCs w:val="18"/>
              </w:rPr>
            </w:pPr>
          </w:p>
        </w:tc>
      </w:tr>
    </w:tbl>
    <w:p w:rsidR="00027415" w:rsidRPr="00FD162F" w:rsidRDefault="00027415" w:rsidP="00027415">
      <w:r>
        <w:t xml:space="preserve">Afin d’installer les dépendances, il est conseillé d’utiliser </w:t>
      </w:r>
      <w:r w:rsidRPr="00EC6517">
        <w:rPr>
          <w:b/>
        </w:rPr>
        <w:t>Composer</w:t>
      </w:r>
      <w:r>
        <w:t xml:space="preserve"> de Symfony2. De cette manière, le Framework installera automatiquement les package et les dépendances nécessaires.</w:t>
      </w:r>
    </w:p>
    <w:p w:rsidR="00027415" w:rsidRDefault="00027415" w:rsidP="00027415">
      <w:pPr>
        <w:pStyle w:val="Titre3"/>
      </w:pPr>
      <w:r>
        <w:t>Architecture du projet de développement</w:t>
      </w:r>
    </w:p>
    <w:p w:rsidR="000B2FA2" w:rsidRDefault="000A7B7A" w:rsidP="00027415">
      <w:r>
        <w:rPr>
          <w:noProof/>
          <w:lang w:eastAsia="fr-FR"/>
        </w:rPr>
        <w:drawing>
          <wp:inline distT="0" distB="0" distL="0" distR="0" wp14:anchorId="381E6866" wp14:editId="0197EFD8">
            <wp:extent cx="1503218" cy="1407012"/>
            <wp:effectExtent l="0" t="0" r="1905" b="3175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142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A2" w:rsidRDefault="000B2FA2">
      <w:pPr>
        <w:jc w:val="left"/>
      </w:pPr>
      <w:r>
        <w:br w:type="page"/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4603"/>
        <w:gridCol w:w="4603"/>
      </w:tblGrid>
      <w:tr w:rsidR="00027415" w:rsidTr="007855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  <w:shd w:val="clear" w:color="auto" w:fill="92D050"/>
          </w:tcPr>
          <w:p w:rsidR="00027415" w:rsidRPr="004A0DFE" w:rsidRDefault="00027415" w:rsidP="00785507">
            <w:pPr>
              <w:rPr>
                <w:smallCaps/>
              </w:rPr>
            </w:pPr>
            <w:r w:rsidRPr="004A0DFE">
              <w:rPr>
                <w:smallCaps/>
              </w:rPr>
              <w:lastRenderedPageBreak/>
              <w:t>Nom du répertoire</w:t>
            </w:r>
          </w:p>
        </w:tc>
        <w:tc>
          <w:tcPr>
            <w:tcW w:w="4603" w:type="dxa"/>
            <w:shd w:val="clear" w:color="auto" w:fill="92D050"/>
          </w:tcPr>
          <w:p w:rsidR="00027415" w:rsidRPr="004A0DFE" w:rsidRDefault="00027415" w:rsidP="007855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4A0DFE">
              <w:rPr>
                <w:smallCaps/>
              </w:rPr>
              <w:t>Rôle</w:t>
            </w:r>
          </w:p>
        </w:tc>
      </w:tr>
      <w:tr w:rsidR="00027415" w:rsidTr="00785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027415" w:rsidRDefault="00027415" w:rsidP="00785507">
            <w:r>
              <w:t>Src\</w:t>
            </w:r>
          </w:p>
        </w:tc>
        <w:tc>
          <w:tcPr>
            <w:tcW w:w="4603" w:type="dxa"/>
          </w:tcPr>
          <w:p w:rsidR="00027415" w:rsidRDefault="00027415" w:rsidP="00785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Dossier répertoriant tous vos projets</w:t>
            </w:r>
          </w:p>
        </w:tc>
      </w:tr>
      <w:tr w:rsidR="00027415" w:rsidTr="00785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027415" w:rsidRDefault="00027415" w:rsidP="00785507">
            <w:r>
              <w:t>Src\</w:t>
            </w:r>
            <w:r w:rsidR="008164F9">
              <w:t>IIA</w:t>
            </w:r>
            <w:r>
              <w:t>\</w:t>
            </w:r>
          </w:p>
        </w:tc>
        <w:tc>
          <w:tcPr>
            <w:tcW w:w="4603" w:type="dxa"/>
          </w:tcPr>
          <w:p w:rsidR="00027415" w:rsidRDefault="00027415" w:rsidP="00816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Dossier répertoriant tous les projets </w:t>
            </w:r>
            <w:r w:rsidR="008164F9">
              <w:t>de l’entreprise « IIA »</w:t>
            </w:r>
          </w:p>
        </w:tc>
      </w:tr>
      <w:tr w:rsidR="00027415" w:rsidTr="00785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027415" w:rsidRDefault="00027415" w:rsidP="008164F9">
            <w:r>
              <w:t>Src\</w:t>
            </w:r>
            <w:r w:rsidR="008164F9">
              <w:t>IIA</w:t>
            </w:r>
            <w:r>
              <w:t>\</w:t>
            </w:r>
            <w:r w:rsidR="008164F9">
              <w:t>WebServiceBundle</w:t>
            </w:r>
            <w:r>
              <w:t>\</w:t>
            </w:r>
          </w:p>
        </w:tc>
        <w:tc>
          <w:tcPr>
            <w:tcW w:w="4603" w:type="dxa"/>
          </w:tcPr>
          <w:p w:rsidR="00027415" w:rsidRDefault="00027415" w:rsidP="00816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Dossier répertoriant </w:t>
            </w:r>
            <w:r w:rsidR="008164F9">
              <w:t>tous les composants permettant la création du web service.</w:t>
            </w:r>
          </w:p>
        </w:tc>
      </w:tr>
      <w:tr w:rsidR="00027415" w:rsidTr="00785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027415" w:rsidRDefault="008164F9" w:rsidP="008164F9">
            <w:r>
              <w:t>…</w:t>
            </w:r>
            <w:r w:rsidR="00027415">
              <w:t>\</w:t>
            </w:r>
            <w:r>
              <w:t>WebServiceBundle\Controller</w:t>
            </w:r>
          </w:p>
        </w:tc>
        <w:tc>
          <w:tcPr>
            <w:tcW w:w="4603" w:type="dxa"/>
          </w:tcPr>
          <w:p w:rsidR="00027415" w:rsidRDefault="000A7B7A" w:rsidP="005B4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Regroupe l’ensemble des class</w:t>
            </w:r>
            <w:r w:rsidR="005B41EF">
              <w:t>es</w:t>
            </w:r>
            <w:r>
              <w:t xml:space="preserve"> controller permettant de </w:t>
            </w:r>
            <w:r w:rsidR="005B41EF">
              <w:t>construire le flux reçu et envoyé ainsi que la génération du</w:t>
            </w:r>
            <w:r>
              <w:t xml:space="preserve"> routing URL.</w:t>
            </w:r>
          </w:p>
        </w:tc>
      </w:tr>
      <w:tr w:rsidR="00027415" w:rsidTr="00785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027415" w:rsidRDefault="00027415" w:rsidP="00412945">
            <w:r>
              <w:t>…\</w:t>
            </w:r>
            <w:r w:rsidR="00412945">
              <w:t>WebServiceBundle</w:t>
            </w:r>
            <w:r>
              <w:t>\</w:t>
            </w:r>
            <w:r w:rsidR="00412945">
              <w:t>DependencyInjection</w:t>
            </w:r>
          </w:p>
        </w:tc>
        <w:tc>
          <w:tcPr>
            <w:tcW w:w="4603" w:type="dxa"/>
          </w:tcPr>
          <w:p w:rsidR="00027415" w:rsidRDefault="00785507" w:rsidP="0041294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Regroupe </w:t>
            </w:r>
            <w:r w:rsidR="00412945">
              <w:t>Classes permettant la configuration et la gestion des bundles</w:t>
            </w:r>
            <w:r>
              <w:t>.</w:t>
            </w:r>
          </w:p>
        </w:tc>
      </w:tr>
      <w:tr w:rsidR="00027415" w:rsidTr="00785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027415" w:rsidRDefault="00027415" w:rsidP="008F581F">
            <w:r>
              <w:t>…\</w:t>
            </w:r>
            <w:r w:rsidR="008F581F">
              <w:t>WebServiceBundle</w:t>
            </w:r>
            <w:r>
              <w:t>\</w:t>
            </w:r>
            <w:r w:rsidR="008F581F">
              <w:t>Entity</w:t>
            </w:r>
          </w:p>
        </w:tc>
        <w:tc>
          <w:tcPr>
            <w:tcW w:w="4603" w:type="dxa"/>
          </w:tcPr>
          <w:p w:rsidR="00027415" w:rsidRDefault="008F581F" w:rsidP="008F58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Regroupe l’ensemble des classes métiers. Celle-ci dépendent entièrement du diagramme de classe de la base de données serveur.</w:t>
            </w:r>
          </w:p>
        </w:tc>
      </w:tr>
      <w:tr w:rsidR="00027415" w:rsidTr="00785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027415" w:rsidRDefault="00027415" w:rsidP="008F581F">
            <w:r>
              <w:t>…\</w:t>
            </w:r>
            <w:r w:rsidR="008F581F">
              <w:t>WebServiceBundle</w:t>
            </w:r>
            <w:r>
              <w:t>\</w:t>
            </w:r>
            <w:r w:rsidR="008F581F">
              <w:t>EntityJson</w:t>
            </w:r>
          </w:p>
        </w:tc>
        <w:tc>
          <w:tcPr>
            <w:tcW w:w="4603" w:type="dxa"/>
          </w:tcPr>
          <w:p w:rsidR="00027415" w:rsidRDefault="008F581F" w:rsidP="00785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Regroupe les classes existantes </w:t>
            </w:r>
            <w:r w:rsidR="00785507">
              <w:t>nécessaire</w:t>
            </w:r>
            <w:r>
              <w:t xml:space="preserve"> pour la création du flux JSON. Spécifique uniquement pour le flux. Les classes situées dans ce dossier permettent notamment le calcul du résultat dans le controller associé.</w:t>
            </w:r>
          </w:p>
        </w:tc>
      </w:tr>
      <w:tr w:rsidR="00027415" w:rsidTr="00785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027415" w:rsidRDefault="00027415" w:rsidP="00785507">
            <w:r>
              <w:t>…\</w:t>
            </w:r>
            <w:r w:rsidR="00785507">
              <w:t>WebServiceBundle</w:t>
            </w:r>
            <w:r>
              <w:t>\Re</w:t>
            </w:r>
            <w:r w:rsidR="00785507">
              <w:t>pository</w:t>
            </w:r>
          </w:p>
        </w:tc>
        <w:tc>
          <w:tcPr>
            <w:tcW w:w="4603" w:type="dxa"/>
          </w:tcPr>
          <w:p w:rsidR="00027415" w:rsidRDefault="00F42BB3" w:rsidP="00785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Regroupe l’ensemble des classes automatiquement créées par Doctrine ORM propre au fonctionnement de Symfony2</w:t>
            </w:r>
          </w:p>
        </w:tc>
      </w:tr>
      <w:tr w:rsidR="00F42BB3" w:rsidTr="007855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3" w:type="dxa"/>
          </w:tcPr>
          <w:p w:rsidR="00F42BB3" w:rsidRDefault="00F42BB3" w:rsidP="00785507">
            <w:r>
              <w:t>…\WebServiceBundle\Resources</w:t>
            </w:r>
          </w:p>
        </w:tc>
        <w:tc>
          <w:tcPr>
            <w:tcW w:w="4603" w:type="dxa"/>
          </w:tcPr>
          <w:p w:rsidR="00F42BB3" w:rsidRDefault="00F42BB3" w:rsidP="007855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Regroupe l’ensemble des fichiers de ressources tel que les fichiers de configuration ainsi que l’index des views.</w:t>
            </w:r>
          </w:p>
        </w:tc>
      </w:tr>
    </w:tbl>
    <w:p w:rsidR="001E3F40" w:rsidRDefault="00535D12" w:rsidP="001E3F40">
      <w:pPr>
        <w:pStyle w:val="Titre2"/>
      </w:pPr>
      <w:bookmarkStart w:id="32" w:name="_Toc451361878"/>
      <w:r>
        <w:lastRenderedPageBreak/>
        <w:t>Gestion du flux de connexion</w:t>
      </w:r>
      <w:r w:rsidR="00F90088">
        <w:t xml:space="preserve"> / Category</w:t>
      </w:r>
      <w:bookmarkEnd w:id="32"/>
    </w:p>
    <w:p w:rsidR="00023135" w:rsidRDefault="00023135" w:rsidP="00023135">
      <w:pPr>
        <w:pStyle w:val="Titre3"/>
      </w:pPr>
      <w:r>
        <w:t>Diagramme d’activité</w:t>
      </w:r>
    </w:p>
    <w:p w:rsidR="00023135" w:rsidRPr="00023135" w:rsidRDefault="00023135" w:rsidP="00023135">
      <w:r>
        <w:rPr>
          <w:noProof/>
          <w:lang w:eastAsia="fr-FR"/>
        </w:rPr>
        <w:drawing>
          <wp:inline distT="0" distB="0" distL="0" distR="0" wp14:anchorId="3CD8DC54" wp14:editId="66895875">
            <wp:extent cx="5852160" cy="4497583"/>
            <wp:effectExtent l="0" t="0" r="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iagramActivityFlow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49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40" w:rsidRDefault="00535D12" w:rsidP="00535D12">
      <w:pPr>
        <w:pStyle w:val="Titre3"/>
      </w:pPr>
      <w:r>
        <w:t>Le flux de connexion</w:t>
      </w:r>
    </w:p>
    <w:p w:rsidR="0009374F" w:rsidRDefault="00F90088" w:rsidP="00222009">
      <w:pPr>
        <w:pStyle w:val="Paragraphedeliste"/>
        <w:numPr>
          <w:ilvl w:val="0"/>
          <w:numId w:val="47"/>
        </w:numPr>
      </w:pPr>
      <w:r w:rsidRPr="00023135">
        <w:rPr>
          <w:b/>
          <w:noProof/>
          <w:lang w:eastAsia="fr-FR"/>
        </w:rPr>
        <w:t>Sens du flux</w:t>
      </w:r>
      <w:r w:rsidR="00023135">
        <w:rPr>
          <w:noProof/>
          <w:lang w:eastAsia="fr-FR"/>
        </w:rPr>
        <w:t xml:space="preserve"> : </w:t>
      </w:r>
      <w:r w:rsidR="0009374F">
        <w:rPr>
          <w:noProof/>
          <w:lang w:eastAsia="fr-FR"/>
        </w:rPr>
        <w:t>Application -&gt; Webservice</w:t>
      </w:r>
    </w:p>
    <w:p w:rsidR="00F90088" w:rsidRPr="00F90088" w:rsidRDefault="00F90088" w:rsidP="00F90088">
      <w:pPr>
        <w:pStyle w:val="Paragraphedeliste"/>
        <w:numPr>
          <w:ilvl w:val="0"/>
          <w:numId w:val="47"/>
        </w:numPr>
      </w:pPr>
      <w:r w:rsidRPr="00023135">
        <w:rPr>
          <w:b/>
          <w:noProof/>
          <w:lang w:eastAsia="fr-FR"/>
        </w:rPr>
        <w:t>Composition du flux</w:t>
      </w:r>
      <w:r>
        <w:rPr>
          <w:noProof/>
          <w:lang w:eastAsia="fr-FR"/>
        </w:rPr>
        <w:t> :</w:t>
      </w:r>
    </w:p>
    <w:p w:rsidR="00535D12" w:rsidRDefault="00F90088" w:rsidP="00F90088">
      <w:pPr>
        <w:pStyle w:val="Paragraphedeliste"/>
      </w:pPr>
      <w:r>
        <w:rPr>
          <w:noProof/>
          <w:lang w:eastAsia="fr-FR"/>
        </w:rPr>
        <w:t xml:space="preserve"> </w:t>
      </w:r>
      <w:r w:rsidR="00535D12">
        <w:rPr>
          <w:noProof/>
          <w:lang w:eastAsia="fr-FR"/>
        </w:rPr>
        <w:drawing>
          <wp:inline distT="0" distB="0" distL="0" distR="0" wp14:anchorId="3E1372EB" wp14:editId="0B2C893A">
            <wp:extent cx="2895600" cy="544928"/>
            <wp:effectExtent l="0" t="0" r="0" b="762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nnectionFlux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82" cy="55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12" w:rsidRDefault="00023135" w:rsidP="00023135">
      <w:pPr>
        <w:pStyle w:val="Paragraphedeliste"/>
        <w:numPr>
          <w:ilvl w:val="0"/>
          <w:numId w:val="47"/>
        </w:numPr>
      </w:pPr>
      <w:r w:rsidRPr="00023135">
        <w:rPr>
          <w:b/>
        </w:rPr>
        <w:t>T</w:t>
      </w:r>
      <w:r w:rsidR="00535D12" w:rsidRPr="00023135">
        <w:rPr>
          <w:b/>
        </w:rPr>
        <w:t>raitement du flux</w:t>
      </w:r>
      <w:r w:rsidRPr="00023135">
        <w:rPr>
          <w:b/>
        </w:rPr>
        <w:t xml:space="preserve"> de connexion</w:t>
      </w:r>
      <w:r>
        <w:t> :</w:t>
      </w:r>
    </w:p>
    <w:p w:rsidR="00535D12" w:rsidRDefault="00535D12" w:rsidP="00535D12">
      <w:pPr>
        <w:jc w:val="left"/>
      </w:pPr>
      <w:r>
        <w:rPr>
          <w:noProof/>
          <w:lang w:eastAsia="fr-FR"/>
        </w:rPr>
        <w:drawing>
          <wp:inline distT="0" distB="0" distL="0" distR="0" wp14:anchorId="4699201B" wp14:editId="7B7181D3">
            <wp:extent cx="6377940" cy="571500"/>
            <wp:effectExtent l="19050" t="0" r="41910" b="0"/>
            <wp:docPr id="78" name="Diagramme 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</wp:inline>
        </w:drawing>
      </w:r>
    </w:p>
    <w:p w:rsidR="00B72862" w:rsidRDefault="00B72862" w:rsidP="00B72862">
      <w:pPr>
        <w:pStyle w:val="Titre3"/>
      </w:pPr>
      <w:r>
        <w:lastRenderedPageBreak/>
        <w:t>Flux de retour</w:t>
      </w:r>
    </w:p>
    <w:p w:rsidR="00B72862" w:rsidRDefault="00B72862" w:rsidP="00B72862">
      <w:pPr>
        <w:pStyle w:val="Paragraphedeliste"/>
        <w:numPr>
          <w:ilvl w:val="0"/>
          <w:numId w:val="48"/>
        </w:numPr>
      </w:pPr>
      <w:r w:rsidRPr="00B72862">
        <w:rPr>
          <w:b/>
        </w:rPr>
        <w:t>Sens du flux</w:t>
      </w:r>
      <w:r>
        <w:t> : WebService -&gt; Application</w:t>
      </w:r>
    </w:p>
    <w:p w:rsidR="00B72862" w:rsidRDefault="00B72862" w:rsidP="00B72862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C8E6992" wp14:editId="0E74F1DD">
            <wp:extent cx="2137168" cy="1287780"/>
            <wp:effectExtent l="0" t="0" r="0" b="762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tegoryFlux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012" cy="12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62" w:rsidRDefault="00B72862" w:rsidP="00B72862">
      <w:pPr>
        <w:pStyle w:val="Paragraphedeliste"/>
        <w:numPr>
          <w:ilvl w:val="0"/>
          <w:numId w:val="48"/>
        </w:numPr>
      </w:pPr>
      <w:r w:rsidRPr="00B72862">
        <w:rPr>
          <w:b/>
        </w:rPr>
        <w:t>Url associée</w:t>
      </w:r>
      <w:r>
        <w:t xml:space="preserve"> : </w:t>
      </w:r>
      <w:hyperlink r:id="rId54" w:history="1">
        <w:r w:rsidRPr="00030860">
          <w:rPr>
            <w:rStyle w:val="Lienhypertexte"/>
          </w:rPr>
          <w:t>http://localhost/qcm/web/app_dev.php/api/categoriesusers/{idUser}.json</w:t>
        </w:r>
      </w:hyperlink>
    </w:p>
    <w:p w:rsidR="00B72862" w:rsidRDefault="00B72862" w:rsidP="00B72862">
      <w:pPr>
        <w:pStyle w:val="Paragraphedeliste"/>
        <w:numPr>
          <w:ilvl w:val="0"/>
          <w:numId w:val="48"/>
        </w:numPr>
      </w:pPr>
      <w:r w:rsidRPr="00B72862">
        <w:rPr>
          <w:b/>
        </w:rPr>
        <w:t>Traitement du flux de retour</w:t>
      </w:r>
      <w:r>
        <w:t> :</w:t>
      </w:r>
    </w:p>
    <w:p w:rsidR="00B72862" w:rsidRPr="00182A07" w:rsidRDefault="00B72862" w:rsidP="00B72862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76F6D5F" wp14:editId="48C3B74B">
            <wp:extent cx="5852160" cy="571500"/>
            <wp:effectExtent l="19050" t="0" r="34290" b="0"/>
            <wp:docPr id="80" name="Diagramme 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5" r:lo="rId56" r:qs="rId57" r:cs="rId58"/>
              </a:graphicData>
            </a:graphic>
          </wp:inline>
        </w:drawing>
      </w:r>
    </w:p>
    <w:p w:rsidR="00535D12" w:rsidRDefault="00535D12" w:rsidP="00535D12">
      <w:pPr>
        <w:pStyle w:val="Titre3"/>
      </w:pPr>
      <w:r>
        <w:t xml:space="preserve">Les fonctions associées au traitement du flux de </w:t>
      </w:r>
      <w:r w:rsidR="00BF7A49">
        <w:t>connexion</w:t>
      </w:r>
    </w:p>
    <w:tbl>
      <w:tblPr>
        <w:tblStyle w:val="TableauGrille1Clair"/>
        <w:tblW w:w="9918" w:type="dxa"/>
        <w:tblLook w:val="04A0" w:firstRow="1" w:lastRow="0" w:firstColumn="1" w:lastColumn="0" w:noHBand="0" w:noVBand="1"/>
      </w:tblPr>
      <w:tblGrid>
        <w:gridCol w:w="2457"/>
        <w:gridCol w:w="2219"/>
        <w:gridCol w:w="2300"/>
        <w:gridCol w:w="2942"/>
      </w:tblGrid>
      <w:tr w:rsidR="0009374F" w:rsidTr="009566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  <w:shd w:val="clear" w:color="auto" w:fill="92D050"/>
          </w:tcPr>
          <w:p w:rsidR="00535D12" w:rsidRPr="00DB14F8" w:rsidRDefault="00BF7A49" w:rsidP="00535D12">
            <w:pPr>
              <w:rPr>
                <w:smallCaps/>
              </w:rPr>
            </w:pPr>
            <w:r w:rsidRPr="00DB14F8">
              <w:rPr>
                <w:smallCaps/>
              </w:rPr>
              <w:t>Nom</w:t>
            </w:r>
          </w:p>
        </w:tc>
        <w:tc>
          <w:tcPr>
            <w:tcW w:w="2219" w:type="dxa"/>
            <w:shd w:val="clear" w:color="auto" w:fill="92D050"/>
          </w:tcPr>
          <w:p w:rsidR="00535D12" w:rsidRPr="00DB14F8" w:rsidRDefault="00535D12" w:rsidP="0053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Paramètre</w:t>
            </w:r>
          </w:p>
        </w:tc>
        <w:tc>
          <w:tcPr>
            <w:tcW w:w="2300" w:type="dxa"/>
            <w:shd w:val="clear" w:color="auto" w:fill="92D050"/>
          </w:tcPr>
          <w:p w:rsidR="00535D12" w:rsidRPr="00DB14F8" w:rsidRDefault="00535D12" w:rsidP="0053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Retour</w:t>
            </w:r>
          </w:p>
        </w:tc>
        <w:tc>
          <w:tcPr>
            <w:tcW w:w="2942" w:type="dxa"/>
            <w:shd w:val="clear" w:color="auto" w:fill="92D050"/>
          </w:tcPr>
          <w:p w:rsidR="00535D12" w:rsidRPr="00DB14F8" w:rsidRDefault="00535D12" w:rsidP="00535D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Rôle</w:t>
            </w:r>
          </w:p>
        </w:tc>
      </w:tr>
      <w:tr w:rsidR="0009374F" w:rsidTr="009566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535D12" w:rsidRDefault="00BF7A49" w:rsidP="00326212">
            <w:pPr>
              <w:jc w:val="left"/>
            </w:pPr>
            <w:r>
              <w:t>PostConnectionFlow</w:t>
            </w:r>
          </w:p>
        </w:tc>
        <w:tc>
          <w:tcPr>
            <w:tcW w:w="2219" w:type="dxa"/>
          </w:tcPr>
          <w:p w:rsidR="00535D12" w:rsidRDefault="00BF7A49" w:rsidP="003262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 username, string password</w:t>
            </w:r>
          </w:p>
        </w:tc>
        <w:tc>
          <w:tcPr>
            <w:tcW w:w="2300" w:type="dxa"/>
          </w:tcPr>
          <w:p w:rsidR="00535D12" w:rsidRDefault="00BF7A49" w:rsidP="003262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="0009374F">
              <w:t>bject Category if getCategory</w:t>
            </w:r>
            <w:r>
              <w:t>Information</w:t>
            </w:r>
          </w:p>
        </w:tc>
        <w:tc>
          <w:tcPr>
            <w:tcW w:w="2942" w:type="dxa"/>
          </w:tcPr>
          <w:p w:rsidR="00535D12" w:rsidRDefault="00BF7A49" w:rsidP="003262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Création du flux de connexion </w:t>
            </w:r>
            <w:r w:rsidR="00326212">
              <w:t>et retour de l’objet Category</w:t>
            </w:r>
          </w:p>
        </w:tc>
      </w:tr>
      <w:tr w:rsidR="0009374F" w:rsidTr="009566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326212" w:rsidRDefault="0009374F" w:rsidP="00326212">
            <w:pPr>
              <w:jc w:val="left"/>
            </w:pPr>
            <w:r>
              <w:t>GetCategory</w:t>
            </w:r>
            <w:r w:rsidR="00BF7A49">
              <w:t>Information</w:t>
            </w:r>
          </w:p>
          <w:p w:rsidR="00BF7A49" w:rsidRPr="009566CF" w:rsidRDefault="00326212" w:rsidP="00326212">
            <w:pPr>
              <w:jc w:val="left"/>
              <w:rPr>
                <w:b w:val="0"/>
                <w:i/>
                <w:sz w:val="16"/>
                <w:szCs w:val="16"/>
              </w:rPr>
            </w:pPr>
            <w:r w:rsidRPr="009566CF">
              <w:rPr>
                <w:b w:val="0"/>
                <w:i/>
                <w:sz w:val="16"/>
                <w:szCs w:val="16"/>
              </w:rPr>
              <w:t>(Appelée par PostConnectionFlow)</w:t>
            </w:r>
          </w:p>
        </w:tc>
        <w:tc>
          <w:tcPr>
            <w:tcW w:w="2219" w:type="dxa"/>
          </w:tcPr>
          <w:p w:rsidR="00BF7A49" w:rsidRDefault="00BF7A49" w:rsidP="003262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 flux utilisateur</w:t>
            </w:r>
          </w:p>
        </w:tc>
        <w:tc>
          <w:tcPr>
            <w:tcW w:w="2300" w:type="dxa"/>
          </w:tcPr>
          <w:p w:rsidR="00BF7A49" w:rsidRDefault="00BF7A49" w:rsidP="003262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flux des </w:t>
            </w:r>
            <w:r w:rsidR="00DB14F8">
              <w:t>catégories</w:t>
            </w:r>
          </w:p>
        </w:tc>
        <w:tc>
          <w:tcPr>
            <w:tcW w:w="2942" w:type="dxa"/>
          </w:tcPr>
          <w:p w:rsidR="00BF7A49" w:rsidRDefault="00BF7A49" w:rsidP="00C9161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Envoie le flux et retourne les informations de l’utilisateur</w:t>
            </w:r>
            <w:r w:rsidR="00C91615">
              <w:t>.</w:t>
            </w:r>
          </w:p>
        </w:tc>
      </w:tr>
      <w:tr w:rsidR="0009374F" w:rsidTr="009566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BF7A49" w:rsidRDefault="00BF7A49" w:rsidP="00326212">
            <w:pPr>
              <w:jc w:val="left"/>
            </w:pPr>
            <w:r>
              <w:t>DeserializeJsonFlow</w:t>
            </w:r>
          </w:p>
          <w:p w:rsidR="00326212" w:rsidRPr="009566CF" w:rsidRDefault="00326212" w:rsidP="00326212">
            <w:pPr>
              <w:jc w:val="left"/>
              <w:rPr>
                <w:b w:val="0"/>
                <w:i/>
                <w:sz w:val="16"/>
                <w:szCs w:val="16"/>
              </w:rPr>
            </w:pPr>
            <w:r w:rsidRPr="009566CF">
              <w:rPr>
                <w:b w:val="0"/>
                <w:i/>
                <w:sz w:val="16"/>
                <w:szCs w:val="16"/>
              </w:rPr>
              <w:t>(Appelée par PostConnectionFlow)</w:t>
            </w:r>
          </w:p>
        </w:tc>
        <w:tc>
          <w:tcPr>
            <w:tcW w:w="2219" w:type="dxa"/>
          </w:tcPr>
          <w:p w:rsidR="00BF7A49" w:rsidRDefault="00BF7A49" w:rsidP="003262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flux </w:t>
            </w:r>
            <w:r w:rsidR="00DB14F8">
              <w:t>category</w:t>
            </w:r>
          </w:p>
        </w:tc>
        <w:tc>
          <w:tcPr>
            <w:tcW w:w="2300" w:type="dxa"/>
          </w:tcPr>
          <w:p w:rsidR="00BF7A49" w:rsidRDefault="00CA4A9C" w:rsidP="003262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Object </w:t>
            </w:r>
            <w:r w:rsidR="00DB14F8">
              <w:t>Category</w:t>
            </w:r>
          </w:p>
        </w:tc>
        <w:tc>
          <w:tcPr>
            <w:tcW w:w="2942" w:type="dxa"/>
          </w:tcPr>
          <w:p w:rsidR="00BF7A49" w:rsidRDefault="00CA4A9C" w:rsidP="003262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Création de l’objet en fonction du flux reçu en paramètre</w:t>
            </w:r>
          </w:p>
        </w:tc>
      </w:tr>
    </w:tbl>
    <w:p w:rsidR="00771BF1" w:rsidRDefault="00771BF1">
      <w:pPr>
        <w:jc w:val="left"/>
        <w:rPr>
          <w:rFonts w:ascii="Calibri" w:eastAsiaTheme="majorEastAsia" w:hAnsi="Calibri" w:cstheme="majorBidi"/>
          <w:caps/>
          <w:noProof/>
          <w:color w:val="8DD21C"/>
          <w:sz w:val="24"/>
          <w14:ligatures w14:val="standardContextual"/>
        </w:rPr>
      </w:pPr>
      <w:r>
        <w:br w:type="page"/>
      </w:r>
    </w:p>
    <w:p w:rsidR="001E3F40" w:rsidRDefault="001E3F40" w:rsidP="001E3F40">
      <w:pPr>
        <w:pStyle w:val="Titre2"/>
      </w:pPr>
      <w:bookmarkStart w:id="33" w:name="_Toc451361879"/>
      <w:r>
        <w:lastRenderedPageBreak/>
        <w:t>Gestion du flux</w:t>
      </w:r>
      <w:r w:rsidR="00182A07">
        <w:t xml:space="preserve"> QCM</w:t>
      </w:r>
      <w:bookmarkEnd w:id="33"/>
    </w:p>
    <w:p w:rsidR="00727A99" w:rsidRDefault="00727A99" w:rsidP="00727A99">
      <w:pPr>
        <w:pStyle w:val="Titre3"/>
      </w:pPr>
      <w:r>
        <w:t>Diagramme d’activité</w:t>
      </w:r>
    </w:p>
    <w:p w:rsidR="00771BF1" w:rsidRDefault="00771BF1" w:rsidP="00771BF1">
      <w:r>
        <w:rPr>
          <w:noProof/>
          <w:lang w:eastAsia="fr-FR"/>
        </w:rPr>
        <w:drawing>
          <wp:inline distT="0" distB="0" distL="0" distR="0" wp14:anchorId="175B93A9" wp14:editId="2F3C84F3">
            <wp:extent cx="6207226" cy="3985260"/>
            <wp:effectExtent l="0" t="0" r="3175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MCQFlow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338" cy="399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F1" w:rsidRPr="00771BF1" w:rsidRDefault="00771BF1" w:rsidP="00771BF1">
      <w:r>
        <w:t>Voir aussi le cahier des spécification – Annexe.PDF</w:t>
      </w:r>
    </w:p>
    <w:p w:rsidR="00172565" w:rsidRDefault="00172565">
      <w:pPr>
        <w:jc w:val="left"/>
        <w:rPr>
          <w:rFonts w:asciiTheme="majorHAnsi" w:eastAsiaTheme="majorEastAsia" w:hAnsiTheme="majorHAnsi" w:cstheme="majorBidi"/>
          <w:b/>
          <w:bCs/>
          <w:smallCaps/>
          <w:color w:val="0D0D0D" w:themeColor="text1" w:themeTint="F2"/>
          <w14:ligatures w14:val="standardContextual"/>
        </w:rPr>
      </w:pPr>
      <w:r>
        <w:br w:type="page"/>
      </w:r>
    </w:p>
    <w:p w:rsidR="001E3F40" w:rsidRDefault="00727A99" w:rsidP="0009374F">
      <w:pPr>
        <w:pStyle w:val="Titre3"/>
      </w:pPr>
      <w:r>
        <w:lastRenderedPageBreak/>
        <w:t>Le flux des Qcms</w:t>
      </w:r>
    </w:p>
    <w:p w:rsidR="0009374F" w:rsidRDefault="00605167" w:rsidP="00FA5DD0">
      <w:pPr>
        <w:pStyle w:val="Paragraphedeliste"/>
        <w:numPr>
          <w:ilvl w:val="0"/>
          <w:numId w:val="46"/>
        </w:numPr>
      </w:pPr>
      <w:r w:rsidRPr="00605167">
        <w:rPr>
          <w:b/>
        </w:rPr>
        <w:t>Sens du flux</w:t>
      </w:r>
      <w:r>
        <w:t xml:space="preserve"> : </w:t>
      </w:r>
      <w:r w:rsidR="00222009">
        <w:t>Webs</w:t>
      </w:r>
      <w:r w:rsidR="0009374F">
        <w:t>ervice -&gt; Application</w:t>
      </w:r>
    </w:p>
    <w:p w:rsidR="00FA5DD0" w:rsidRDefault="00FA5DD0" w:rsidP="00FA5DD0">
      <w:pPr>
        <w:pStyle w:val="Paragraphedeliste"/>
        <w:numPr>
          <w:ilvl w:val="0"/>
          <w:numId w:val="46"/>
        </w:numPr>
      </w:pPr>
      <w:r w:rsidRPr="00605167">
        <w:rPr>
          <w:b/>
        </w:rPr>
        <w:t>Url associée</w:t>
      </w:r>
      <w:r>
        <w:t xml:space="preserve"> : </w:t>
      </w:r>
      <w:hyperlink r:id="rId61" w:history="1">
        <w:r w:rsidR="00771BF1" w:rsidRPr="00030860">
          <w:rPr>
            <w:rStyle w:val="Lienhypertexte"/>
          </w:rPr>
          <w:t>http://localhost/qcm/web/app_dev.php/api/mcqsusers/{idUser}.json</w:t>
        </w:r>
      </w:hyperlink>
    </w:p>
    <w:p w:rsidR="00FA5DD0" w:rsidRDefault="00771BF1" w:rsidP="00771BF1">
      <w:pPr>
        <w:pStyle w:val="Paragraphedeliste"/>
        <w:numPr>
          <w:ilvl w:val="0"/>
          <w:numId w:val="46"/>
        </w:numPr>
      </w:pPr>
      <w:r>
        <w:rPr>
          <w:b/>
        </w:rPr>
        <w:t>Composition du flux </w:t>
      </w:r>
      <w:r w:rsidRPr="00771BF1">
        <w:t>:</w:t>
      </w:r>
    </w:p>
    <w:p w:rsidR="00172565" w:rsidRPr="00FA5DD0" w:rsidRDefault="00172565" w:rsidP="00172565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FC52DDA" wp14:editId="0A7CDA4B">
            <wp:extent cx="2225040" cy="3766710"/>
            <wp:effectExtent l="0" t="0" r="3810" b="5715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066" cy="378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F8" w:rsidRDefault="00DB14F8" w:rsidP="0009374F">
      <w:pPr>
        <w:pStyle w:val="Titre3"/>
      </w:pPr>
      <w:r>
        <w:t>Le traitement du flux</w:t>
      </w:r>
    </w:p>
    <w:p w:rsidR="0014337C" w:rsidRPr="0014337C" w:rsidRDefault="0014337C" w:rsidP="0014337C">
      <w:r>
        <w:rPr>
          <w:noProof/>
          <w:lang w:eastAsia="fr-FR"/>
        </w:rPr>
        <w:drawing>
          <wp:inline distT="0" distB="0" distL="0" distR="0" wp14:anchorId="72CF1768" wp14:editId="0DC1D869">
            <wp:extent cx="5852160" cy="647700"/>
            <wp:effectExtent l="19050" t="0" r="34290" b="0"/>
            <wp:docPr id="82" name="Diagramme 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3" r:lo="rId64" r:qs="rId65" r:cs="rId66"/>
              </a:graphicData>
            </a:graphic>
          </wp:inline>
        </w:drawing>
      </w:r>
    </w:p>
    <w:p w:rsidR="00DB14F8" w:rsidRDefault="00DB14F8" w:rsidP="0009374F">
      <w:pPr>
        <w:pStyle w:val="Titre3"/>
      </w:pPr>
      <w:r>
        <w:t>Les fonctions associées au traitement du flux QCM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2457"/>
        <w:gridCol w:w="2238"/>
        <w:gridCol w:w="2262"/>
        <w:gridCol w:w="2249"/>
      </w:tblGrid>
      <w:tr w:rsidR="007C5A9B" w:rsidTr="00EC4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  <w:shd w:val="clear" w:color="auto" w:fill="92D050"/>
          </w:tcPr>
          <w:p w:rsidR="007C5A9B" w:rsidRPr="00DB14F8" w:rsidRDefault="007C5A9B" w:rsidP="002E51A4">
            <w:pPr>
              <w:rPr>
                <w:smallCaps/>
              </w:rPr>
            </w:pPr>
            <w:r w:rsidRPr="00DB14F8">
              <w:rPr>
                <w:smallCaps/>
              </w:rPr>
              <w:t>Nom</w:t>
            </w:r>
          </w:p>
        </w:tc>
        <w:tc>
          <w:tcPr>
            <w:tcW w:w="2238" w:type="dxa"/>
            <w:shd w:val="clear" w:color="auto" w:fill="92D050"/>
          </w:tcPr>
          <w:p w:rsidR="007C5A9B" w:rsidRPr="00DB14F8" w:rsidRDefault="007C5A9B" w:rsidP="002E51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Paramètre</w:t>
            </w:r>
          </w:p>
        </w:tc>
        <w:tc>
          <w:tcPr>
            <w:tcW w:w="2262" w:type="dxa"/>
            <w:shd w:val="clear" w:color="auto" w:fill="92D050"/>
          </w:tcPr>
          <w:p w:rsidR="007C5A9B" w:rsidRPr="00DB14F8" w:rsidRDefault="007C5A9B" w:rsidP="002E51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Retour</w:t>
            </w:r>
          </w:p>
        </w:tc>
        <w:tc>
          <w:tcPr>
            <w:tcW w:w="2249" w:type="dxa"/>
            <w:shd w:val="clear" w:color="auto" w:fill="92D050"/>
          </w:tcPr>
          <w:p w:rsidR="007C5A9B" w:rsidRPr="00DB14F8" w:rsidRDefault="007C5A9B" w:rsidP="002E51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Rôle</w:t>
            </w:r>
          </w:p>
        </w:tc>
      </w:tr>
      <w:tr w:rsidR="007C5A9B" w:rsidTr="00EC4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7C5A9B" w:rsidRDefault="00665C59" w:rsidP="002E51A4">
            <w:pPr>
              <w:jc w:val="left"/>
            </w:pPr>
            <w:r>
              <w:t>GetMCQ</w:t>
            </w:r>
            <w:r w:rsidR="007C5A9B">
              <w:t>Flow</w:t>
            </w:r>
          </w:p>
        </w:tc>
        <w:tc>
          <w:tcPr>
            <w:tcW w:w="2238" w:type="dxa"/>
          </w:tcPr>
          <w:p w:rsidR="007C5A9B" w:rsidRDefault="00665C59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 mcqFlow</w:t>
            </w:r>
          </w:p>
        </w:tc>
        <w:tc>
          <w:tcPr>
            <w:tcW w:w="2262" w:type="dxa"/>
          </w:tcPr>
          <w:p w:rsidR="007C5A9B" w:rsidRDefault="00EC4ECF" w:rsidP="00665C5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ArrayList&lt;</w:t>
            </w:r>
            <w:r w:rsidR="00665C59">
              <w:t>Mcq</w:t>
            </w:r>
            <w:r>
              <w:t>&gt;</w:t>
            </w:r>
            <w:r w:rsidR="007C5A9B">
              <w:t xml:space="preserve"> </w:t>
            </w:r>
          </w:p>
        </w:tc>
        <w:tc>
          <w:tcPr>
            <w:tcW w:w="2249" w:type="dxa"/>
          </w:tcPr>
          <w:p w:rsidR="007C5A9B" w:rsidRDefault="00665C59" w:rsidP="00EC4E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Récupération du flux envoyé par le webService</w:t>
            </w:r>
          </w:p>
        </w:tc>
      </w:tr>
      <w:tr w:rsidR="007C5A9B" w:rsidTr="00EC4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7C5A9B" w:rsidRDefault="007C5A9B" w:rsidP="002E51A4">
            <w:pPr>
              <w:jc w:val="left"/>
            </w:pPr>
            <w:r>
              <w:t>DeserializeJsonFlow</w:t>
            </w:r>
          </w:p>
          <w:p w:rsidR="007C5A9B" w:rsidRPr="00326212" w:rsidRDefault="007C5A9B" w:rsidP="00EC4ECF">
            <w:pPr>
              <w:jc w:val="left"/>
              <w:rPr>
                <w:b w:val="0"/>
                <w:i/>
              </w:rPr>
            </w:pPr>
            <w:r w:rsidRPr="00326212">
              <w:rPr>
                <w:b w:val="0"/>
                <w:i/>
              </w:rPr>
              <w:t>(</w:t>
            </w:r>
            <w:r w:rsidR="00EC4ECF">
              <w:rPr>
                <w:b w:val="0"/>
                <w:i/>
              </w:rPr>
              <w:t>Appelée par GetMcq</w:t>
            </w:r>
            <w:r w:rsidRPr="00326212">
              <w:rPr>
                <w:b w:val="0"/>
                <w:i/>
              </w:rPr>
              <w:t>Flow)</w:t>
            </w:r>
          </w:p>
        </w:tc>
        <w:tc>
          <w:tcPr>
            <w:tcW w:w="2238" w:type="dxa"/>
          </w:tcPr>
          <w:p w:rsidR="007C5A9B" w:rsidRDefault="007C5A9B" w:rsidP="00EC4E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flux </w:t>
            </w:r>
            <w:r w:rsidR="00EC4ECF">
              <w:t>Mcq</w:t>
            </w:r>
          </w:p>
        </w:tc>
        <w:tc>
          <w:tcPr>
            <w:tcW w:w="2262" w:type="dxa"/>
          </w:tcPr>
          <w:p w:rsidR="007C5A9B" w:rsidRDefault="007C5A9B" w:rsidP="00EC4E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Object </w:t>
            </w:r>
            <w:r w:rsidR="00EC4ECF">
              <w:t>MCQ</w:t>
            </w:r>
          </w:p>
        </w:tc>
        <w:tc>
          <w:tcPr>
            <w:tcW w:w="2249" w:type="dxa"/>
          </w:tcPr>
          <w:p w:rsidR="007C5A9B" w:rsidRDefault="007C5A9B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Création de l’objet en fonction du flux reçu en paramètre</w:t>
            </w:r>
          </w:p>
        </w:tc>
      </w:tr>
    </w:tbl>
    <w:p w:rsidR="001E3F40" w:rsidRPr="001E3F40" w:rsidRDefault="001E3F40" w:rsidP="001E3F40">
      <w:pPr>
        <w:pStyle w:val="Titre2"/>
      </w:pPr>
      <w:bookmarkStart w:id="34" w:name="_Toc451361880"/>
      <w:r>
        <w:lastRenderedPageBreak/>
        <w:t>Gestion du flux des résultats</w:t>
      </w:r>
      <w:bookmarkEnd w:id="34"/>
    </w:p>
    <w:p w:rsidR="00915348" w:rsidRDefault="00341F70" w:rsidP="00341F70">
      <w:pPr>
        <w:pStyle w:val="Titre3"/>
      </w:pPr>
      <w:r>
        <w:t>Diagramme d’activité</w:t>
      </w:r>
    </w:p>
    <w:p w:rsidR="009A54E1" w:rsidRDefault="009A54E1" w:rsidP="009A54E1">
      <w:r>
        <w:rPr>
          <w:noProof/>
          <w:lang w:eastAsia="fr-FR"/>
        </w:rPr>
        <w:drawing>
          <wp:inline distT="0" distB="0" distL="0" distR="0" wp14:anchorId="6097EFB6" wp14:editId="3FD40277">
            <wp:extent cx="5852160" cy="4200525"/>
            <wp:effectExtent l="0" t="0" r="0" b="9525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E1" w:rsidRPr="009A54E1" w:rsidRDefault="009A54E1" w:rsidP="009A54E1">
      <w:r>
        <w:t>Voir aussi Cahier des spécifications détaillées – Annexe.PDF</w:t>
      </w:r>
    </w:p>
    <w:p w:rsidR="00D645B3" w:rsidRDefault="00D645B3">
      <w:pPr>
        <w:jc w:val="left"/>
        <w:rPr>
          <w:rFonts w:asciiTheme="majorHAnsi" w:eastAsiaTheme="majorEastAsia" w:hAnsiTheme="majorHAnsi" w:cstheme="majorBidi"/>
          <w:b/>
          <w:bCs/>
          <w:smallCaps/>
          <w:color w:val="0D0D0D" w:themeColor="text1" w:themeTint="F2"/>
          <w14:ligatures w14:val="standardContextual"/>
        </w:rPr>
      </w:pPr>
      <w:r>
        <w:br w:type="page"/>
      </w:r>
    </w:p>
    <w:p w:rsidR="00341F70" w:rsidRDefault="00341F70" w:rsidP="00341F70">
      <w:pPr>
        <w:pStyle w:val="Titre3"/>
      </w:pPr>
      <w:r>
        <w:lastRenderedPageBreak/>
        <w:t>Le flux de Résultat</w:t>
      </w:r>
    </w:p>
    <w:p w:rsidR="00341F70" w:rsidRDefault="00341F70" w:rsidP="00341F70">
      <w:pPr>
        <w:pStyle w:val="Paragraphedeliste"/>
        <w:numPr>
          <w:ilvl w:val="0"/>
          <w:numId w:val="49"/>
        </w:numPr>
      </w:pPr>
      <w:r>
        <w:t>Sens du flux :</w:t>
      </w:r>
      <w:r w:rsidR="00993692">
        <w:t xml:space="preserve"> Application -&gt; Webservice</w:t>
      </w:r>
    </w:p>
    <w:p w:rsidR="00762ECD" w:rsidRDefault="00341F70" w:rsidP="00762ECD">
      <w:pPr>
        <w:pStyle w:val="Paragraphedeliste"/>
        <w:numPr>
          <w:ilvl w:val="0"/>
          <w:numId w:val="49"/>
        </w:numPr>
      </w:pPr>
      <w:r>
        <w:t>Url associée :</w:t>
      </w:r>
      <w:r w:rsidR="00993692">
        <w:t xml:space="preserve"> </w:t>
      </w:r>
      <w:hyperlink r:id="rId69" w:history="1">
        <w:r w:rsidR="00762ECD" w:rsidRPr="00030860">
          <w:rPr>
            <w:rStyle w:val="Lienhypertexte"/>
          </w:rPr>
          <w:t>http://localhost/qcm/web/app_dev.php/api/result.json</w:t>
        </w:r>
      </w:hyperlink>
    </w:p>
    <w:p w:rsidR="00762ECD" w:rsidRDefault="00762ECD" w:rsidP="00762ECD">
      <w:pPr>
        <w:pStyle w:val="Paragraphedeliste"/>
        <w:numPr>
          <w:ilvl w:val="0"/>
          <w:numId w:val="49"/>
        </w:numPr>
      </w:pPr>
      <w:r>
        <w:t>Composition du flux :</w:t>
      </w:r>
    </w:p>
    <w:p w:rsidR="00D645B3" w:rsidRDefault="00D645B3" w:rsidP="00D645B3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436F77E8" wp14:editId="2657CF9B">
            <wp:extent cx="1681191" cy="2781300"/>
            <wp:effectExtent l="0" t="0" r="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84637" cy="27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F70" w:rsidRDefault="00341F70" w:rsidP="00762ECD">
      <w:pPr>
        <w:pStyle w:val="Titre3"/>
      </w:pPr>
      <w:r>
        <w:t>Le traitement du flux</w:t>
      </w:r>
    </w:p>
    <w:p w:rsidR="00D645B3" w:rsidRPr="00D645B3" w:rsidRDefault="00D645B3" w:rsidP="00D645B3">
      <w:r>
        <w:rPr>
          <w:noProof/>
          <w:lang w:eastAsia="fr-FR"/>
        </w:rPr>
        <w:drawing>
          <wp:inline distT="0" distB="0" distL="0" distR="0" wp14:anchorId="11C43C5C" wp14:editId="304C611A">
            <wp:extent cx="5852160" cy="647700"/>
            <wp:effectExtent l="19050" t="0" r="34290" b="0"/>
            <wp:docPr id="97" name="Diagramme 9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1" r:lo="rId72" r:qs="rId73" r:cs="rId74"/>
              </a:graphicData>
            </a:graphic>
          </wp:inline>
        </w:drawing>
      </w:r>
    </w:p>
    <w:p w:rsidR="00341F70" w:rsidRDefault="00341F70" w:rsidP="00341F70">
      <w:pPr>
        <w:pStyle w:val="Titre3"/>
      </w:pPr>
      <w:r>
        <w:t>Les fonctions associées</w:t>
      </w:r>
    </w:p>
    <w:tbl>
      <w:tblPr>
        <w:tblStyle w:val="TableauGrille1Clair"/>
        <w:tblW w:w="9493" w:type="dxa"/>
        <w:tblLook w:val="04A0" w:firstRow="1" w:lastRow="0" w:firstColumn="1" w:lastColumn="0" w:noHBand="0" w:noVBand="1"/>
      </w:tblPr>
      <w:tblGrid>
        <w:gridCol w:w="2457"/>
        <w:gridCol w:w="2238"/>
        <w:gridCol w:w="2262"/>
        <w:gridCol w:w="2536"/>
      </w:tblGrid>
      <w:tr w:rsidR="00D645B3" w:rsidTr="00010D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  <w:shd w:val="clear" w:color="auto" w:fill="92D050"/>
          </w:tcPr>
          <w:p w:rsidR="00D645B3" w:rsidRPr="00DB14F8" w:rsidRDefault="00D645B3" w:rsidP="002E51A4">
            <w:pPr>
              <w:rPr>
                <w:smallCaps/>
              </w:rPr>
            </w:pPr>
            <w:r w:rsidRPr="00DB14F8">
              <w:rPr>
                <w:smallCaps/>
              </w:rPr>
              <w:t>Nom</w:t>
            </w:r>
          </w:p>
        </w:tc>
        <w:tc>
          <w:tcPr>
            <w:tcW w:w="2238" w:type="dxa"/>
            <w:shd w:val="clear" w:color="auto" w:fill="92D050"/>
          </w:tcPr>
          <w:p w:rsidR="00D645B3" w:rsidRPr="00DB14F8" w:rsidRDefault="00D645B3" w:rsidP="002E51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Paramètre</w:t>
            </w:r>
          </w:p>
        </w:tc>
        <w:tc>
          <w:tcPr>
            <w:tcW w:w="2262" w:type="dxa"/>
            <w:shd w:val="clear" w:color="auto" w:fill="92D050"/>
          </w:tcPr>
          <w:p w:rsidR="00D645B3" w:rsidRPr="00DB14F8" w:rsidRDefault="00D645B3" w:rsidP="002E51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Retour</w:t>
            </w:r>
          </w:p>
        </w:tc>
        <w:tc>
          <w:tcPr>
            <w:tcW w:w="2536" w:type="dxa"/>
            <w:shd w:val="clear" w:color="auto" w:fill="92D050"/>
          </w:tcPr>
          <w:p w:rsidR="00D645B3" w:rsidRPr="00DB14F8" w:rsidRDefault="00D645B3" w:rsidP="002E51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Rôle</w:t>
            </w:r>
          </w:p>
        </w:tc>
      </w:tr>
      <w:tr w:rsidR="00D645B3" w:rsidTr="00010D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D645B3" w:rsidRDefault="00D645B3" w:rsidP="002E51A4">
            <w:pPr>
              <w:jc w:val="left"/>
            </w:pPr>
            <w:r>
              <w:t>PostResultAction</w:t>
            </w:r>
          </w:p>
        </w:tc>
        <w:tc>
          <w:tcPr>
            <w:tcW w:w="2238" w:type="dxa"/>
          </w:tcPr>
          <w:p w:rsidR="00D645B3" w:rsidRDefault="00D645B3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 jsonData</w:t>
            </w:r>
          </w:p>
        </w:tc>
        <w:tc>
          <w:tcPr>
            <w:tcW w:w="2262" w:type="dxa"/>
          </w:tcPr>
          <w:p w:rsidR="00D645B3" w:rsidRDefault="00D645B3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null</w:t>
            </w:r>
          </w:p>
        </w:tc>
        <w:tc>
          <w:tcPr>
            <w:tcW w:w="2536" w:type="dxa"/>
          </w:tcPr>
          <w:p w:rsidR="00D645B3" w:rsidRDefault="00D645B3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Récupération du flux envoyé par l’application et désérialise le flux</w:t>
            </w:r>
          </w:p>
        </w:tc>
      </w:tr>
      <w:tr w:rsidR="00D645B3" w:rsidTr="00010D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D645B3" w:rsidRDefault="00D645B3" w:rsidP="002E51A4">
            <w:pPr>
              <w:jc w:val="left"/>
            </w:pPr>
            <w:r>
              <w:t>CalcResult</w:t>
            </w:r>
          </w:p>
          <w:p w:rsidR="00D645B3" w:rsidRPr="00326212" w:rsidRDefault="00D645B3" w:rsidP="002E51A4">
            <w:pPr>
              <w:jc w:val="left"/>
              <w:rPr>
                <w:b w:val="0"/>
                <w:i/>
              </w:rPr>
            </w:pPr>
            <w:r w:rsidRPr="00326212">
              <w:rPr>
                <w:b w:val="0"/>
                <w:i/>
              </w:rPr>
              <w:t>(</w:t>
            </w:r>
            <w:r>
              <w:rPr>
                <w:b w:val="0"/>
                <w:i/>
              </w:rPr>
              <w:t>Appelée par PostResultAction</w:t>
            </w:r>
            <w:r w:rsidRPr="00326212">
              <w:rPr>
                <w:b w:val="0"/>
                <w:i/>
              </w:rPr>
              <w:t>)</w:t>
            </w:r>
          </w:p>
        </w:tc>
        <w:tc>
          <w:tcPr>
            <w:tcW w:w="2238" w:type="dxa"/>
          </w:tcPr>
          <w:p w:rsidR="00D645B3" w:rsidRDefault="00D645B3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Answer a, Question q</w:t>
            </w:r>
          </w:p>
        </w:tc>
        <w:tc>
          <w:tcPr>
            <w:tcW w:w="2262" w:type="dxa"/>
          </w:tcPr>
          <w:p w:rsidR="00D645B3" w:rsidRDefault="00D645B3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null</w:t>
            </w:r>
          </w:p>
        </w:tc>
        <w:tc>
          <w:tcPr>
            <w:tcW w:w="2536" w:type="dxa"/>
          </w:tcPr>
          <w:p w:rsidR="00D645B3" w:rsidRDefault="00D645B3" w:rsidP="002E51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Calcule le score et envoie en base de données</w:t>
            </w:r>
          </w:p>
        </w:tc>
      </w:tr>
    </w:tbl>
    <w:p w:rsidR="00341F70" w:rsidRPr="00341F70" w:rsidRDefault="00341F70" w:rsidP="00341F70"/>
    <w:p w:rsidR="007C6F9E" w:rsidRPr="001218FD" w:rsidRDefault="007C6F9E" w:rsidP="001218FD">
      <w:pPr>
        <w:pStyle w:val="Titre1"/>
      </w:pPr>
      <w:bookmarkStart w:id="35" w:name="_Toc451361881"/>
      <w:r w:rsidRPr="001218FD">
        <w:lastRenderedPageBreak/>
        <w:t>L’application</w:t>
      </w:r>
      <w:bookmarkEnd w:id="35"/>
    </w:p>
    <w:p w:rsidR="00581663" w:rsidRDefault="00581663" w:rsidP="00027415">
      <w:pPr>
        <w:pStyle w:val="Titre2"/>
        <w:numPr>
          <w:ilvl w:val="0"/>
          <w:numId w:val="12"/>
        </w:numPr>
      </w:pPr>
      <w:bookmarkStart w:id="36" w:name="_Toc451361882"/>
      <w:r>
        <w:t>Charte graphique</w:t>
      </w:r>
      <w:r w:rsidR="00E90B67">
        <w:t xml:space="preserve"> et ergonomie</w:t>
      </w:r>
      <w:bookmarkEnd w:id="36"/>
    </w:p>
    <w:p w:rsidR="00653090" w:rsidRPr="00653090" w:rsidRDefault="00653090" w:rsidP="00653090">
      <w:pPr>
        <w:pStyle w:val="Titre3"/>
      </w:pPr>
      <w:r>
        <w:t>Graphisme</w:t>
      </w:r>
    </w:p>
    <w:p w:rsidR="00581663" w:rsidRDefault="00515555" w:rsidP="00581663">
      <w:r>
        <w:t xml:space="preserve">La charte graphique utilisé est celle correspondante au site de référence de TACTfactory, </w:t>
      </w:r>
      <w:hyperlink r:id="rId76" w:history="1">
        <w:r w:rsidRPr="00184C57">
          <w:rPr>
            <w:rStyle w:val="Lienhypertexte"/>
          </w:rPr>
          <w:t>www.tactfactory.com</w:t>
        </w:r>
      </w:hyperlink>
      <w:r>
        <w:t>. L’application est essentiellement composée des trois couleurs identitaires de l’entreprise à savoir vert, blanc, noir.</w:t>
      </w:r>
    </w:p>
    <w:p w:rsidR="00653090" w:rsidRDefault="00653090" w:rsidP="00653090">
      <w:pPr>
        <w:pStyle w:val="Titre3"/>
      </w:pPr>
      <w:r>
        <w:t>Navigation</w:t>
      </w:r>
    </w:p>
    <w:p w:rsidR="00653090" w:rsidRDefault="00211EB3" w:rsidP="00581663">
      <w:r>
        <w:t xml:space="preserve">De manière à faciliter l’accessibilité des QCM, un maximum de trois actions </w:t>
      </w:r>
      <w:r w:rsidR="005951FE">
        <w:t>seront exécutées par l’utilisateur.</w:t>
      </w:r>
      <w:r w:rsidR="00653090">
        <w:t xml:space="preserve"> Deux zones de navigation seront mises en place :</w:t>
      </w:r>
    </w:p>
    <w:p w:rsidR="00653090" w:rsidRDefault="00653090" w:rsidP="00653090">
      <w:pPr>
        <w:pStyle w:val="Paragraphedeliste"/>
        <w:numPr>
          <w:ilvl w:val="0"/>
          <w:numId w:val="22"/>
        </w:numPr>
      </w:pPr>
      <w:r>
        <w:t>Une zone correspondant au menu général</w:t>
      </w:r>
    </w:p>
    <w:p w:rsidR="00211EB3" w:rsidRDefault="00653090" w:rsidP="00653090">
      <w:pPr>
        <w:pStyle w:val="Paragraphedeliste"/>
        <w:numPr>
          <w:ilvl w:val="0"/>
          <w:numId w:val="22"/>
        </w:numPr>
      </w:pPr>
      <w:r>
        <w:t>Une seconde zone correspondant au cœur de l’application qui aura pour principale fonction d’accéder aux questions et d’envoyer les réponses de manières intuitives.</w:t>
      </w:r>
    </w:p>
    <w:p w:rsidR="00653090" w:rsidRDefault="00C30A21" w:rsidP="0065309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35E773" wp14:editId="17FD3226">
                <wp:simplePos x="0" y="0"/>
                <wp:positionH relativeFrom="column">
                  <wp:posOffset>1421130</wp:posOffset>
                </wp:positionH>
                <wp:positionV relativeFrom="paragraph">
                  <wp:posOffset>765810</wp:posOffset>
                </wp:positionV>
                <wp:extent cx="29978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B2E5C" w:rsidRPr="00C30A21" w:rsidRDefault="004B2E5C" w:rsidP="00C30A21">
                            <w:pPr>
                              <w:pStyle w:val="Infossocit"/>
                              <w:rPr>
                                <w:b/>
                                <w:noProof/>
                              </w:rPr>
                            </w:pPr>
                            <w:r w:rsidRPr="00C30A21">
                              <w:rPr>
                                <w:b/>
                              </w:rPr>
                              <w:t xml:space="preserve">Figure </w:t>
                            </w:r>
                            <w:r w:rsidRPr="00C30A21">
                              <w:rPr>
                                <w:b/>
                              </w:rPr>
                              <w:fldChar w:fldCharType="begin"/>
                            </w:r>
                            <w:r w:rsidRPr="00C30A21">
                              <w:rPr>
                                <w:b/>
                              </w:rPr>
                              <w:instrText xml:space="preserve"> SEQ Figure \* ARABIC </w:instrText>
                            </w:r>
                            <w:r w:rsidRPr="00C30A21">
                              <w:rPr>
                                <w:b/>
                              </w:rPr>
                              <w:fldChar w:fldCharType="separate"/>
                            </w:r>
                            <w:r w:rsidR="00680DC8">
                              <w:rPr>
                                <w:b/>
                                <w:noProof/>
                              </w:rPr>
                              <w:t>1</w:t>
                            </w:r>
                            <w:r w:rsidRPr="00C30A21">
                              <w:rPr>
                                <w:b/>
                              </w:rPr>
                              <w:fldChar w:fldCharType="end"/>
                            </w:r>
                            <w:r w:rsidRPr="00C30A21">
                              <w:rPr>
                                <w:b/>
                              </w:rPr>
                              <w:t xml:space="preserve"> </w:t>
                            </w:r>
                            <w:r w:rsidRPr="00C30A21">
                              <w:t>Navigation principale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5E773" id="Zone de texte 11" o:spid="_x0000_s1027" type="#_x0000_t202" style="position:absolute;left:0;text-align:left;margin-left:111.9pt;margin-top:60.3pt;width:236.0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" stroked="f">
                <v:textbox style="mso-fit-shape-to-text:t" inset="0,0,0,0">
                  <w:txbxContent>
                    <w:p w:rsidR="004B2E5C" w:rsidRPr="00C30A21" w:rsidRDefault="004B2E5C" w:rsidP="00C30A21">
                      <w:pPr>
                        <w:pStyle w:val="Infossocit"/>
                        <w:rPr>
                          <w:b/>
                          <w:noProof/>
                        </w:rPr>
                      </w:pPr>
                      <w:r w:rsidRPr="00C30A21">
                        <w:rPr>
                          <w:b/>
                        </w:rPr>
                        <w:t xml:space="preserve">Figure </w:t>
                      </w:r>
                      <w:r w:rsidRPr="00C30A21">
                        <w:rPr>
                          <w:b/>
                        </w:rPr>
                        <w:fldChar w:fldCharType="begin"/>
                      </w:r>
                      <w:r w:rsidRPr="00C30A21">
                        <w:rPr>
                          <w:b/>
                        </w:rPr>
                        <w:instrText xml:space="preserve"> SEQ Figure \* ARABIC </w:instrText>
                      </w:r>
                      <w:r w:rsidRPr="00C30A21">
                        <w:rPr>
                          <w:b/>
                        </w:rPr>
                        <w:fldChar w:fldCharType="separate"/>
                      </w:r>
                      <w:r w:rsidR="00680DC8">
                        <w:rPr>
                          <w:b/>
                          <w:noProof/>
                        </w:rPr>
                        <w:t>1</w:t>
                      </w:r>
                      <w:r w:rsidRPr="00C30A21">
                        <w:rPr>
                          <w:b/>
                        </w:rPr>
                        <w:fldChar w:fldCharType="end"/>
                      </w:r>
                      <w:r w:rsidRPr="00C30A21">
                        <w:rPr>
                          <w:b/>
                        </w:rPr>
                        <w:t xml:space="preserve"> </w:t>
                      </w:r>
                      <w:r w:rsidRPr="00C30A21">
                        <w:t>Navigation principale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53090"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67798995" wp14:editId="3CA018A8">
            <wp:simplePos x="0" y="0"/>
            <wp:positionH relativeFrom="margin">
              <wp:align>center</wp:align>
            </wp:positionH>
            <wp:positionV relativeFrom="paragraph">
              <wp:posOffset>7812</wp:posOffset>
            </wp:positionV>
            <wp:extent cx="2997835" cy="701040"/>
            <wp:effectExtent l="19050" t="0" r="31115" b="0"/>
            <wp:wrapThrough wrapText="bothSides">
              <wp:wrapPolygon edited="0">
                <wp:start x="-137" y="2935"/>
                <wp:lineTo x="-137" y="5283"/>
                <wp:lineTo x="549" y="13500"/>
                <wp:lineTo x="-137" y="16435"/>
                <wp:lineTo x="-137" y="18783"/>
                <wp:lineTo x="20314" y="18783"/>
                <wp:lineTo x="20452" y="17609"/>
                <wp:lineTo x="21687" y="11152"/>
                <wp:lineTo x="21550" y="10565"/>
                <wp:lineTo x="20314" y="2935"/>
                <wp:lineTo x="-137" y="2935"/>
              </wp:wrapPolygon>
            </wp:wrapThrough>
            <wp:docPr id="84" name="Diagramme 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7" r:lo="rId78" r:qs="rId79" r:cs="rId8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5555" w:rsidRDefault="00515555" w:rsidP="00581663"/>
    <w:p w:rsidR="00653090" w:rsidRDefault="00653090" w:rsidP="00581663"/>
    <w:p w:rsidR="00334317" w:rsidRDefault="00334317" w:rsidP="00581663"/>
    <w:p w:rsidR="00334317" w:rsidRDefault="00334317" w:rsidP="00581663"/>
    <w:p w:rsidR="007C6F9E" w:rsidRDefault="007C6F9E" w:rsidP="00027415">
      <w:pPr>
        <w:pStyle w:val="Titre2"/>
      </w:pPr>
      <w:bookmarkStart w:id="37" w:name="_Toc451361883"/>
      <w:r>
        <w:lastRenderedPageBreak/>
        <w:t>Les cas d’utilisation</w:t>
      </w:r>
      <w:bookmarkEnd w:id="37"/>
    </w:p>
    <w:p w:rsidR="00E63CFF" w:rsidRPr="00E63CFF" w:rsidRDefault="00B4103F" w:rsidP="00E63CFF">
      <w:r>
        <w:rPr>
          <w:noProof/>
          <w:lang w:eastAsia="fr-FR"/>
        </w:rPr>
        <w:drawing>
          <wp:inline distT="0" distB="0" distL="0" distR="0" wp14:anchorId="64DEC4B6" wp14:editId="512D7898">
            <wp:extent cx="5852160" cy="3359150"/>
            <wp:effectExtent l="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63" w:rsidRDefault="00866FE1" w:rsidP="00027415">
      <w:pPr>
        <w:pStyle w:val="Titre2"/>
      </w:pPr>
      <w:bookmarkStart w:id="38" w:name="_Toc451361884"/>
      <w:r>
        <w:t>Connexion</w:t>
      </w:r>
      <w:r w:rsidR="00766FA4">
        <w:t xml:space="preserve"> / Accès à la liste des categories</w:t>
      </w:r>
      <w:bookmarkEnd w:id="38"/>
    </w:p>
    <w:p w:rsidR="00581663" w:rsidRDefault="00866FE1" w:rsidP="00581663">
      <w:pPr>
        <w:pStyle w:val="Titre3"/>
      </w:pPr>
      <w:r>
        <w:t>Maquette</w:t>
      </w:r>
    </w:p>
    <w:p w:rsidR="00581663" w:rsidRDefault="00D97F78" w:rsidP="00D97F78">
      <w:pPr>
        <w:tabs>
          <w:tab w:val="left" w:pos="5387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78506F" wp14:editId="1AB29DC6">
                <wp:simplePos x="0" y="0"/>
                <wp:positionH relativeFrom="column">
                  <wp:posOffset>2242185</wp:posOffset>
                </wp:positionH>
                <wp:positionV relativeFrom="paragraph">
                  <wp:posOffset>1378585</wp:posOffset>
                </wp:positionV>
                <wp:extent cx="712381" cy="329609"/>
                <wp:effectExtent l="57150" t="38100" r="12065" b="89535"/>
                <wp:wrapNone/>
                <wp:docPr id="15" name="Flèche droi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381" cy="32960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00B52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15" o:spid="_x0000_s1026" type="#_x0000_t13" style="position:absolute;margin-left:176.55pt;margin-top:108.55pt;width:56.1pt;height:25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" adj="16603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shape>
            </w:pict>
          </mc:Fallback>
        </mc:AlternateContent>
      </w:r>
      <w:r w:rsidR="00334317">
        <w:rPr>
          <w:noProof/>
          <w:lang w:eastAsia="fr-FR"/>
        </w:rPr>
        <w:drawing>
          <wp:inline distT="0" distB="0" distL="0" distR="0" wp14:anchorId="515B7A8A" wp14:editId="3D78D028">
            <wp:extent cx="1157157" cy="2331720"/>
            <wp:effectExtent l="0" t="0" r="508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cueil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827" cy="237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  <w:r>
        <w:rPr>
          <w:noProof/>
          <w:lang w:eastAsia="fr-FR"/>
        </w:rPr>
        <w:drawing>
          <wp:inline distT="0" distB="0" distL="0" distR="0" wp14:anchorId="5ED66812" wp14:editId="626356B3">
            <wp:extent cx="1134467" cy="2286000"/>
            <wp:effectExtent l="0" t="0" r="8890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cueil_connect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588" cy="23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63" w:rsidRDefault="005F400C" w:rsidP="00581663">
      <w:pPr>
        <w:pStyle w:val="Titre3"/>
      </w:pPr>
      <w:r>
        <w:lastRenderedPageBreak/>
        <w:t>Diagramme d’activité</w:t>
      </w:r>
    </w:p>
    <w:p w:rsidR="005F400C" w:rsidRDefault="005F400C" w:rsidP="005F400C">
      <w:r>
        <w:rPr>
          <w:noProof/>
          <w:lang w:eastAsia="fr-FR"/>
        </w:rPr>
        <w:drawing>
          <wp:inline distT="0" distB="0" distL="0" distR="0" wp14:anchorId="1801FAE7" wp14:editId="1F033CA6">
            <wp:extent cx="5466393" cy="4229100"/>
            <wp:effectExtent l="0" t="0" r="127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7510" cy="42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DC" w:rsidRDefault="00962022" w:rsidP="00766FA4">
      <w:pPr>
        <w:pStyle w:val="Titre3"/>
      </w:pPr>
      <w:r>
        <w:t>Composant à implémenter</w:t>
      </w:r>
    </w:p>
    <w:tbl>
      <w:tblPr>
        <w:tblStyle w:val="TableauGrille1Clair"/>
        <w:tblW w:w="9776" w:type="dxa"/>
        <w:tblLook w:val="04A0" w:firstRow="1" w:lastRow="0" w:firstColumn="1" w:lastColumn="0" w:noHBand="0" w:noVBand="1"/>
      </w:tblPr>
      <w:tblGrid>
        <w:gridCol w:w="1674"/>
        <w:gridCol w:w="1113"/>
        <w:gridCol w:w="1601"/>
        <w:gridCol w:w="1690"/>
        <w:gridCol w:w="2551"/>
        <w:gridCol w:w="1147"/>
      </w:tblGrid>
      <w:tr w:rsidR="00962022" w:rsidTr="00794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  <w:shd w:val="clear" w:color="auto" w:fill="92D050"/>
          </w:tcPr>
          <w:p w:rsidR="00962022" w:rsidRPr="00EE5888" w:rsidRDefault="00962022" w:rsidP="007942FE">
            <w:pPr>
              <w:rPr>
                <w:smallCaps/>
              </w:rPr>
            </w:pPr>
            <w:r w:rsidRPr="00EE5888">
              <w:rPr>
                <w:smallCaps/>
              </w:rPr>
              <w:t>Nom</w:t>
            </w:r>
          </w:p>
        </w:tc>
        <w:tc>
          <w:tcPr>
            <w:tcW w:w="1113" w:type="dxa"/>
            <w:shd w:val="clear" w:color="auto" w:fill="92D050"/>
          </w:tcPr>
          <w:p w:rsidR="00962022" w:rsidRPr="00EE5888" w:rsidRDefault="00962022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Type</w:t>
            </w:r>
          </w:p>
        </w:tc>
        <w:tc>
          <w:tcPr>
            <w:tcW w:w="1601" w:type="dxa"/>
            <w:shd w:val="clear" w:color="auto" w:fill="92D050"/>
          </w:tcPr>
          <w:p w:rsidR="00962022" w:rsidRPr="00EE5888" w:rsidRDefault="00962022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Valeur</w:t>
            </w:r>
          </w:p>
        </w:tc>
        <w:tc>
          <w:tcPr>
            <w:tcW w:w="1690" w:type="dxa"/>
            <w:shd w:val="clear" w:color="auto" w:fill="92D050"/>
          </w:tcPr>
          <w:p w:rsidR="00962022" w:rsidRPr="00EE5888" w:rsidRDefault="00962022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Vérification</w:t>
            </w:r>
          </w:p>
        </w:tc>
        <w:tc>
          <w:tcPr>
            <w:tcW w:w="2551" w:type="dxa"/>
            <w:shd w:val="clear" w:color="auto" w:fill="92D050"/>
          </w:tcPr>
          <w:p w:rsidR="00962022" w:rsidRPr="00EE5888" w:rsidRDefault="00962022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Erreur</w:t>
            </w:r>
          </w:p>
        </w:tc>
        <w:tc>
          <w:tcPr>
            <w:tcW w:w="1147" w:type="dxa"/>
            <w:shd w:val="clear" w:color="auto" w:fill="92D050"/>
          </w:tcPr>
          <w:p w:rsidR="00962022" w:rsidRPr="00EE5888" w:rsidRDefault="00962022" w:rsidP="009620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BDD</w:t>
            </w:r>
          </w:p>
        </w:tc>
      </w:tr>
      <w:tr w:rsidR="00962022" w:rsidTr="00794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962022" w:rsidRPr="00684FDC" w:rsidRDefault="00962022" w:rsidP="007942FE">
            <w:pPr>
              <w:jc w:val="left"/>
              <w:rPr>
                <w:b w:val="0"/>
              </w:rPr>
            </w:pPr>
            <w:r>
              <w:rPr>
                <w:b w:val="0"/>
              </w:rPr>
              <w:t>Identifiant</w:t>
            </w:r>
          </w:p>
        </w:tc>
        <w:tc>
          <w:tcPr>
            <w:tcW w:w="1113" w:type="dxa"/>
          </w:tcPr>
          <w:p w:rsidR="00962022" w:rsidRDefault="00962022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601" w:type="dxa"/>
          </w:tcPr>
          <w:p w:rsidR="00962022" w:rsidRDefault="00962022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de l’utilisateur</w:t>
            </w:r>
          </w:p>
        </w:tc>
        <w:tc>
          <w:tcPr>
            <w:tcW w:w="1690" w:type="dxa"/>
          </w:tcPr>
          <w:p w:rsidR="00962022" w:rsidRDefault="00962022" w:rsidP="009620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valeur du champ doit être obligatoire</w:t>
            </w:r>
          </w:p>
        </w:tc>
        <w:tc>
          <w:tcPr>
            <w:tcW w:w="2551" w:type="dxa"/>
          </w:tcPr>
          <w:p w:rsidR="00962022" w:rsidRPr="00E2435C" w:rsidRDefault="00962022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</w:t>
            </w:r>
            <w:r w:rsidRPr="00E2435C">
              <w:t>Veuillez renseigner ce champ »</w:t>
            </w:r>
          </w:p>
        </w:tc>
        <w:tc>
          <w:tcPr>
            <w:tcW w:w="1147" w:type="dxa"/>
          </w:tcPr>
          <w:p w:rsidR="00962022" w:rsidRDefault="0096202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</w:t>
            </w:r>
          </w:p>
        </w:tc>
      </w:tr>
      <w:tr w:rsidR="00962022" w:rsidTr="00794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962022" w:rsidRPr="00962DD4" w:rsidRDefault="00962022" w:rsidP="007942FE">
            <w:pPr>
              <w:jc w:val="left"/>
              <w:rPr>
                <w:b w:val="0"/>
              </w:rPr>
            </w:pPr>
            <w:r>
              <w:rPr>
                <w:b w:val="0"/>
              </w:rPr>
              <w:t>Mot de passe</w:t>
            </w:r>
          </w:p>
        </w:tc>
        <w:tc>
          <w:tcPr>
            <w:tcW w:w="1113" w:type="dxa"/>
          </w:tcPr>
          <w:p w:rsidR="00962022" w:rsidRPr="00962DD4" w:rsidRDefault="00962022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TextField</w:t>
            </w:r>
          </w:p>
        </w:tc>
        <w:tc>
          <w:tcPr>
            <w:tcW w:w="1601" w:type="dxa"/>
          </w:tcPr>
          <w:p w:rsidR="00962022" w:rsidRPr="00962DD4" w:rsidRDefault="00962022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 de passe</w:t>
            </w:r>
          </w:p>
        </w:tc>
        <w:tc>
          <w:tcPr>
            <w:tcW w:w="1690" w:type="dxa"/>
          </w:tcPr>
          <w:p w:rsidR="00962022" w:rsidRDefault="00962022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valeur du champ doit être obligatoire</w:t>
            </w:r>
          </w:p>
        </w:tc>
        <w:tc>
          <w:tcPr>
            <w:tcW w:w="2551" w:type="dxa"/>
          </w:tcPr>
          <w:p w:rsidR="00962022" w:rsidRDefault="00962022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V</w:t>
            </w:r>
            <w:r w:rsidRPr="00E2435C">
              <w:t>euillez renseigner ce champ »</w:t>
            </w:r>
          </w:p>
        </w:tc>
        <w:tc>
          <w:tcPr>
            <w:tcW w:w="1147" w:type="dxa"/>
          </w:tcPr>
          <w:p w:rsidR="00962022" w:rsidRDefault="0096202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</w:tr>
      <w:tr w:rsidR="00962022" w:rsidTr="00794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962022" w:rsidRPr="00962DD4" w:rsidRDefault="00962022" w:rsidP="007942FE">
            <w:pPr>
              <w:jc w:val="left"/>
              <w:rPr>
                <w:b w:val="0"/>
              </w:rPr>
            </w:pPr>
            <w:r>
              <w:rPr>
                <w:b w:val="0"/>
              </w:rPr>
              <w:t>Connexion</w:t>
            </w:r>
            <w:r w:rsidRPr="00962DD4">
              <w:rPr>
                <w:b w:val="0"/>
              </w:rPr>
              <w:t xml:space="preserve"> </w:t>
            </w:r>
          </w:p>
        </w:tc>
        <w:tc>
          <w:tcPr>
            <w:tcW w:w="1113" w:type="dxa"/>
          </w:tcPr>
          <w:p w:rsidR="00962022" w:rsidRPr="00962DD4" w:rsidRDefault="00962022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2DD4">
              <w:t>Button</w:t>
            </w:r>
          </w:p>
        </w:tc>
        <w:tc>
          <w:tcPr>
            <w:tcW w:w="1601" w:type="dxa"/>
          </w:tcPr>
          <w:p w:rsidR="00962022" w:rsidRPr="00962DD4" w:rsidRDefault="00962022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Connection</w:t>
            </w:r>
          </w:p>
        </w:tc>
        <w:tc>
          <w:tcPr>
            <w:tcW w:w="1690" w:type="dxa"/>
          </w:tcPr>
          <w:p w:rsidR="00962022" w:rsidRDefault="00962022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Authentification</w:t>
            </w:r>
          </w:p>
        </w:tc>
        <w:tc>
          <w:tcPr>
            <w:tcW w:w="2551" w:type="dxa"/>
          </w:tcPr>
          <w:p w:rsidR="00962022" w:rsidRDefault="00962022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Erreur lors de la connection »</w:t>
            </w:r>
          </w:p>
        </w:tc>
        <w:tc>
          <w:tcPr>
            <w:tcW w:w="1147" w:type="dxa"/>
          </w:tcPr>
          <w:p w:rsidR="00962022" w:rsidRDefault="00962022" w:rsidP="00794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96D8C" w:rsidRDefault="00A96D8C">
      <w:pPr>
        <w:jc w:val="left"/>
        <w:rPr>
          <w:rFonts w:asciiTheme="majorHAnsi" w:eastAsiaTheme="majorEastAsia" w:hAnsiTheme="majorHAnsi" w:cstheme="majorBidi"/>
          <w:b/>
          <w:bCs/>
          <w:smallCaps/>
          <w:color w:val="0D0D0D" w:themeColor="text1" w:themeTint="F2"/>
          <w14:ligatures w14:val="standardContextual"/>
        </w:rPr>
      </w:pPr>
      <w:r>
        <w:br w:type="page"/>
      </w:r>
    </w:p>
    <w:p w:rsidR="00962022" w:rsidRPr="00962022" w:rsidRDefault="00962022" w:rsidP="00766FA4">
      <w:pPr>
        <w:pStyle w:val="Titre3"/>
      </w:pPr>
      <w:r>
        <w:lastRenderedPageBreak/>
        <w:t>Fonction appelée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2457"/>
        <w:gridCol w:w="2232"/>
        <w:gridCol w:w="2271"/>
        <w:gridCol w:w="2246"/>
      </w:tblGrid>
      <w:tr w:rsidR="00962022" w:rsidTr="00794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  <w:shd w:val="clear" w:color="auto" w:fill="92D050"/>
          </w:tcPr>
          <w:p w:rsidR="00962022" w:rsidRPr="00DB14F8" w:rsidRDefault="00962022" w:rsidP="007942FE">
            <w:pPr>
              <w:rPr>
                <w:smallCaps/>
              </w:rPr>
            </w:pPr>
            <w:r w:rsidRPr="00DB14F8">
              <w:rPr>
                <w:smallCaps/>
              </w:rPr>
              <w:t>Nom</w:t>
            </w:r>
          </w:p>
        </w:tc>
        <w:tc>
          <w:tcPr>
            <w:tcW w:w="2238" w:type="dxa"/>
            <w:shd w:val="clear" w:color="auto" w:fill="92D050"/>
          </w:tcPr>
          <w:p w:rsidR="00962022" w:rsidRPr="00DB14F8" w:rsidRDefault="00962022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Paramètre</w:t>
            </w:r>
          </w:p>
        </w:tc>
        <w:tc>
          <w:tcPr>
            <w:tcW w:w="2262" w:type="dxa"/>
            <w:shd w:val="clear" w:color="auto" w:fill="92D050"/>
          </w:tcPr>
          <w:p w:rsidR="00962022" w:rsidRPr="00DB14F8" w:rsidRDefault="00962022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Retour</w:t>
            </w:r>
          </w:p>
        </w:tc>
        <w:tc>
          <w:tcPr>
            <w:tcW w:w="2249" w:type="dxa"/>
            <w:shd w:val="clear" w:color="auto" w:fill="92D050"/>
          </w:tcPr>
          <w:p w:rsidR="00962022" w:rsidRPr="00DB14F8" w:rsidRDefault="00962022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Rôle</w:t>
            </w:r>
          </w:p>
        </w:tc>
      </w:tr>
      <w:tr w:rsidR="00962022" w:rsidTr="00794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962022" w:rsidRDefault="004A1E6D" w:rsidP="007942FE">
            <w:pPr>
              <w:jc w:val="left"/>
            </w:pPr>
            <w:r>
              <w:t>IsAuthentified</w:t>
            </w:r>
          </w:p>
        </w:tc>
        <w:tc>
          <w:tcPr>
            <w:tcW w:w="2238" w:type="dxa"/>
          </w:tcPr>
          <w:p w:rsidR="00962022" w:rsidRDefault="004A1E6D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 username, String password</w:t>
            </w:r>
          </w:p>
        </w:tc>
        <w:tc>
          <w:tcPr>
            <w:tcW w:w="2262" w:type="dxa"/>
          </w:tcPr>
          <w:p w:rsidR="00962022" w:rsidRDefault="004A1E6D" w:rsidP="004A1E6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 true si authentifié</w:t>
            </w:r>
          </w:p>
        </w:tc>
        <w:tc>
          <w:tcPr>
            <w:tcW w:w="2249" w:type="dxa"/>
          </w:tcPr>
          <w:p w:rsidR="00962022" w:rsidRDefault="004A1E6D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Authentification de l’utilisateur</w:t>
            </w:r>
          </w:p>
        </w:tc>
      </w:tr>
      <w:tr w:rsidR="00962022" w:rsidTr="00794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962022" w:rsidRPr="00326212" w:rsidRDefault="004A1E6D" w:rsidP="007942FE">
            <w:pPr>
              <w:jc w:val="left"/>
              <w:rPr>
                <w:b w:val="0"/>
                <w:i/>
              </w:rPr>
            </w:pPr>
            <w:r>
              <w:t>IsConnected</w:t>
            </w:r>
          </w:p>
        </w:tc>
        <w:tc>
          <w:tcPr>
            <w:tcW w:w="2238" w:type="dxa"/>
          </w:tcPr>
          <w:p w:rsidR="00962022" w:rsidRDefault="00962022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2" w:type="dxa"/>
          </w:tcPr>
          <w:p w:rsidR="00962022" w:rsidRDefault="004A1E6D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 true si le terminal est connecté au réseau</w:t>
            </w:r>
          </w:p>
        </w:tc>
        <w:tc>
          <w:tcPr>
            <w:tcW w:w="2249" w:type="dxa"/>
          </w:tcPr>
          <w:p w:rsidR="00962022" w:rsidRDefault="004A1E6D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Vérification de la connexion au réseau</w:t>
            </w:r>
          </w:p>
        </w:tc>
      </w:tr>
      <w:tr w:rsidR="004A1E6D" w:rsidTr="00794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4A1E6D" w:rsidRDefault="004A1E6D" w:rsidP="007942FE">
            <w:pPr>
              <w:jc w:val="left"/>
            </w:pPr>
            <w:r>
              <w:t>SetOnClick</w:t>
            </w:r>
          </w:p>
        </w:tc>
        <w:tc>
          <w:tcPr>
            <w:tcW w:w="2238" w:type="dxa"/>
          </w:tcPr>
          <w:p w:rsidR="004A1E6D" w:rsidRDefault="004A1E6D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2" w:type="dxa"/>
          </w:tcPr>
          <w:p w:rsidR="004A1E6D" w:rsidRDefault="004A1E6D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49" w:type="dxa"/>
          </w:tcPr>
          <w:p w:rsidR="004A1E6D" w:rsidRDefault="004A1E6D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Récupérer les éléments de la vue</w:t>
            </w:r>
          </w:p>
        </w:tc>
      </w:tr>
      <w:tr w:rsidR="00682ECB" w:rsidTr="00794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682ECB" w:rsidRDefault="00682ECB" w:rsidP="007942FE">
            <w:pPr>
              <w:jc w:val="left"/>
            </w:pPr>
            <w:r>
              <w:t>GetUserInformation</w:t>
            </w:r>
          </w:p>
          <w:p w:rsidR="00E92B60" w:rsidRDefault="00E92B60" w:rsidP="00E92B60">
            <w:pPr>
              <w:jc w:val="left"/>
            </w:pPr>
            <w:r w:rsidRPr="009566CF">
              <w:rPr>
                <w:b w:val="0"/>
                <w:i/>
                <w:sz w:val="16"/>
                <w:szCs w:val="16"/>
              </w:rPr>
              <w:t xml:space="preserve">(Appelée par </w:t>
            </w:r>
            <w:r>
              <w:rPr>
                <w:b w:val="0"/>
                <w:i/>
                <w:sz w:val="16"/>
                <w:szCs w:val="16"/>
              </w:rPr>
              <w:t>IsAuthentified</w:t>
            </w:r>
            <w:r w:rsidRPr="009566CF">
              <w:rPr>
                <w:b w:val="0"/>
                <w:i/>
                <w:sz w:val="16"/>
                <w:szCs w:val="16"/>
              </w:rPr>
              <w:t>)</w:t>
            </w:r>
          </w:p>
        </w:tc>
        <w:tc>
          <w:tcPr>
            <w:tcW w:w="2238" w:type="dxa"/>
          </w:tcPr>
          <w:p w:rsidR="00682ECB" w:rsidRDefault="00682EC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 username, string password</w:t>
            </w:r>
          </w:p>
        </w:tc>
        <w:tc>
          <w:tcPr>
            <w:tcW w:w="2262" w:type="dxa"/>
          </w:tcPr>
          <w:p w:rsidR="00682ECB" w:rsidRDefault="00682EC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user</w:t>
            </w:r>
          </w:p>
        </w:tc>
        <w:tc>
          <w:tcPr>
            <w:tcW w:w="2249" w:type="dxa"/>
          </w:tcPr>
          <w:p w:rsidR="00682ECB" w:rsidRDefault="00682EC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Récupérer l’utilisateur en base de données</w:t>
            </w:r>
          </w:p>
        </w:tc>
      </w:tr>
      <w:tr w:rsidR="00E92B60" w:rsidTr="00794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E92B60" w:rsidRDefault="00E92B60" w:rsidP="00E92B60">
            <w:pPr>
              <w:jc w:val="left"/>
            </w:pPr>
            <w:r>
              <w:t>PostConnectionFlow</w:t>
            </w:r>
          </w:p>
        </w:tc>
        <w:tc>
          <w:tcPr>
            <w:tcW w:w="2238" w:type="dxa"/>
          </w:tcPr>
          <w:p w:rsidR="00E92B60" w:rsidRDefault="00E92B60" w:rsidP="00E92B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 username, string password</w:t>
            </w:r>
          </w:p>
        </w:tc>
        <w:tc>
          <w:tcPr>
            <w:tcW w:w="2262" w:type="dxa"/>
          </w:tcPr>
          <w:p w:rsidR="00E92B60" w:rsidRDefault="00E92B60" w:rsidP="00E92B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Category if getCategoryInformation</w:t>
            </w:r>
          </w:p>
        </w:tc>
        <w:tc>
          <w:tcPr>
            <w:tcW w:w="2249" w:type="dxa"/>
          </w:tcPr>
          <w:p w:rsidR="00E92B60" w:rsidRDefault="00E92B60" w:rsidP="00E92B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Création du flux de connexion et retour de l’objet Category</w:t>
            </w:r>
          </w:p>
        </w:tc>
      </w:tr>
      <w:tr w:rsidR="00E92B60" w:rsidTr="00794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E92B60" w:rsidRDefault="00E92B60" w:rsidP="00E92B60">
            <w:pPr>
              <w:jc w:val="left"/>
            </w:pPr>
            <w:r>
              <w:t>GetCategoryInformation</w:t>
            </w:r>
          </w:p>
          <w:p w:rsidR="00E92B60" w:rsidRPr="009566CF" w:rsidRDefault="00E92B60" w:rsidP="00E92B60">
            <w:pPr>
              <w:jc w:val="left"/>
              <w:rPr>
                <w:b w:val="0"/>
                <w:i/>
                <w:sz w:val="16"/>
                <w:szCs w:val="16"/>
              </w:rPr>
            </w:pPr>
            <w:r w:rsidRPr="009566CF">
              <w:rPr>
                <w:b w:val="0"/>
                <w:i/>
                <w:sz w:val="16"/>
                <w:szCs w:val="16"/>
              </w:rPr>
              <w:t>(Appelée par PostConnectionFlow)</w:t>
            </w:r>
          </w:p>
        </w:tc>
        <w:tc>
          <w:tcPr>
            <w:tcW w:w="2238" w:type="dxa"/>
          </w:tcPr>
          <w:p w:rsidR="00E92B60" w:rsidRDefault="00E92B60" w:rsidP="00E92B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 flux utilisateur</w:t>
            </w:r>
          </w:p>
        </w:tc>
        <w:tc>
          <w:tcPr>
            <w:tcW w:w="2262" w:type="dxa"/>
          </w:tcPr>
          <w:p w:rsidR="00E92B60" w:rsidRDefault="00E92B60" w:rsidP="00E92B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 flux des catégories</w:t>
            </w:r>
          </w:p>
        </w:tc>
        <w:tc>
          <w:tcPr>
            <w:tcW w:w="2249" w:type="dxa"/>
          </w:tcPr>
          <w:p w:rsidR="00E92B60" w:rsidRDefault="00E92B60" w:rsidP="00E92B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Envoie le flux et retourne les informations de l’utilisateur.</w:t>
            </w:r>
          </w:p>
        </w:tc>
      </w:tr>
      <w:tr w:rsidR="00E92B60" w:rsidTr="00794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E92B60" w:rsidRDefault="00E92B60" w:rsidP="00E92B60">
            <w:pPr>
              <w:jc w:val="left"/>
            </w:pPr>
            <w:r>
              <w:t>DeserializeJsonFlow</w:t>
            </w:r>
          </w:p>
          <w:p w:rsidR="00E92B60" w:rsidRPr="009566CF" w:rsidRDefault="00E92B60" w:rsidP="00E92B60">
            <w:pPr>
              <w:jc w:val="left"/>
              <w:rPr>
                <w:b w:val="0"/>
                <w:i/>
                <w:sz w:val="16"/>
                <w:szCs w:val="16"/>
              </w:rPr>
            </w:pPr>
            <w:r w:rsidRPr="009566CF">
              <w:rPr>
                <w:b w:val="0"/>
                <w:i/>
                <w:sz w:val="16"/>
                <w:szCs w:val="16"/>
              </w:rPr>
              <w:t>(Appelée par PostConnectionFlow)</w:t>
            </w:r>
          </w:p>
        </w:tc>
        <w:tc>
          <w:tcPr>
            <w:tcW w:w="2238" w:type="dxa"/>
          </w:tcPr>
          <w:p w:rsidR="00E92B60" w:rsidRDefault="00E92B60" w:rsidP="00E92B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 flux category</w:t>
            </w:r>
          </w:p>
        </w:tc>
        <w:tc>
          <w:tcPr>
            <w:tcW w:w="2262" w:type="dxa"/>
          </w:tcPr>
          <w:p w:rsidR="00E92B60" w:rsidRDefault="00E92B60" w:rsidP="00E92B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Category</w:t>
            </w:r>
          </w:p>
        </w:tc>
        <w:tc>
          <w:tcPr>
            <w:tcW w:w="2249" w:type="dxa"/>
          </w:tcPr>
          <w:p w:rsidR="00E92B60" w:rsidRDefault="00E92B60" w:rsidP="00E92B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Création de l’objet en fonction du flux reçu en paramètre</w:t>
            </w:r>
          </w:p>
        </w:tc>
      </w:tr>
    </w:tbl>
    <w:p w:rsidR="005F400C" w:rsidRPr="005F400C" w:rsidRDefault="005F400C" w:rsidP="005F400C"/>
    <w:p w:rsidR="00866FE1" w:rsidRDefault="00334317" w:rsidP="00027415">
      <w:pPr>
        <w:pStyle w:val="Titre2"/>
      </w:pPr>
      <w:bookmarkStart w:id="39" w:name="_Toc451361885"/>
      <w:r>
        <w:lastRenderedPageBreak/>
        <w:t xml:space="preserve">Le </w:t>
      </w:r>
      <w:r w:rsidR="00866FE1">
        <w:t>Menu</w:t>
      </w:r>
      <w:r>
        <w:t xml:space="preserve"> général</w:t>
      </w:r>
      <w:bookmarkEnd w:id="39"/>
    </w:p>
    <w:p w:rsidR="00866FE1" w:rsidRDefault="00866FE1" w:rsidP="00866FE1">
      <w:pPr>
        <w:pStyle w:val="Titre3"/>
      </w:pPr>
      <w:r>
        <w:t>Maquette</w:t>
      </w:r>
    </w:p>
    <w:p w:rsidR="00866FE1" w:rsidRDefault="00334317" w:rsidP="0084680D">
      <w:pPr>
        <w:jc w:val="center"/>
      </w:pPr>
      <w:r>
        <w:rPr>
          <w:noProof/>
          <w:lang w:eastAsia="fr-FR"/>
        </w:rPr>
        <w:drawing>
          <wp:inline distT="0" distB="0" distL="0" distR="0" wp14:anchorId="5A3A5FC7" wp14:editId="0C794D55">
            <wp:extent cx="2159099" cy="4356000"/>
            <wp:effectExtent l="0" t="0" r="0" b="6985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burger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99" cy="43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96A" w:rsidRDefault="0090396A" w:rsidP="0090396A">
      <w:pPr>
        <w:pStyle w:val="Titre3"/>
      </w:pPr>
      <w:r>
        <w:t>Diagramme d’activité</w:t>
      </w:r>
    </w:p>
    <w:p w:rsidR="0090396A" w:rsidRDefault="006E598D" w:rsidP="0090396A">
      <w:r>
        <w:rPr>
          <w:noProof/>
          <w:lang w:eastAsia="fr-FR"/>
        </w:rPr>
        <w:t>Voir cahier des spécifications détaillées – Annexe.PDF</w:t>
      </w:r>
    </w:p>
    <w:p w:rsidR="008D1BE6" w:rsidRDefault="008D1BE6">
      <w:pPr>
        <w:jc w:val="left"/>
        <w:rPr>
          <w:rFonts w:asciiTheme="majorHAnsi" w:eastAsiaTheme="majorEastAsia" w:hAnsiTheme="majorHAnsi" w:cstheme="majorBidi"/>
          <w:b/>
          <w:bCs/>
          <w:smallCaps/>
          <w:color w:val="0D0D0D" w:themeColor="text1" w:themeTint="F2"/>
          <w14:ligatures w14:val="standardContextual"/>
        </w:rPr>
      </w:pPr>
      <w:r>
        <w:br w:type="page"/>
      </w:r>
    </w:p>
    <w:p w:rsidR="0090396A" w:rsidRDefault="0090396A" w:rsidP="0090396A">
      <w:pPr>
        <w:pStyle w:val="Titre3"/>
      </w:pPr>
      <w:r>
        <w:lastRenderedPageBreak/>
        <w:t>Composant à implémenter</w:t>
      </w:r>
    </w:p>
    <w:p w:rsidR="0090396A" w:rsidRDefault="00580170" w:rsidP="00580170">
      <w:pPr>
        <w:pStyle w:val="Titre4"/>
      </w:pPr>
      <w:r>
        <w:t>Les pages</w:t>
      </w:r>
    </w:p>
    <w:tbl>
      <w:tblPr>
        <w:tblStyle w:val="TableauGrille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80170" w:rsidTr="005801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92D050"/>
          </w:tcPr>
          <w:p w:rsidR="00580170" w:rsidRPr="00580170" w:rsidRDefault="00580170" w:rsidP="00580170">
            <w:pPr>
              <w:rPr>
                <w:smallCaps/>
                <w:color w:val="262626" w:themeColor="text1" w:themeTint="D9"/>
              </w:rPr>
            </w:pPr>
            <w:r w:rsidRPr="00580170">
              <w:rPr>
                <w:smallCaps/>
                <w:color w:val="262626" w:themeColor="text1" w:themeTint="D9"/>
              </w:rPr>
              <w:t>Nom de la page</w:t>
            </w:r>
          </w:p>
        </w:tc>
        <w:tc>
          <w:tcPr>
            <w:tcW w:w="4531" w:type="dxa"/>
            <w:shd w:val="clear" w:color="auto" w:fill="92D050"/>
          </w:tcPr>
          <w:p w:rsidR="00580170" w:rsidRPr="00580170" w:rsidRDefault="00580170" w:rsidP="005801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  <w:color w:val="262626" w:themeColor="text1" w:themeTint="D9"/>
              </w:rPr>
            </w:pPr>
            <w:r w:rsidRPr="00580170">
              <w:rPr>
                <w:smallCaps/>
                <w:color w:val="262626" w:themeColor="text1" w:themeTint="D9"/>
              </w:rPr>
              <w:t>Actions</w:t>
            </w:r>
          </w:p>
        </w:tc>
      </w:tr>
      <w:tr w:rsidR="00580170" w:rsidTr="00580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80170" w:rsidRPr="00580170" w:rsidRDefault="00580170" w:rsidP="00580170">
            <w:pPr>
              <w:rPr>
                <w:i/>
              </w:rPr>
            </w:pPr>
            <w:r w:rsidRPr="00580170">
              <w:t>Home</w:t>
            </w:r>
          </w:p>
        </w:tc>
        <w:tc>
          <w:tcPr>
            <w:tcW w:w="4531" w:type="dxa"/>
          </w:tcPr>
          <w:p w:rsidR="00580170" w:rsidRPr="00580170" w:rsidRDefault="00580170" w:rsidP="005801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0170">
              <w:t>Récupère et affiche la liste des catégories</w:t>
            </w:r>
          </w:p>
        </w:tc>
      </w:tr>
      <w:tr w:rsidR="00580170" w:rsidTr="00580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80170" w:rsidRPr="00580170" w:rsidRDefault="00580170" w:rsidP="00580170">
            <w:pPr>
              <w:rPr>
                <w:i/>
              </w:rPr>
            </w:pPr>
            <w:r w:rsidRPr="00580170">
              <w:t>Menu</w:t>
            </w:r>
          </w:p>
        </w:tc>
        <w:tc>
          <w:tcPr>
            <w:tcW w:w="4531" w:type="dxa"/>
          </w:tcPr>
          <w:p w:rsidR="00580170" w:rsidRPr="00580170" w:rsidRDefault="00580170" w:rsidP="005801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80170" w:rsidTr="00580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80170" w:rsidRPr="00580170" w:rsidRDefault="00580170" w:rsidP="00580170">
            <w:pPr>
              <w:rPr>
                <w:i/>
              </w:rPr>
            </w:pPr>
            <w:r w:rsidRPr="00580170">
              <w:t>Profil</w:t>
            </w:r>
          </w:p>
        </w:tc>
        <w:tc>
          <w:tcPr>
            <w:tcW w:w="4531" w:type="dxa"/>
          </w:tcPr>
          <w:p w:rsidR="00580170" w:rsidRPr="00580170" w:rsidRDefault="00580170" w:rsidP="005801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0170">
              <w:t>Récupère et affiche les informations de l’utilisateur</w:t>
            </w:r>
          </w:p>
        </w:tc>
      </w:tr>
      <w:tr w:rsidR="00580170" w:rsidTr="00580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80170" w:rsidRPr="00580170" w:rsidRDefault="00580170" w:rsidP="00580170">
            <w:pPr>
              <w:rPr>
                <w:i/>
              </w:rPr>
            </w:pPr>
            <w:r w:rsidRPr="00580170">
              <w:t>Rules</w:t>
            </w:r>
          </w:p>
        </w:tc>
        <w:tc>
          <w:tcPr>
            <w:tcW w:w="4531" w:type="dxa"/>
          </w:tcPr>
          <w:p w:rsidR="00580170" w:rsidRPr="00580170" w:rsidRDefault="00580170" w:rsidP="005801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0170">
              <w:t xml:space="preserve">Affiche la liste des règles </w:t>
            </w:r>
          </w:p>
        </w:tc>
      </w:tr>
      <w:tr w:rsidR="00580170" w:rsidTr="00580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80170" w:rsidRPr="00580170" w:rsidRDefault="00580170" w:rsidP="00580170">
            <w:pPr>
              <w:rPr>
                <w:i/>
              </w:rPr>
            </w:pPr>
            <w:r w:rsidRPr="00580170">
              <w:t>Legal Mentions</w:t>
            </w:r>
          </w:p>
        </w:tc>
        <w:tc>
          <w:tcPr>
            <w:tcW w:w="4531" w:type="dxa"/>
          </w:tcPr>
          <w:p w:rsidR="00580170" w:rsidRPr="00580170" w:rsidRDefault="00580170" w:rsidP="005801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0170">
              <w:t>Affiche la liste des mentions légales</w:t>
            </w:r>
          </w:p>
        </w:tc>
      </w:tr>
      <w:tr w:rsidR="00580170" w:rsidTr="00580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80170" w:rsidRPr="00580170" w:rsidRDefault="00580170" w:rsidP="00580170">
            <w:pPr>
              <w:rPr>
                <w:i/>
              </w:rPr>
            </w:pPr>
            <w:r w:rsidRPr="00580170">
              <w:t>Help</w:t>
            </w:r>
          </w:p>
        </w:tc>
        <w:tc>
          <w:tcPr>
            <w:tcW w:w="4531" w:type="dxa"/>
          </w:tcPr>
          <w:p w:rsidR="00580170" w:rsidRPr="00580170" w:rsidRDefault="00580170" w:rsidP="005801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0170">
              <w:t>Affiche les aides pour le fonctionnement du QCM</w:t>
            </w:r>
          </w:p>
        </w:tc>
      </w:tr>
      <w:tr w:rsidR="00580170" w:rsidTr="00580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80170" w:rsidRPr="00580170" w:rsidRDefault="00580170" w:rsidP="00580170">
            <w:pPr>
              <w:rPr>
                <w:i/>
              </w:rPr>
            </w:pPr>
            <w:r w:rsidRPr="00580170">
              <w:t>Logout</w:t>
            </w:r>
          </w:p>
        </w:tc>
        <w:tc>
          <w:tcPr>
            <w:tcW w:w="4531" w:type="dxa"/>
          </w:tcPr>
          <w:p w:rsidR="00580170" w:rsidRPr="00580170" w:rsidRDefault="00580170" w:rsidP="005801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0170">
              <w:t>Renvoi sur la page de connexion</w:t>
            </w:r>
          </w:p>
        </w:tc>
      </w:tr>
    </w:tbl>
    <w:p w:rsidR="00C950C6" w:rsidRDefault="00C950C6" w:rsidP="00C950C6">
      <w:pPr>
        <w:pStyle w:val="Titre4"/>
      </w:pPr>
      <w:r>
        <w:t>Les composants</w:t>
      </w:r>
    </w:p>
    <w:tbl>
      <w:tblPr>
        <w:tblStyle w:val="TableauGrille1Clair"/>
        <w:tblW w:w="9634" w:type="dxa"/>
        <w:tblLook w:val="04A0" w:firstRow="1" w:lastRow="0" w:firstColumn="1" w:lastColumn="0" w:noHBand="0" w:noVBand="1"/>
      </w:tblPr>
      <w:tblGrid>
        <w:gridCol w:w="1209"/>
        <w:gridCol w:w="2083"/>
        <w:gridCol w:w="814"/>
        <w:gridCol w:w="2001"/>
        <w:gridCol w:w="1394"/>
        <w:gridCol w:w="2133"/>
      </w:tblGrid>
      <w:tr w:rsidR="00C950C6" w:rsidTr="008D1B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dxa"/>
            <w:shd w:val="clear" w:color="auto" w:fill="92D050"/>
          </w:tcPr>
          <w:p w:rsidR="00C950C6" w:rsidRPr="00C950C6" w:rsidRDefault="00C950C6" w:rsidP="00C950C6">
            <w:pPr>
              <w:rPr>
                <w:smallCaps/>
              </w:rPr>
            </w:pPr>
            <w:r w:rsidRPr="00C950C6">
              <w:rPr>
                <w:smallCaps/>
              </w:rPr>
              <w:t>Page</w:t>
            </w:r>
          </w:p>
        </w:tc>
        <w:tc>
          <w:tcPr>
            <w:tcW w:w="2083" w:type="dxa"/>
            <w:shd w:val="clear" w:color="auto" w:fill="92D050"/>
          </w:tcPr>
          <w:p w:rsidR="00C950C6" w:rsidRPr="00C950C6" w:rsidRDefault="00C950C6" w:rsidP="00C95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C950C6">
              <w:rPr>
                <w:smallCaps/>
              </w:rPr>
              <w:t>Nom</w:t>
            </w:r>
          </w:p>
        </w:tc>
        <w:tc>
          <w:tcPr>
            <w:tcW w:w="814" w:type="dxa"/>
            <w:shd w:val="clear" w:color="auto" w:fill="92D050"/>
          </w:tcPr>
          <w:p w:rsidR="00C950C6" w:rsidRPr="00C950C6" w:rsidRDefault="00C950C6" w:rsidP="00C95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C950C6">
              <w:rPr>
                <w:smallCaps/>
              </w:rPr>
              <w:t>Type</w:t>
            </w:r>
          </w:p>
        </w:tc>
        <w:tc>
          <w:tcPr>
            <w:tcW w:w="2001" w:type="dxa"/>
            <w:shd w:val="clear" w:color="auto" w:fill="92D050"/>
          </w:tcPr>
          <w:p w:rsidR="00C950C6" w:rsidRPr="00C950C6" w:rsidRDefault="00C950C6" w:rsidP="00C95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C950C6">
              <w:rPr>
                <w:smallCaps/>
              </w:rPr>
              <w:t>Valeur</w:t>
            </w:r>
          </w:p>
        </w:tc>
        <w:tc>
          <w:tcPr>
            <w:tcW w:w="1394" w:type="dxa"/>
            <w:shd w:val="clear" w:color="auto" w:fill="92D050"/>
          </w:tcPr>
          <w:p w:rsidR="00C950C6" w:rsidRPr="00C950C6" w:rsidRDefault="00C950C6" w:rsidP="00C95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C950C6">
              <w:rPr>
                <w:smallCaps/>
              </w:rPr>
              <w:t>Vérification</w:t>
            </w:r>
          </w:p>
        </w:tc>
        <w:tc>
          <w:tcPr>
            <w:tcW w:w="2133" w:type="dxa"/>
            <w:shd w:val="clear" w:color="auto" w:fill="92D050"/>
          </w:tcPr>
          <w:p w:rsidR="00C950C6" w:rsidRPr="00C950C6" w:rsidRDefault="00C950C6" w:rsidP="00C950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mallCaps/>
              </w:rPr>
            </w:pPr>
            <w:r w:rsidRPr="00C950C6">
              <w:rPr>
                <w:b w:val="0"/>
                <w:smallCaps/>
              </w:rPr>
              <w:t>Erreur</w:t>
            </w:r>
          </w:p>
        </w:tc>
      </w:tr>
      <w:tr w:rsidR="008D1BE6" w:rsidTr="008D1B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dxa"/>
          </w:tcPr>
          <w:p w:rsidR="00C950C6" w:rsidRDefault="00C950C6" w:rsidP="00C950C6">
            <w:pPr>
              <w:rPr>
                <w:b w:val="0"/>
              </w:rPr>
            </w:pPr>
            <w:r>
              <w:rPr>
                <w:b w:val="0"/>
              </w:rPr>
              <w:t>Toutes</w:t>
            </w:r>
          </w:p>
        </w:tc>
        <w:tc>
          <w:tcPr>
            <w:tcW w:w="2083" w:type="dxa"/>
          </w:tcPr>
          <w:p w:rsidR="00C950C6" w:rsidRPr="00684FDC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ButtonBurger</w:t>
            </w:r>
          </w:p>
        </w:tc>
        <w:tc>
          <w:tcPr>
            <w:tcW w:w="81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2001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Bouton affichant la liste des éléments du menu</w:t>
            </w:r>
          </w:p>
        </w:tc>
        <w:tc>
          <w:tcPr>
            <w:tcW w:w="139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3" w:type="dxa"/>
          </w:tcPr>
          <w:p w:rsidR="00C950C6" w:rsidRPr="00E2435C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50C6" w:rsidTr="008D1B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dxa"/>
          </w:tcPr>
          <w:p w:rsidR="00C950C6" w:rsidRDefault="00C950C6" w:rsidP="00C950C6">
            <w:pPr>
              <w:rPr>
                <w:b w:val="0"/>
              </w:rPr>
            </w:pPr>
            <w:r>
              <w:rPr>
                <w:b w:val="0"/>
              </w:rPr>
              <w:t>Home</w:t>
            </w:r>
          </w:p>
        </w:tc>
        <w:tc>
          <w:tcPr>
            <w:tcW w:w="2083" w:type="dxa"/>
          </w:tcPr>
          <w:p w:rsidR="00C950C6" w:rsidRPr="00684FDC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ListItem</w:t>
            </w:r>
          </w:p>
        </w:tc>
        <w:tc>
          <w:tcPr>
            <w:tcW w:w="81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2001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 contenant les catégories de l’utilisateur</w:t>
            </w:r>
          </w:p>
        </w:tc>
        <w:tc>
          <w:tcPr>
            <w:tcW w:w="139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3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1BE6" w:rsidTr="008D1B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dxa"/>
          </w:tcPr>
          <w:p w:rsidR="00C950C6" w:rsidRDefault="00C950C6" w:rsidP="00C950C6">
            <w:pPr>
              <w:rPr>
                <w:b w:val="0"/>
              </w:rPr>
            </w:pPr>
            <w:r>
              <w:rPr>
                <w:b w:val="0"/>
              </w:rPr>
              <w:t>Menu page</w:t>
            </w:r>
          </w:p>
        </w:tc>
        <w:tc>
          <w:tcPr>
            <w:tcW w:w="2083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menu</w:t>
            </w:r>
          </w:p>
        </w:tc>
        <w:tc>
          <w:tcPr>
            <w:tcW w:w="81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2001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 contenant tous les éléments associés au menu</w:t>
            </w:r>
          </w:p>
        </w:tc>
        <w:tc>
          <w:tcPr>
            <w:tcW w:w="139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3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50C6" w:rsidTr="008D1B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dxa"/>
          </w:tcPr>
          <w:p w:rsidR="00C950C6" w:rsidRDefault="00C950C6" w:rsidP="00C950C6">
            <w:pPr>
              <w:rPr>
                <w:b w:val="0"/>
              </w:rPr>
            </w:pPr>
            <w:r>
              <w:rPr>
                <w:b w:val="0"/>
              </w:rPr>
              <w:t>Menu page</w:t>
            </w:r>
          </w:p>
        </w:tc>
        <w:tc>
          <w:tcPr>
            <w:tcW w:w="2083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button_home_menu</w:t>
            </w:r>
          </w:p>
        </w:tc>
        <w:tc>
          <w:tcPr>
            <w:tcW w:w="81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2001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Bouton envoyant sur la page d’accueil</w:t>
            </w:r>
          </w:p>
        </w:tc>
        <w:tc>
          <w:tcPr>
            <w:tcW w:w="139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Récupération de la liste des catégories</w:t>
            </w:r>
          </w:p>
        </w:tc>
        <w:tc>
          <w:tcPr>
            <w:tcW w:w="2133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Erreur dans la récupération de la liste des catégories »</w:t>
            </w:r>
          </w:p>
        </w:tc>
      </w:tr>
      <w:tr w:rsidR="008D1BE6" w:rsidTr="008D1B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dxa"/>
          </w:tcPr>
          <w:p w:rsidR="00C950C6" w:rsidRDefault="00C950C6" w:rsidP="00C950C6">
            <w:pPr>
              <w:rPr>
                <w:b w:val="0"/>
              </w:rPr>
            </w:pPr>
            <w:r>
              <w:rPr>
                <w:b w:val="0"/>
              </w:rPr>
              <w:t>Menu page</w:t>
            </w:r>
          </w:p>
        </w:tc>
        <w:tc>
          <w:tcPr>
            <w:tcW w:w="2083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button_profil_menu</w:t>
            </w:r>
          </w:p>
        </w:tc>
        <w:tc>
          <w:tcPr>
            <w:tcW w:w="81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2001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Bouton envoyant sur la page de profil</w:t>
            </w:r>
          </w:p>
        </w:tc>
        <w:tc>
          <w:tcPr>
            <w:tcW w:w="139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Récupération des informations utilisateurs</w:t>
            </w:r>
          </w:p>
        </w:tc>
        <w:tc>
          <w:tcPr>
            <w:tcW w:w="2133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Erreur dans la récupération de l’utilisateur »</w:t>
            </w:r>
          </w:p>
        </w:tc>
      </w:tr>
      <w:tr w:rsidR="00C950C6" w:rsidTr="008D1B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dxa"/>
          </w:tcPr>
          <w:p w:rsidR="00C950C6" w:rsidRDefault="00C950C6" w:rsidP="00C950C6">
            <w:pPr>
              <w:rPr>
                <w:b w:val="0"/>
              </w:rPr>
            </w:pPr>
            <w:r>
              <w:rPr>
                <w:b w:val="0"/>
              </w:rPr>
              <w:t>Menu page</w:t>
            </w:r>
          </w:p>
        </w:tc>
        <w:tc>
          <w:tcPr>
            <w:tcW w:w="2083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button_rules_menu</w:t>
            </w:r>
          </w:p>
        </w:tc>
        <w:tc>
          <w:tcPr>
            <w:tcW w:w="81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2001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Bouton envoyant sur la page des règles des QCM</w:t>
            </w:r>
          </w:p>
        </w:tc>
        <w:tc>
          <w:tcPr>
            <w:tcW w:w="139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3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1BE6" w:rsidTr="008D1B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dxa"/>
          </w:tcPr>
          <w:p w:rsidR="00C950C6" w:rsidRDefault="00C950C6" w:rsidP="00C950C6">
            <w:pPr>
              <w:rPr>
                <w:b w:val="0"/>
              </w:rPr>
            </w:pPr>
            <w:r>
              <w:rPr>
                <w:b w:val="0"/>
              </w:rPr>
              <w:t xml:space="preserve">Menu page </w:t>
            </w:r>
          </w:p>
        </w:tc>
        <w:tc>
          <w:tcPr>
            <w:tcW w:w="2083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button_legal_mention</w:t>
            </w:r>
          </w:p>
        </w:tc>
        <w:tc>
          <w:tcPr>
            <w:tcW w:w="81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2001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Bouton envoyant sur la page des mentions légales</w:t>
            </w:r>
          </w:p>
        </w:tc>
        <w:tc>
          <w:tcPr>
            <w:tcW w:w="139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3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50C6" w:rsidTr="008D1B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dxa"/>
          </w:tcPr>
          <w:p w:rsidR="00C950C6" w:rsidRDefault="00C950C6" w:rsidP="00C950C6">
            <w:pPr>
              <w:rPr>
                <w:b w:val="0"/>
              </w:rPr>
            </w:pPr>
            <w:r>
              <w:rPr>
                <w:b w:val="0"/>
              </w:rPr>
              <w:t>Menu Page</w:t>
            </w:r>
          </w:p>
        </w:tc>
        <w:tc>
          <w:tcPr>
            <w:tcW w:w="2083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button_help_menu</w:t>
            </w:r>
          </w:p>
        </w:tc>
        <w:tc>
          <w:tcPr>
            <w:tcW w:w="81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2001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Bouton envoyant sur la page d’aide </w:t>
            </w:r>
          </w:p>
        </w:tc>
        <w:tc>
          <w:tcPr>
            <w:tcW w:w="139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3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1BE6" w:rsidTr="008D1B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9" w:type="dxa"/>
          </w:tcPr>
          <w:p w:rsidR="00C950C6" w:rsidRDefault="00C950C6" w:rsidP="00C950C6">
            <w:pPr>
              <w:rPr>
                <w:b w:val="0"/>
              </w:rPr>
            </w:pPr>
            <w:r>
              <w:rPr>
                <w:b w:val="0"/>
              </w:rPr>
              <w:t>Menu page</w:t>
            </w:r>
          </w:p>
        </w:tc>
        <w:tc>
          <w:tcPr>
            <w:tcW w:w="2083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button_logout_menu</w:t>
            </w:r>
          </w:p>
        </w:tc>
        <w:tc>
          <w:tcPr>
            <w:tcW w:w="81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2001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Bouton renvoyant sur la page de connexion</w:t>
            </w:r>
          </w:p>
        </w:tc>
        <w:tc>
          <w:tcPr>
            <w:tcW w:w="1394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33" w:type="dxa"/>
          </w:tcPr>
          <w:p w:rsidR="00C950C6" w:rsidRDefault="00C950C6" w:rsidP="00C95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1BE6" w:rsidRDefault="008D1BE6">
      <w:pPr>
        <w:jc w:val="left"/>
        <w:rPr>
          <w:rFonts w:asciiTheme="majorHAnsi" w:eastAsiaTheme="majorEastAsia" w:hAnsiTheme="majorHAnsi" w:cstheme="majorBidi"/>
          <w:b/>
          <w:bCs/>
          <w:smallCaps/>
          <w:color w:val="0D0D0D" w:themeColor="text1" w:themeTint="F2"/>
          <w14:ligatures w14:val="standardContextual"/>
        </w:rPr>
      </w:pPr>
      <w:r>
        <w:br w:type="page"/>
      </w:r>
    </w:p>
    <w:p w:rsidR="0090396A" w:rsidRDefault="008D1BE6" w:rsidP="0090396A">
      <w:pPr>
        <w:pStyle w:val="Titre3"/>
      </w:pPr>
      <w:r>
        <w:lastRenderedPageBreak/>
        <w:t>F</w:t>
      </w:r>
      <w:r w:rsidR="0090396A">
        <w:t>onction appelée</w:t>
      </w:r>
    </w:p>
    <w:tbl>
      <w:tblPr>
        <w:tblStyle w:val="TableauGrille1Clair"/>
        <w:tblW w:w="9634" w:type="dxa"/>
        <w:tblLook w:val="04A0" w:firstRow="1" w:lastRow="0" w:firstColumn="1" w:lastColumn="0" w:noHBand="0" w:noVBand="1"/>
      </w:tblPr>
      <w:tblGrid>
        <w:gridCol w:w="3020"/>
        <w:gridCol w:w="2078"/>
        <w:gridCol w:w="4536"/>
      </w:tblGrid>
      <w:tr w:rsidR="000B7D77" w:rsidTr="000B7D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0B7D77" w:rsidRPr="000B7D77" w:rsidRDefault="000B7D77" w:rsidP="007942FE">
            <w:pPr>
              <w:rPr>
                <w:smallCaps/>
              </w:rPr>
            </w:pPr>
            <w:r w:rsidRPr="000B7D77">
              <w:rPr>
                <w:smallCaps/>
              </w:rPr>
              <w:t>Signature de la fonction</w:t>
            </w:r>
          </w:p>
        </w:tc>
        <w:tc>
          <w:tcPr>
            <w:tcW w:w="2078" w:type="dxa"/>
            <w:shd w:val="clear" w:color="auto" w:fill="92D050"/>
          </w:tcPr>
          <w:p w:rsidR="000B7D77" w:rsidRPr="000B7D77" w:rsidRDefault="000B7D77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0B7D77">
              <w:rPr>
                <w:smallCaps/>
              </w:rPr>
              <w:t>Paramètres d’entrée</w:t>
            </w:r>
          </w:p>
        </w:tc>
        <w:tc>
          <w:tcPr>
            <w:tcW w:w="4536" w:type="dxa"/>
            <w:shd w:val="clear" w:color="auto" w:fill="92D050"/>
          </w:tcPr>
          <w:p w:rsidR="000B7D77" w:rsidRPr="000B7D77" w:rsidRDefault="000B7D77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0B7D77">
              <w:rPr>
                <w:smallCaps/>
              </w:rPr>
              <w:t>Utilité</w:t>
            </w:r>
          </w:p>
        </w:tc>
      </w:tr>
      <w:tr w:rsidR="000B7D77" w:rsidTr="000B7D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B7D77" w:rsidRDefault="000B7D77" w:rsidP="000B7D77">
            <w:r>
              <w:t>ShowMEnu</w:t>
            </w:r>
          </w:p>
        </w:tc>
        <w:tc>
          <w:tcPr>
            <w:tcW w:w="2078" w:type="dxa"/>
          </w:tcPr>
          <w:p w:rsidR="000B7D77" w:rsidRDefault="000B7D77" w:rsidP="000B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4536" w:type="dxa"/>
          </w:tcPr>
          <w:p w:rsidR="000B7D77" w:rsidRDefault="000B7D77" w:rsidP="000B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 le menu lié au buttonBurger</w:t>
            </w:r>
          </w:p>
        </w:tc>
      </w:tr>
      <w:tr w:rsidR="000B7D77" w:rsidTr="000B7D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B7D77" w:rsidRDefault="000B7D77" w:rsidP="000B7D77">
            <w:r>
              <w:t>MenuSelectedItem</w:t>
            </w:r>
          </w:p>
        </w:tc>
        <w:tc>
          <w:tcPr>
            <w:tcW w:w="2078" w:type="dxa"/>
          </w:tcPr>
          <w:p w:rsidR="000B7D77" w:rsidRDefault="000B7D77" w:rsidP="000B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>MenuItem item</w:t>
            </w:r>
          </w:p>
        </w:tc>
        <w:tc>
          <w:tcPr>
            <w:tcW w:w="4536" w:type="dxa"/>
          </w:tcPr>
          <w:p w:rsidR="000B7D77" w:rsidRDefault="000B7D77" w:rsidP="000B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Récupère la page sélectionner dans le menu et affiche la page à partir de l’item passer</w:t>
            </w:r>
          </w:p>
        </w:tc>
      </w:tr>
      <w:tr w:rsidR="000B7D77" w:rsidTr="000B7D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B7D77" w:rsidRDefault="000B7D77" w:rsidP="000B7D77">
            <w:r>
              <w:t>LogOut</w:t>
            </w:r>
          </w:p>
        </w:tc>
        <w:tc>
          <w:tcPr>
            <w:tcW w:w="2078" w:type="dxa"/>
          </w:tcPr>
          <w:p w:rsidR="000B7D77" w:rsidRDefault="000B7D77" w:rsidP="000B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4536" w:type="dxa"/>
          </w:tcPr>
          <w:p w:rsidR="000B7D77" w:rsidRDefault="000B7D77" w:rsidP="000B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l’utilisateur sur la page de connexion</w:t>
            </w:r>
          </w:p>
        </w:tc>
      </w:tr>
      <w:tr w:rsidR="000B7D77" w:rsidTr="000B7D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B7D77" w:rsidRDefault="000B7D77" w:rsidP="000B7D77">
            <w:r>
              <w:t>GetUserInfo</w:t>
            </w:r>
          </w:p>
        </w:tc>
        <w:tc>
          <w:tcPr>
            <w:tcW w:w="2078" w:type="dxa"/>
          </w:tcPr>
          <w:p w:rsidR="000B7D77" w:rsidRDefault="000B7D77" w:rsidP="000B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Int id</w:t>
            </w:r>
          </w:p>
        </w:tc>
        <w:tc>
          <w:tcPr>
            <w:tcW w:w="4536" w:type="dxa"/>
          </w:tcPr>
          <w:p w:rsidR="000B7D77" w:rsidRDefault="000B7D77" w:rsidP="000B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Renvoi les éléments liés à l’id d’utilisateur passé en paramètre </w:t>
            </w:r>
          </w:p>
        </w:tc>
      </w:tr>
      <w:tr w:rsidR="000B7D77" w:rsidTr="000B7D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B7D77" w:rsidRDefault="000B7D77" w:rsidP="000B7D77">
            <w:r>
              <w:t>Getategories</w:t>
            </w:r>
          </w:p>
        </w:tc>
        <w:tc>
          <w:tcPr>
            <w:tcW w:w="2078" w:type="dxa"/>
          </w:tcPr>
          <w:p w:rsidR="000B7D77" w:rsidRDefault="000B7D77" w:rsidP="000B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4536" w:type="dxa"/>
          </w:tcPr>
          <w:p w:rsidR="000B7D77" w:rsidRDefault="000B7D77" w:rsidP="000B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la liste des catégories</w:t>
            </w:r>
          </w:p>
        </w:tc>
      </w:tr>
      <w:tr w:rsidR="000B7D77" w:rsidTr="000B7D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B7D77" w:rsidRDefault="000B7D77" w:rsidP="000B7D77">
            <w:r>
              <w:t>ShowPage</w:t>
            </w:r>
          </w:p>
        </w:tc>
        <w:tc>
          <w:tcPr>
            <w:tcW w:w="2078" w:type="dxa"/>
          </w:tcPr>
          <w:p w:rsidR="000B7D77" w:rsidRDefault="000B7D77" w:rsidP="000B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Page page</w:t>
            </w:r>
          </w:p>
        </w:tc>
        <w:tc>
          <w:tcPr>
            <w:tcW w:w="4536" w:type="dxa"/>
          </w:tcPr>
          <w:p w:rsidR="000B7D77" w:rsidRDefault="000B7D77" w:rsidP="000B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sur la page passé en paramètre</w:t>
            </w:r>
          </w:p>
        </w:tc>
      </w:tr>
    </w:tbl>
    <w:p w:rsidR="000B7D77" w:rsidRPr="000B7D77" w:rsidRDefault="000B7D77" w:rsidP="000B7D77"/>
    <w:p w:rsidR="00821180" w:rsidRDefault="00821180">
      <w:pPr>
        <w:jc w:val="left"/>
      </w:pPr>
      <w:r>
        <w:br w:type="page"/>
      </w:r>
    </w:p>
    <w:p w:rsidR="007C6F9E" w:rsidRDefault="00C2108C" w:rsidP="00027415">
      <w:pPr>
        <w:pStyle w:val="Titre2"/>
      </w:pPr>
      <w:bookmarkStart w:id="40" w:name="_Toc451361886"/>
      <w:r>
        <w:lastRenderedPageBreak/>
        <w:t xml:space="preserve">Gestion des </w:t>
      </w:r>
      <w:r w:rsidR="008325A2">
        <w:t>Q</w:t>
      </w:r>
      <w:r w:rsidR="007C6F9E">
        <w:t>uestionnaires</w:t>
      </w:r>
      <w:bookmarkEnd w:id="40"/>
    </w:p>
    <w:p w:rsidR="00581663" w:rsidRDefault="00B847E6" w:rsidP="00581663">
      <w:pPr>
        <w:pStyle w:val="Titre3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9868E8" wp14:editId="05FD5A83">
                <wp:simplePos x="0" y="0"/>
                <wp:positionH relativeFrom="margin">
                  <wp:posOffset>4632960</wp:posOffset>
                </wp:positionH>
                <wp:positionV relativeFrom="paragraph">
                  <wp:posOffset>10795</wp:posOffset>
                </wp:positionV>
                <wp:extent cx="435934" cy="372139"/>
                <wp:effectExtent l="0" t="0" r="21590" b="27940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34" cy="37213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2E5C" w:rsidRDefault="004B2E5C" w:rsidP="00CD4C11">
                            <w:pPr>
                              <w:spacing w:before="0" w:after="0"/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9868E8" id="Ellipse 20" o:spid="_x0000_s1028" style="position:absolute;left:0;text-align:left;margin-left:364.8pt;margin-top:.85pt;width:34.35pt;height:29.3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" fillcolor="white [3201]" strokecolor="black [3200]" strokeweight="2pt">
                <v:textbox>
                  <w:txbxContent>
                    <w:p w:rsidR="004B2E5C" w:rsidRDefault="004B2E5C" w:rsidP="00CD4C11">
                      <w:pPr>
                        <w:spacing w:before="0" w:after="0"/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85F8FA" wp14:editId="25AD812A">
                <wp:simplePos x="0" y="0"/>
                <wp:positionH relativeFrom="column">
                  <wp:posOffset>1173480</wp:posOffset>
                </wp:positionH>
                <wp:positionV relativeFrom="paragraph">
                  <wp:posOffset>39370</wp:posOffset>
                </wp:positionV>
                <wp:extent cx="435610" cy="372110"/>
                <wp:effectExtent l="0" t="0" r="21590" b="27940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10" cy="3721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2E5C" w:rsidRDefault="004B2E5C" w:rsidP="00CD4C11">
                            <w:pPr>
                              <w:spacing w:before="0" w:after="0"/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85F8FA" id="Ellipse 19" o:spid="_x0000_s1029" style="position:absolute;left:0;text-align:left;margin-left:92.4pt;margin-top:3.1pt;width:34.3pt;height:29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" fillcolor="white [3201]" strokecolor="black [3200]" strokeweight="2pt">
                <v:textbox>
                  <w:txbxContent>
                    <w:p w:rsidR="004B2E5C" w:rsidRDefault="004B2E5C" w:rsidP="00CD4C11">
                      <w:pPr>
                        <w:spacing w:before="0" w:after="0"/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81663">
        <w:t>Maquette</w:t>
      </w:r>
    </w:p>
    <w:p w:rsidR="00581663" w:rsidRDefault="00B847E6" w:rsidP="00333359">
      <w:pPr>
        <w:tabs>
          <w:tab w:val="left" w:pos="5670"/>
        </w:tabs>
      </w:pPr>
      <w:r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 wp14:anchorId="0C40E2C8" wp14:editId="3048C0D0">
            <wp:simplePos x="0" y="0"/>
            <wp:positionH relativeFrom="column">
              <wp:posOffset>3406140</wp:posOffset>
            </wp:positionH>
            <wp:positionV relativeFrom="paragraph">
              <wp:posOffset>31750</wp:posOffset>
            </wp:positionV>
            <wp:extent cx="120777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123" y="21431"/>
                <wp:lineTo x="21123" y="0"/>
                <wp:lineTo x="0" y="0"/>
              </wp:wrapPolygon>
            </wp:wrapThrough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cmbycat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19C134" wp14:editId="6115D955">
                <wp:simplePos x="0" y="0"/>
                <wp:positionH relativeFrom="column">
                  <wp:posOffset>1928495</wp:posOffset>
                </wp:positionH>
                <wp:positionV relativeFrom="paragraph">
                  <wp:posOffset>931545</wp:posOffset>
                </wp:positionV>
                <wp:extent cx="712381" cy="329609"/>
                <wp:effectExtent l="57150" t="38100" r="12065" b="89535"/>
                <wp:wrapNone/>
                <wp:docPr id="18" name="Flèche droi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381" cy="32960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160E6" id="Flèche droite 18" o:spid="_x0000_s1026" type="#_x0000_t13" style="position:absolute;margin-left:151.85pt;margin-top:73.35pt;width:56.1pt;height:25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" adj="16603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shape>
            </w:pict>
          </mc:Fallback>
        </mc:AlternateContent>
      </w:r>
      <w:r w:rsidR="00333359">
        <w:rPr>
          <w:noProof/>
          <w:lang w:eastAsia="fr-FR"/>
        </w:rPr>
        <w:drawing>
          <wp:inline distT="0" distB="0" distL="0" distR="0" wp14:anchorId="1E3F6C05" wp14:editId="021FC301">
            <wp:extent cx="1183628" cy="2385060"/>
            <wp:effectExtent l="0" t="0" r="0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cueil_connect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706" cy="24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63" w:rsidRDefault="00821180" w:rsidP="00581663">
      <w:pPr>
        <w:pStyle w:val="Titre3"/>
      </w:pPr>
      <w:r>
        <w:t>Diagramme d’activité</w:t>
      </w:r>
    </w:p>
    <w:p w:rsidR="00821180" w:rsidRPr="00821180" w:rsidRDefault="00821180" w:rsidP="00821180">
      <w:pPr>
        <w:pStyle w:val="Titre4"/>
      </w:pPr>
      <w:r>
        <w:t>Affichage des Qcms</w:t>
      </w:r>
    </w:p>
    <w:p w:rsidR="0018088F" w:rsidRDefault="00821180" w:rsidP="0018088F">
      <w:pPr>
        <w:tabs>
          <w:tab w:val="left" w:pos="5670"/>
        </w:tabs>
      </w:pPr>
      <w:r>
        <w:rPr>
          <w:noProof/>
          <w:lang w:eastAsia="fr-FR"/>
        </w:rPr>
        <w:drawing>
          <wp:inline distT="0" distB="0" distL="0" distR="0" wp14:anchorId="17889FE8" wp14:editId="6F6B5701">
            <wp:extent cx="5876597" cy="36652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91845" cy="36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80" w:rsidRDefault="003B4205" w:rsidP="003B4205">
      <w:pPr>
        <w:pStyle w:val="Titre4"/>
      </w:pPr>
      <w:r>
        <w:lastRenderedPageBreak/>
        <w:t>Affichage des questions</w:t>
      </w:r>
    </w:p>
    <w:p w:rsidR="000E00AE" w:rsidRPr="000E00AE" w:rsidRDefault="000E00AE" w:rsidP="000E00AE">
      <w:r>
        <w:rPr>
          <w:noProof/>
          <w:lang w:eastAsia="fr-FR"/>
        </w:rPr>
        <w:drawing>
          <wp:inline distT="0" distB="0" distL="0" distR="0" wp14:anchorId="03F5BC66" wp14:editId="0549526D">
            <wp:extent cx="4876800" cy="398197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78803" cy="3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05" w:rsidRDefault="000E00AE" w:rsidP="000E00AE">
      <w:pPr>
        <w:pStyle w:val="Titre3"/>
      </w:pPr>
      <w:r>
        <w:t>Composant à implémenter</w:t>
      </w:r>
    </w:p>
    <w:tbl>
      <w:tblPr>
        <w:tblStyle w:val="TableauGrille1Clair"/>
        <w:tblW w:w="8910" w:type="dxa"/>
        <w:tblInd w:w="-5" w:type="dxa"/>
        <w:tblLook w:val="04A0" w:firstRow="1" w:lastRow="0" w:firstColumn="1" w:lastColumn="0" w:noHBand="0" w:noVBand="1"/>
      </w:tblPr>
      <w:tblGrid>
        <w:gridCol w:w="1674"/>
        <w:gridCol w:w="1674"/>
        <w:gridCol w:w="1113"/>
        <w:gridCol w:w="1601"/>
        <w:gridCol w:w="1690"/>
        <w:gridCol w:w="1158"/>
      </w:tblGrid>
      <w:tr w:rsidR="0047383B" w:rsidTr="001143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  <w:shd w:val="clear" w:color="auto" w:fill="92D050"/>
          </w:tcPr>
          <w:p w:rsidR="0047383B" w:rsidRPr="00EE5888" w:rsidRDefault="0047383B" w:rsidP="007942FE">
            <w:pPr>
              <w:rPr>
                <w:smallCaps/>
              </w:rPr>
            </w:pPr>
            <w:r>
              <w:rPr>
                <w:smallCaps/>
              </w:rPr>
              <w:t>Page</w:t>
            </w:r>
          </w:p>
        </w:tc>
        <w:tc>
          <w:tcPr>
            <w:tcW w:w="1674" w:type="dxa"/>
            <w:shd w:val="clear" w:color="auto" w:fill="92D050"/>
          </w:tcPr>
          <w:p w:rsidR="0047383B" w:rsidRPr="00EE5888" w:rsidRDefault="0047383B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Nom</w:t>
            </w:r>
          </w:p>
        </w:tc>
        <w:tc>
          <w:tcPr>
            <w:tcW w:w="1113" w:type="dxa"/>
            <w:shd w:val="clear" w:color="auto" w:fill="92D050"/>
          </w:tcPr>
          <w:p w:rsidR="0047383B" w:rsidRPr="00EE5888" w:rsidRDefault="0047383B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Type</w:t>
            </w:r>
          </w:p>
        </w:tc>
        <w:tc>
          <w:tcPr>
            <w:tcW w:w="1601" w:type="dxa"/>
            <w:shd w:val="clear" w:color="auto" w:fill="92D050"/>
          </w:tcPr>
          <w:p w:rsidR="0047383B" w:rsidRPr="00EE5888" w:rsidRDefault="0047383B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Valeur</w:t>
            </w:r>
          </w:p>
        </w:tc>
        <w:tc>
          <w:tcPr>
            <w:tcW w:w="1690" w:type="dxa"/>
            <w:shd w:val="clear" w:color="auto" w:fill="92D050"/>
          </w:tcPr>
          <w:p w:rsidR="0047383B" w:rsidRPr="00EE5888" w:rsidRDefault="0047383B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Vérification</w:t>
            </w:r>
          </w:p>
        </w:tc>
        <w:tc>
          <w:tcPr>
            <w:tcW w:w="1158" w:type="dxa"/>
            <w:shd w:val="clear" w:color="auto" w:fill="92D050"/>
          </w:tcPr>
          <w:p w:rsidR="0047383B" w:rsidRPr="00EE5888" w:rsidRDefault="0047383B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EE5888">
              <w:rPr>
                <w:smallCaps/>
              </w:rPr>
              <w:t>Erreur</w:t>
            </w:r>
          </w:p>
        </w:tc>
      </w:tr>
      <w:tr w:rsidR="0047383B" w:rsidTr="001143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47383B" w:rsidRDefault="0047383B" w:rsidP="007942FE">
            <w:pPr>
              <w:jc w:val="left"/>
              <w:rPr>
                <w:b w:val="0"/>
              </w:rPr>
            </w:pPr>
            <w:r>
              <w:rPr>
                <w:b w:val="0"/>
              </w:rPr>
              <w:t>Qcm</w:t>
            </w:r>
          </w:p>
        </w:tc>
        <w:tc>
          <w:tcPr>
            <w:tcW w:w="1674" w:type="dxa"/>
          </w:tcPr>
          <w:p w:rsidR="0047383B" w:rsidRPr="00684FDC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ListItem</w:t>
            </w:r>
          </w:p>
        </w:tc>
        <w:tc>
          <w:tcPr>
            <w:tcW w:w="1113" w:type="dxa"/>
          </w:tcPr>
          <w:p w:rsidR="0047383B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1601" w:type="dxa"/>
          </w:tcPr>
          <w:p w:rsidR="0047383B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Qcm</w:t>
            </w:r>
          </w:p>
        </w:tc>
        <w:tc>
          <w:tcPr>
            <w:tcW w:w="1690" w:type="dxa"/>
          </w:tcPr>
          <w:p w:rsidR="0047383B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8" w:type="dxa"/>
          </w:tcPr>
          <w:p w:rsidR="0047383B" w:rsidRPr="00E2435C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7383B" w:rsidTr="001143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47383B" w:rsidRDefault="0047383B" w:rsidP="007942FE">
            <w:pPr>
              <w:jc w:val="left"/>
              <w:rPr>
                <w:b w:val="0"/>
              </w:rPr>
            </w:pPr>
            <w:r>
              <w:rPr>
                <w:b w:val="0"/>
              </w:rPr>
              <w:t>Question</w:t>
            </w:r>
          </w:p>
        </w:tc>
        <w:tc>
          <w:tcPr>
            <w:tcW w:w="1674" w:type="dxa"/>
          </w:tcPr>
          <w:p w:rsidR="0047383B" w:rsidRPr="00962DD4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ListItem</w:t>
            </w:r>
          </w:p>
        </w:tc>
        <w:tc>
          <w:tcPr>
            <w:tcW w:w="1113" w:type="dxa"/>
          </w:tcPr>
          <w:p w:rsidR="0047383B" w:rsidRPr="00962DD4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1601" w:type="dxa"/>
          </w:tcPr>
          <w:p w:rsidR="0047383B" w:rsidRPr="00962DD4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Question</w:t>
            </w:r>
          </w:p>
        </w:tc>
        <w:tc>
          <w:tcPr>
            <w:tcW w:w="1690" w:type="dxa"/>
          </w:tcPr>
          <w:p w:rsidR="0047383B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58" w:type="dxa"/>
          </w:tcPr>
          <w:p w:rsidR="0047383B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E00AE" w:rsidRDefault="000E00AE" w:rsidP="000E00AE">
      <w:pPr>
        <w:pStyle w:val="Titre3"/>
      </w:pPr>
      <w:r>
        <w:t>Fonction appelée</w:t>
      </w:r>
    </w:p>
    <w:tbl>
      <w:tblPr>
        <w:tblStyle w:val="TableauGrille1Clair"/>
        <w:tblW w:w="9493" w:type="dxa"/>
        <w:tblLook w:val="04A0" w:firstRow="1" w:lastRow="0" w:firstColumn="1" w:lastColumn="0" w:noHBand="0" w:noVBand="1"/>
      </w:tblPr>
      <w:tblGrid>
        <w:gridCol w:w="2457"/>
        <w:gridCol w:w="2141"/>
        <w:gridCol w:w="2485"/>
        <w:gridCol w:w="2410"/>
      </w:tblGrid>
      <w:tr w:rsidR="0047383B" w:rsidTr="001143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  <w:shd w:val="clear" w:color="auto" w:fill="92D050"/>
          </w:tcPr>
          <w:p w:rsidR="0047383B" w:rsidRPr="00DB14F8" w:rsidRDefault="0047383B" w:rsidP="007942FE">
            <w:pPr>
              <w:rPr>
                <w:smallCaps/>
              </w:rPr>
            </w:pPr>
            <w:r w:rsidRPr="00DB14F8">
              <w:rPr>
                <w:smallCaps/>
              </w:rPr>
              <w:t>Nom</w:t>
            </w:r>
          </w:p>
        </w:tc>
        <w:tc>
          <w:tcPr>
            <w:tcW w:w="2141" w:type="dxa"/>
            <w:shd w:val="clear" w:color="auto" w:fill="92D050"/>
          </w:tcPr>
          <w:p w:rsidR="0047383B" w:rsidRPr="00DB14F8" w:rsidRDefault="0047383B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Paramètre</w:t>
            </w:r>
          </w:p>
        </w:tc>
        <w:tc>
          <w:tcPr>
            <w:tcW w:w="2485" w:type="dxa"/>
            <w:shd w:val="clear" w:color="auto" w:fill="92D050"/>
          </w:tcPr>
          <w:p w:rsidR="0047383B" w:rsidRPr="00DB14F8" w:rsidRDefault="0047383B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Retour</w:t>
            </w:r>
          </w:p>
        </w:tc>
        <w:tc>
          <w:tcPr>
            <w:tcW w:w="2410" w:type="dxa"/>
            <w:shd w:val="clear" w:color="auto" w:fill="92D050"/>
          </w:tcPr>
          <w:p w:rsidR="0047383B" w:rsidRPr="00DB14F8" w:rsidRDefault="0047383B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Rôle</w:t>
            </w:r>
          </w:p>
        </w:tc>
      </w:tr>
      <w:tr w:rsidR="0047383B" w:rsidTr="001143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47383B" w:rsidRDefault="001143DB" w:rsidP="007942FE">
            <w:pPr>
              <w:jc w:val="left"/>
            </w:pPr>
            <w:r>
              <w:t>GetQuestions</w:t>
            </w:r>
          </w:p>
        </w:tc>
        <w:tc>
          <w:tcPr>
            <w:tcW w:w="2141" w:type="dxa"/>
          </w:tcPr>
          <w:p w:rsidR="0047383B" w:rsidRDefault="001143DB" w:rsidP="001143D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  <w:r w:rsidR="0047383B">
              <w:t xml:space="preserve"> </w:t>
            </w:r>
            <w:r>
              <w:t>idUser</w:t>
            </w:r>
            <w:r w:rsidR="0047383B">
              <w:t xml:space="preserve">, </w:t>
            </w:r>
            <w:r>
              <w:t>I</w:t>
            </w:r>
            <w:r w:rsidR="00A80877">
              <w:t>nt idMcq</w:t>
            </w:r>
          </w:p>
        </w:tc>
        <w:tc>
          <w:tcPr>
            <w:tcW w:w="2485" w:type="dxa"/>
          </w:tcPr>
          <w:p w:rsidR="0047383B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</w:tcPr>
          <w:p w:rsidR="0047383B" w:rsidRDefault="00A80877" w:rsidP="00A808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Selectionner dans la bdd les questions associés.</w:t>
            </w:r>
          </w:p>
        </w:tc>
      </w:tr>
      <w:tr w:rsidR="00A80877" w:rsidTr="001143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A80877" w:rsidRDefault="00A80877" w:rsidP="007942FE">
            <w:pPr>
              <w:jc w:val="left"/>
            </w:pPr>
            <w:r>
              <w:t>GetMcqs</w:t>
            </w:r>
          </w:p>
        </w:tc>
        <w:tc>
          <w:tcPr>
            <w:tcW w:w="2141" w:type="dxa"/>
          </w:tcPr>
          <w:p w:rsidR="00A80877" w:rsidRDefault="00A80877" w:rsidP="001143D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idUser, int idCategory</w:t>
            </w:r>
          </w:p>
        </w:tc>
        <w:tc>
          <w:tcPr>
            <w:tcW w:w="2485" w:type="dxa"/>
          </w:tcPr>
          <w:p w:rsidR="00A80877" w:rsidRDefault="00A80877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</w:tcPr>
          <w:p w:rsidR="00A80877" w:rsidRDefault="00A80877" w:rsidP="00A808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Sélectionner dans la bdd les qcms associés</w:t>
            </w:r>
          </w:p>
        </w:tc>
      </w:tr>
      <w:tr w:rsidR="0047383B" w:rsidTr="001143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47383B" w:rsidRPr="00326212" w:rsidRDefault="0047383B" w:rsidP="007942FE">
            <w:pPr>
              <w:jc w:val="left"/>
              <w:rPr>
                <w:b w:val="0"/>
                <w:i/>
              </w:rPr>
            </w:pPr>
            <w:r>
              <w:t>IsConnected</w:t>
            </w:r>
          </w:p>
        </w:tc>
        <w:tc>
          <w:tcPr>
            <w:tcW w:w="2141" w:type="dxa"/>
          </w:tcPr>
          <w:p w:rsidR="0047383B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85" w:type="dxa"/>
          </w:tcPr>
          <w:p w:rsidR="0047383B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 true si le terminal est connecté au réseau</w:t>
            </w:r>
          </w:p>
        </w:tc>
        <w:tc>
          <w:tcPr>
            <w:tcW w:w="2410" w:type="dxa"/>
          </w:tcPr>
          <w:p w:rsidR="0047383B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Vérification de la connexion au réseau</w:t>
            </w:r>
          </w:p>
        </w:tc>
      </w:tr>
      <w:tr w:rsidR="0047383B" w:rsidTr="001143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47383B" w:rsidRDefault="001143DB" w:rsidP="001143DB">
            <w:pPr>
              <w:jc w:val="left"/>
            </w:pPr>
            <w:r>
              <w:t>OnSelectedItem</w:t>
            </w:r>
          </w:p>
        </w:tc>
        <w:tc>
          <w:tcPr>
            <w:tcW w:w="2141" w:type="dxa"/>
          </w:tcPr>
          <w:p w:rsidR="0047383B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85" w:type="dxa"/>
          </w:tcPr>
          <w:p w:rsidR="0047383B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</w:tcPr>
          <w:p w:rsidR="0047383B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Récupérer les éléments de la vue</w:t>
            </w:r>
            <w:r w:rsidR="001143DB">
              <w:t xml:space="preserve"> avec en parametre l’id de l’objet</w:t>
            </w:r>
          </w:p>
        </w:tc>
      </w:tr>
      <w:tr w:rsidR="0047383B" w:rsidTr="001143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47383B" w:rsidRDefault="00A80877" w:rsidP="007942FE">
            <w:pPr>
              <w:jc w:val="left"/>
            </w:pPr>
            <w:r>
              <w:lastRenderedPageBreak/>
              <w:t>PostMcq</w:t>
            </w:r>
            <w:r w:rsidR="0047383B">
              <w:t>Flow</w:t>
            </w:r>
          </w:p>
        </w:tc>
        <w:tc>
          <w:tcPr>
            <w:tcW w:w="2141" w:type="dxa"/>
          </w:tcPr>
          <w:p w:rsidR="0047383B" w:rsidRDefault="00A80877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idServerMcq, Int idServerUser</w:t>
            </w:r>
          </w:p>
        </w:tc>
        <w:tc>
          <w:tcPr>
            <w:tcW w:w="2485" w:type="dxa"/>
          </w:tcPr>
          <w:p w:rsidR="0047383B" w:rsidRDefault="0047383B" w:rsidP="00A808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Object </w:t>
            </w:r>
            <w:r w:rsidR="00A80877">
              <w:t>Qcm</w:t>
            </w:r>
          </w:p>
        </w:tc>
        <w:tc>
          <w:tcPr>
            <w:tcW w:w="2410" w:type="dxa"/>
          </w:tcPr>
          <w:p w:rsidR="0047383B" w:rsidRDefault="0047383B" w:rsidP="00A808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Création du flux de connexion et retour de l’objet </w:t>
            </w:r>
            <w:r w:rsidR="00A80877">
              <w:t>Qcm</w:t>
            </w:r>
          </w:p>
        </w:tc>
      </w:tr>
      <w:tr w:rsidR="0047383B" w:rsidTr="001143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47383B" w:rsidRDefault="00A80877" w:rsidP="007942FE">
            <w:pPr>
              <w:jc w:val="left"/>
            </w:pPr>
            <w:r>
              <w:t>GetMcq</w:t>
            </w:r>
            <w:r w:rsidR="0047383B">
              <w:t>Information</w:t>
            </w:r>
          </w:p>
          <w:p w:rsidR="0047383B" w:rsidRPr="009566CF" w:rsidRDefault="00A80877" w:rsidP="007942FE">
            <w:pPr>
              <w:jc w:val="left"/>
              <w:rPr>
                <w:b w:val="0"/>
                <w:i/>
                <w:sz w:val="16"/>
                <w:szCs w:val="16"/>
              </w:rPr>
            </w:pPr>
            <w:r>
              <w:rPr>
                <w:b w:val="0"/>
                <w:i/>
                <w:sz w:val="16"/>
                <w:szCs w:val="16"/>
              </w:rPr>
              <w:t>(Appelée par PostMcq</w:t>
            </w:r>
            <w:r w:rsidR="0047383B" w:rsidRPr="009566CF">
              <w:rPr>
                <w:b w:val="0"/>
                <w:i/>
                <w:sz w:val="16"/>
                <w:szCs w:val="16"/>
              </w:rPr>
              <w:t>Flow)</w:t>
            </w:r>
          </w:p>
        </w:tc>
        <w:tc>
          <w:tcPr>
            <w:tcW w:w="2141" w:type="dxa"/>
          </w:tcPr>
          <w:p w:rsidR="0047383B" w:rsidRDefault="0047383B" w:rsidP="00A808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flux </w:t>
            </w:r>
            <w:r w:rsidR="00A80877">
              <w:t>mcq</w:t>
            </w:r>
          </w:p>
        </w:tc>
        <w:tc>
          <w:tcPr>
            <w:tcW w:w="2485" w:type="dxa"/>
          </w:tcPr>
          <w:p w:rsidR="0047383B" w:rsidRDefault="0047383B" w:rsidP="00A808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flux des </w:t>
            </w:r>
            <w:r w:rsidR="00A80877">
              <w:t>mcq</w:t>
            </w:r>
          </w:p>
        </w:tc>
        <w:tc>
          <w:tcPr>
            <w:tcW w:w="2410" w:type="dxa"/>
          </w:tcPr>
          <w:p w:rsidR="0047383B" w:rsidRDefault="0047383B" w:rsidP="00A808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Envoie le flux</w:t>
            </w:r>
            <w:r w:rsidR="00A80877">
              <w:t xml:space="preserve"> et retourne les informations du qcm</w:t>
            </w:r>
            <w:r>
              <w:t>.</w:t>
            </w:r>
          </w:p>
        </w:tc>
      </w:tr>
      <w:tr w:rsidR="0047383B" w:rsidTr="001143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47383B" w:rsidRDefault="0047383B" w:rsidP="007942FE">
            <w:pPr>
              <w:jc w:val="left"/>
            </w:pPr>
            <w:r>
              <w:t>DeserializeJsonFlow</w:t>
            </w:r>
          </w:p>
          <w:p w:rsidR="0047383B" w:rsidRPr="009566CF" w:rsidRDefault="00A80877" w:rsidP="007942FE">
            <w:pPr>
              <w:jc w:val="left"/>
              <w:rPr>
                <w:b w:val="0"/>
                <w:i/>
                <w:sz w:val="16"/>
                <w:szCs w:val="16"/>
              </w:rPr>
            </w:pPr>
            <w:r>
              <w:rPr>
                <w:b w:val="0"/>
                <w:i/>
                <w:sz w:val="16"/>
                <w:szCs w:val="16"/>
              </w:rPr>
              <w:t>(Appelée par PostMcq</w:t>
            </w:r>
            <w:r w:rsidR="0047383B" w:rsidRPr="009566CF">
              <w:rPr>
                <w:b w:val="0"/>
                <w:i/>
                <w:sz w:val="16"/>
                <w:szCs w:val="16"/>
              </w:rPr>
              <w:t>Flow)</w:t>
            </w:r>
          </w:p>
        </w:tc>
        <w:tc>
          <w:tcPr>
            <w:tcW w:w="2141" w:type="dxa"/>
          </w:tcPr>
          <w:p w:rsidR="0047383B" w:rsidRDefault="0047383B" w:rsidP="00A808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String flux </w:t>
            </w:r>
            <w:r w:rsidR="00A80877">
              <w:t>mcq</w:t>
            </w:r>
          </w:p>
        </w:tc>
        <w:tc>
          <w:tcPr>
            <w:tcW w:w="2485" w:type="dxa"/>
          </w:tcPr>
          <w:p w:rsidR="0047383B" w:rsidRDefault="0047383B" w:rsidP="00A808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Object </w:t>
            </w:r>
            <w:r w:rsidR="00A80877">
              <w:t>mcq</w:t>
            </w:r>
          </w:p>
        </w:tc>
        <w:tc>
          <w:tcPr>
            <w:tcW w:w="2410" w:type="dxa"/>
          </w:tcPr>
          <w:p w:rsidR="0047383B" w:rsidRDefault="0047383B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Création de l’objet en fonction du flux reçu en paramètre</w:t>
            </w:r>
          </w:p>
        </w:tc>
      </w:tr>
      <w:tr w:rsidR="00A80877" w:rsidTr="001143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A80877" w:rsidRDefault="00A80877" w:rsidP="007942FE">
            <w:pPr>
              <w:jc w:val="left"/>
            </w:pPr>
            <w:r>
              <w:t>UpdateQcm</w:t>
            </w:r>
          </w:p>
        </w:tc>
        <w:tc>
          <w:tcPr>
            <w:tcW w:w="2141" w:type="dxa"/>
          </w:tcPr>
          <w:p w:rsidR="00A80877" w:rsidRDefault="00A80877" w:rsidP="00A808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Qcm qcm</w:t>
            </w:r>
          </w:p>
        </w:tc>
        <w:tc>
          <w:tcPr>
            <w:tcW w:w="2485" w:type="dxa"/>
          </w:tcPr>
          <w:p w:rsidR="00A80877" w:rsidRDefault="00A80877" w:rsidP="00A808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result</w:t>
            </w:r>
          </w:p>
        </w:tc>
        <w:tc>
          <w:tcPr>
            <w:tcW w:w="2410" w:type="dxa"/>
          </w:tcPr>
          <w:p w:rsidR="00A80877" w:rsidRDefault="00A80877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Modification en base de données local</w:t>
            </w:r>
          </w:p>
        </w:tc>
      </w:tr>
      <w:tr w:rsidR="00A80877" w:rsidTr="001143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A80877" w:rsidRDefault="00A80877" w:rsidP="007942FE">
            <w:pPr>
              <w:jc w:val="left"/>
            </w:pPr>
            <w:r>
              <w:t>InsertQcm</w:t>
            </w:r>
          </w:p>
        </w:tc>
        <w:tc>
          <w:tcPr>
            <w:tcW w:w="2141" w:type="dxa"/>
          </w:tcPr>
          <w:p w:rsidR="00A80877" w:rsidRDefault="00A80877" w:rsidP="00A808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Qcm qcm</w:t>
            </w:r>
          </w:p>
        </w:tc>
        <w:tc>
          <w:tcPr>
            <w:tcW w:w="2485" w:type="dxa"/>
          </w:tcPr>
          <w:p w:rsidR="00A80877" w:rsidRDefault="00A80877" w:rsidP="00A808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result</w:t>
            </w:r>
          </w:p>
        </w:tc>
        <w:tc>
          <w:tcPr>
            <w:tcW w:w="2410" w:type="dxa"/>
          </w:tcPr>
          <w:p w:rsidR="00A80877" w:rsidRDefault="00A80877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Insertion en base de données</w:t>
            </w:r>
          </w:p>
        </w:tc>
      </w:tr>
    </w:tbl>
    <w:p w:rsidR="006D0AA6" w:rsidRDefault="006D0AA6">
      <w:pPr>
        <w:jc w:val="left"/>
        <w:rPr>
          <w:rFonts w:ascii="Calibri" w:eastAsiaTheme="majorEastAsia" w:hAnsi="Calibri" w:cstheme="majorBidi"/>
          <w:caps/>
          <w:noProof/>
          <w:color w:val="8DD21C"/>
          <w:sz w:val="24"/>
          <w14:ligatures w14:val="standardContextual"/>
        </w:rPr>
      </w:pPr>
      <w:r>
        <w:br w:type="page"/>
      </w:r>
    </w:p>
    <w:p w:rsidR="0047383B" w:rsidRPr="0047383B" w:rsidRDefault="0047383B" w:rsidP="0047383B">
      <w:pPr>
        <w:pStyle w:val="Titre2"/>
      </w:pPr>
      <w:bookmarkStart w:id="41" w:name="_Toc451361887"/>
      <w:r>
        <w:lastRenderedPageBreak/>
        <w:t>Gestion des reponses</w:t>
      </w:r>
      <w:bookmarkEnd w:id="41"/>
    </w:p>
    <w:p w:rsidR="00C40A9D" w:rsidRDefault="006D0AA6" w:rsidP="00E46142">
      <w:pPr>
        <w:pStyle w:val="Titre3"/>
      </w:pPr>
      <w:r>
        <w:t>Maquette</w:t>
      </w:r>
    </w:p>
    <w:p w:rsidR="003A11BE" w:rsidRDefault="00EC57C6" w:rsidP="000E096D">
      <w:pPr>
        <w:tabs>
          <w:tab w:val="left" w:pos="5387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EBCA01" wp14:editId="38B18139">
                <wp:simplePos x="0" y="0"/>
                <wp:positionH relativeFrom="margin">
                  <wp:posOffset>5082245</wp:posOffset>
                </wp:positionH>
                <wp:positionV relativeFrom="paragraph">
                  <wp:posOffset>3465136</wp:posOffset>
                </wp:positionV>
                <wp:extent cx="425303" cy="382772"/>
                <wp:effectExtent l="0" t="0" r="13335" b="17780"/>
                <wp:wrapNone/>
                <wp:docPr id="26" name="El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03" cy="38277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2E5C" w:rsidRDefault="004B2E5C" w:rsidP="000E096D">
                            <w:pPr>
                              <w:spacing w:before="0" w:after="0"/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EBCA01" id="Ellipse 26" o:spid="_x0000_s1030" style="position:absolute;left:0;text-align:left;margin-left:400.2pt;margin-top:272.85pt;width:33.5pt;height:30.1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" fillcolor="white [3201]" strokecolor="black [3200]" strokeweight="2pt">
                <v:textbox>
                  <w:txbxContent>
                    <w:p w:rsidR="004B2E5C" w:rsidRDefault="004B2E5C" w:rsidP="000E096D">
                      <w:pPr>
                        <w:spacing w:before="0" w:after="0"/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E096D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CB74106" wp14:editId="6D464A6F">
                <wp:simplePos x="0" y="0"/>
                <wp:positionH relativeFrom="column">
                  <wp:posOffset>2402958</wp:posOffset>
                </wp:positionH>
                <wp:positionV relativeFrom="paragraph">
                  <wp:posOffset>1972591</wp:posOffset>
                </wp:positionV>
                <wp:extent cx="712381" cy="329609"/>
                <wp:effectExtent l="57150" t="38100" r="12065" b="89535"/>
                <wp:wrapNone/>
                <wp:docPr id="27" name="Flèche droi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381" cy="32960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9E9D1" id="Flèche droite 27" o:spid="_x0000_s1026" type="#_x0000_t13" style="position:absolute;margin-left:189.2pt;margin-top:155.3pt;width:56.1pt;height:25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" adj="16603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</v:shape>
            </w:pict>
          </mc:Fallback>
        </mc:AlternateContent>
      </w:r>
      <w:r w:rsidR="00F04A9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A27A90" wp14:editId="4044B211">
                <wp:simplePos x="0" y="0"/>
                <wp:positionH relativeFrom="margin">
                  <wp:posOffset>1467160</wp:posOffset>
                </wp:positionH>
                <wp:positionV relativeFrom="paragraph">
                  <wp:posOffset>1055946</wp:posOffset>
                </wp:positionV>
                <wp:extent cx="425303" cy="382772"/>
                <wp:effectExtent l="0" t="0" r="13335" b="17780"/>
                <wp:wrapNone/>
                <wp:docPr id="24" name="El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03" cy="38277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2E5C" w:rsidRDefault="004B2E5C" w:rsidP="00F04A9E">
                            <w:pPr>
                              <w:spacing w:before="0" w:after="0"/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A27A90" id="Ellipse 24" o:spid="_x0000_s1031" style="position:absolute;left:0;text-align:left;margin-left:115.5pt;margin-top:83.15pt;width:33.5pt;height:30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" fillcolor="white [3201]" strokecolor="black [3200]" strokeweight="2pt">
                <v:textbox>
                  <w:txbxContent>
                    <w:p w:rsidR="004B2E5C" w:rsidRDefault="004B2E5C" w:rsidP="00F04A9E">
                      <w:pPr>
                        <w:spacing w:before="0" w:after="0"/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04A9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700228" wp14:editId="320F730D">
                <wp:simplePos x="0" y="0"/>
                <wp:positionH relativeFrom="margin">
                  <wp:posOffset>1753766</wp:posOffset>
                </wp:positionH>
                <wp:positionV relativeFrom="paragraph">
                  <wp:posOffset>3019218</wp:posOffset>
                </wp:positionV>
                <wp:extent cx="425303" cy="382772"/>
                <wp:effectExtent l="0" t="0" r="13335" b="17780"/>
                <wp:wrapNone/>
                <wp:docPr id="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03" cy="38277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2E5C" w:rsidRDefault="004B2E5C" w:rsidP="00F04A9E">
                            <w:pPr>
                              <w:spacing w:before="0" w:after="0"/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700228" id="Ellipse 23" o:spid="_x0000_s1032" style="position:absolute;left:0;text-align:left;margin-left:138.1pt;margin-top:237.75pt;width:33.5pt;height:30.1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" fillcolor="white [3201]" strokecolor="black [3200]" strokeweight="2pt">
                <v:textbox>
                  <w:txbxContent>
                    <w:p w:rsidR="004B2E5C" w:rsidRDefault="004B2E5C" w:rsidP="00F04A9E">
                      <w:pPr>
                        <w:spacing w:before="0" w:after="0"/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04A9E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BD8E3F" wp14:editId="2406B62B">
                <wp:simplePos x="0" y="0"/>
                <wp:positionH relativeFrom="margin">
                  <wp:posOffset>432509</wp:posOffset>
                </wp:positionH>
                <wp:positionV relativeFrom="paragraph">
                  <wp:posOffset>1635790</wp:posOffset>
                </wp:positionV>
                <wp:extent cx="393405" cy="372139"/>
                <wp:effectExtent l="0" t="0" r="26035" b="2794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405" cy="37213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2E5C" w:rsidRDefault="004B2E5C" w:rsidP="00F04A9E">
                            <w:pPr>
                              <w:spacing w:before="0" w:after="0"/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BD8E3F" id="Ellipse 22" o:spid="_x0000_s1033" style="position:absolute;left:0;text-align:left;margin-left:34.05pt;margin-top:128.8pt;width:31pt;height:29.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" fillcolor="white [3201]" strokecolor="black [3200]" strokeweight="2pt">
                <v:textbox>
                  <w:txbxContent>
                    <w:p w:rsidR="004B2E5C" w:rsidRDefault="004B2E5C" w:rsidP="00F04A9E">
                      <w:pPr>
                        <w:spacing w:before="0" w:after="0"/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A11BE">
        <w:rPr>
          <w:noProof/>
          <w:lang w:eastAsia="fr-FR"/>
        </w:rPr>
        <w:drawing>
          <wp:inline distT="0" distB="0" distL="0" distR="0" wp14:anchorId="30875AB3" wp14:editId="53AF5F04">
            <wp:extent cx="2230500" cy="4320000"/>
            <wp:effectExtent l="0" t="0" r="0" b="4445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cm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5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96D">
        <w:t xml:space="preserve"> </w:t>
      </w:r>
      <w:r w:rsidR="000E096D">
        <w:tab/>
      </w:r>
      <w:r w:rsidR="000E096D">
        <w:rPr>
          <w:noProof/>
          <w:lang w:eastAsia="fr-FR"/>
        </w:rPr>
        <w:drawing>
          <wp:inline distT="0" distB="0" distL="0" distR="0" wp14:anchorId="09DCFC11" wp14:editId="7DBEC2F5">
            <wp:extent cx="2233125" cy="4320000"/>
            <wp:effectExtent l="0" t="0" r="0" b="4445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cm_validation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12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A6" w:rsidRDefault="00A70748" w:rsidP="00A70748">
      <w:pPr>
        <w:pStyle w:val="Titre3"/>
      </w:pPr>
      <w:r>
        <w:lastRenderedPageBreak/>
        <w:t>Diagramme d’activité</w:t>
      </w:r>
    </w:p>
    <w:p w:rsidR="00A70748" w:rsidRDefault="00A70748" w:rsidP="00A70748">
      <w:r>
        <w:rPr>
          <w:noProof/>
          <w:lang w:eastAsia="fr-FR"/>
        </w:rPr>
        <w:drawing>
          <wp:inline distT="0" distB="0" distL="0" distR="0" wp14:anchorId="1A4A2658" wp14:editId="29ADC2D4">
            <wp:extent cx="6341745" cy="66903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ivityDiagram_Answering MCQ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218" cy="669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48" w:rsidRDefault="00A70748">
      <w:pPr>
        <w:jc w:val="left"/>
        <w:rPr>
          <w:rFonts w:asciiTheme="majorHAnsi" w:eastAsiaTheme="majorEastAsia" w:hAnsiTheme="majorHAnsi" w:cstheme="majorBidi"/>
          <w:b/>
          <w:bCs/>
          <w:smallCaps/>
          <w:color w:val="0D0D0D" w:themeColor="text1" w:themeTint="F2"/>
          <w14:ligatures w14:val="standardContextual"/>
        </w:rPr>
      </w:pPr>
      <w:r>
        <w:br w:type="page"/>
      </w:r>
    </w:p>
    <w:p w:rsidR="00A70748" w:rsidRDefault="00A70748" w:rsidP="00A70748">
      <w:pPr>
        <w:pStyle w:val="Titre3"/>
      </w:pPr>
      <w:r>
        <w:lastRenderedPageBreak/>
        <w:t>Composant à implémenter</w:t>
      </w:r>
    </w:p>
    <w:tbl>
      <w:tblPr>
        <w:tblStyle w:val="TableauGrille1Clair"/>
        <w:tblW w:w="9634" w:type="dxa"/>
        <w:tblLook w:val="04A0" w:firstRow="1" w:lastRow="0" w:firstColumn="1" w:lastColumn="0" w:noHBand="0" w:noVBand="1"/>
      </w:tblPr>
      <w:tblGrid>
        <w:gridCol w:w="2267"/>
        <w:gridCol w:w="1153"/>
        <w:gridCol w:w="1962"/>
        <w:gridCol w:w="1984"/>
        <w:gridCol w:w="2268"/>
      </w:tblGrid>
      <w:tr w:rsidR="00A70748" w:rsidTr="00A707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7" w:type="dxa"/>
            <w:shd w:val="clear" w:color="auto" w:fill="92D050"/>
          </w:tcPr>
          <w:p w:rsidR="00A70748" w:rsidRPr="00A70748" w:rsidRDefault="00A70748" w:rsidP="00A70748">
            <w:pPr>
              <w:rPr>
                <w:smallCaps/>
              </w:rPr>
            </w:pPr>
            <w:r w:rsidRPr="00A70748">
              <w:rPr>
                <w:smallCaps/>
              </w:rPr>
              <w:t>Nom</w:t>
            </w:r>
          </w:p>
        </w:tc>
        <w:tc>
          <w:tcPr>
            <w:tcW w:w="1153" w:type="dxa"/>
            <w:shd w:val="clear" w:color="auto" w:fill="92D050"/>
          </w:tcPr>
          <w:p w:rsidR="00A70748" w:rsidRPr="00A70748" w:rsidRDefault="00A70748" w:rsidP="00A70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70748">
              <w:rPr>
                <w:smallCaps/>
              </w:rPr>
              <w:t>Type</w:t>
            </w:r>
          </w:p>
        </w:tc>
        <w:tc>
          <w:tcPr>
            <w:tcW w:w="1962" w:type="dxa"/>
            <w:shd w:val="clear" w:color="auto" w:fill="92D050"/>
          </w:tcPr>
          <w:p w:rsidR="00A70748" w:rsidRPr="00A70748" w:rsidRDefault="00A70748" w:rsidP="00A70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70748">
              <w:rPr>
                <w:smallCaps/>
              </w:rPr>
              <w:t>Valeur</w:t>
            </w:r>
          </w:p>
        </w:tc>
        <w:tc>
          <w:tcPr>
            <w:tcW w:w="1984" w:type="dxa"/>
            <w:shd w:val="clear" w:color="auto" w:fill="92D050"/>
          </w:tcPr>
          <w:p w:rsidR="00A70748" w:rsidRPr="00A70748" w:rsidRDefault="00A70748" w:rsidP="00A70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70748">
              <w:rPr>
                <w:smallCaps/>
              </w:rPr>
              <w:t>Vérification</w:t>
            </w:r>
          </w:p>
        </w:tc>
        <w:tc>
          <w:tcPr>
            <w:tcW w:w="2268" w:type="dxa"/>
            <w:shd w:val="clear" w:color="auto" w:fill="92D050"/>
          </w:tcPr>
          <w:p w:rsidR="00A70748" w:rsidRPr="00A70748" w:rsidRDefault="00A70748" w:rsidP="00A70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70748">
              <w:rPr>
                <w:smallCaps/>
              </w:rPr>
              <w:t>Erreur</w:t>
            </w:r>
          </w:p>
        </w:tc>
      </w:tr>
      <w:tr w:rsidR="00A70748" w:rsidTr="00A707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7" w:type="dxa"/>
          </w:tcPr>
          <w:p w:rsidR="00A70748" w:rsidRPr="00684FDC" w:rsidRDefault="00A70748" w:rsidP="00A70748">
            <w:pPr>
              <w:rPr>
                <w:b w:val="0"/>
              </w:rPr>
            </w:pPr>
            <w:r>
              <w:t>answers_list</w:t>
            </w:r>
          </w:p>
        </w:tc>
        <w:tc>
          <w:tcPr>
            <w:tcW w:w="1153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</w:t>
            </w:r>
          </w:p>
        </w:tc>
        <w:tc>
          <w:tcPr>
            <w:tcW w:w="1962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 contenant les réponses de la question</w:t>
            </w:r>
          </w:p>
        </w:tc>
        <w:tc>
          <w:tcPr>
            <w:tcW w:w="1984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A70748" w:rsidRPr="00E2435C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70748" w:rsidTr="00A707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7" w:type="dxa"/>
          </w:tcPr>
          <w:p w:rsidR="00A70748" w:rsidRPr="00684FDC" w:rsidRDefault="00A70748" w:rsidP="00A70748">
            <w:pPr>
              <w:rPr>
                <w:b w:val="0"/>
              </w:rPr>
            </w:pPr>
            <w:r>
              <w:t>Next_button</w:t>
            </w:r>
          </w:p>
        </w:tc>
        <w:tc>
          <w:tcPr>
            <w:tcW w:w="1153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962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Bouton permettant la navigation entre les questions</w:t>
            </w:r>
          </w:p>
        </w:tc>
        <w:tc>
          <w:tcPr>
            <w:tcW w:w="1984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Vérifie que ce n’est pas la dernière question</w:t>
            </w:r>
          </w:p>
        </w:tc>
        <w:tc>
          <w:tcPr>
            <w:tcW w:w="2268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Affiche une fenêtre de fin de QCM </w:t>
            </w:r>
          </w:p>
        </w:tc>
      </w:tr>
      <w:tr w:rsidR="00A70748" w:rsidTr="00A707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7" w:type="dxa"/>
          </w:tcPr>
          <w:p w:rsidR="00A70748" w:rsidRDefault="00A70748" w:rsidP="00A70748">
            <w:r>
              <w:t>Previous_button</w:t>
            </w:r>
          </w:p>
        </w:tc>
        <w:tc>
          <w:tcPr>
            <w:tcW w:w="1153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</w:t>
            </w:r>
          </w:p>
        </w:tc>
        <w:tc>
          <w:tcPr>
            <w:tcW w:w="1962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Bouton permettant le retour en arrière dans les questions</w:t>
            </w:r>
          </w:p>
        </w:tc>
        <w:tc>
          <w:tcPr>
            <w:tcW w:w="1984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Vérifie que ça n’est pas la première question</w:t>
            </w:r>
          </w:p>
        </w:tc>
        <w:tc>
          <w:tcPr>
            <w:tcW w:w="2268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« Impossible de revenir en arrière »</w:t>
            </w:r>
          </w:p>
        </w:tc>
      </w:tr>
      <w:tr w:rsidR="00A70748" w:rsidTr="00A707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7" w:type="dxa"/>
          </w:tcPr>
          <w:p w:rsidR="00A70748" w:rsidRDefault="00A70748" w:rsidP="00A70748">
            <w:pPr>
              <w:rPr>
                <w:b w:val="0"/>
              </w:rPr>
            </w:pPr>
            <w:r>
              <w:t>Ques_title</w:t>
            </w:r>
          </w:p>
        </w:tc>
        <w:tc>
          <w:tcPr>
            <w:tcW w:w="1153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1962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Intitulé de la question</w:t>
            </w:r>
          </w:p>
        </w:tc>
        <w:tc>
          <w:tcPr>
            <w:tcW w:w="1984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70748" w:rsidTr="00A707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7" w:type="dxa"/>
          </w:tcPr>
          <w:p w:rsidR="00A70748" w:rsidRDefault="00A70748" w:rsidP="00A70748">
            <w:pPr>
              <w:rPr>
                <w:b w:val="0"/>
              </w:rPr>
            </w:pPr>
            <w:r>
              <w:t>Question_value</w:t>
            </w:r>
          </w:p>
        </w:tc>
        <w:tc>
          <w:tcPr>
            <w:tcW w:w="1153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1962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Champ indique le numéro de la question ainsi que le nombre total de question</w:t>
            </w:r>
          </w:p>
        </w:tc>
        <w:tc>
          <w:tcPr>
            <w:tcW w:w="1984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70748" w:rsidRDefault="00A70748" w:rsidP="00A70748">
      <w:pPr>
        <w:pStyle w:val="Titre3"/>
      </w:pPr>
      <w:r>
        <w:t>Fonction appelée</w:t>
      </w:r>
    </w:p>
    <w:tbl>
      <w:tblPr>
        <w:tblStyle w:val="TableauGrille1Clair"/>
        <w:tblW w:w="9634" w:type="dxa"/>
        <w:tblLook w:val="04A0" w:firstRow="1" w:lastRow="0" w:firstColumn="1" w:lastColumn="0" w:noHBand="0" w:noVBand="1"/>
      </w:tblPr>
      <w:tblGrid>
        <w:gridCol w:w="3020"/>
        <w:gridCol w:w="2220"/>
        <w:gridCol w:w="4394"/>
      </w:tblGrid>
      <w:tr w:rsidR="00A70748" w:rsidTr="00F352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shd w:val="clear" w:color="auto" w:fill="92D050"/>
          </w:tcPr>
          <w:p w:rsidR="00A70748" w:rsidRPr="00A70748" w:rsidRDefault="00A70748" w:rsidP="00A70748">
            <w:pPr>
              <w:rPr>
                <w:smallCaps/>
              </w:rPr>
            </w:pPr>
            <w:r w:rsidRPr="00A70748">
              <w:rPr>
                <w:smallCaps/>
              </w:rPr>
              <w:t>Signature de la fonction</w:t>
            </w:r>
          </w:p>
        </w:tc>
        <w:tc>
          <w:tcPr>
            <w:tcW w:w="2220" w:type="dxa"/>
            <w:shd w:val="clear" w:color="auto" w:fill="92D050"/>
          </w:tcPr>
          <w:p w:rsidR="00A70748" w:rsidRPr="00A70748" w:rsidRDefault="00A70748" w:rsidP="00A70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70748">
              <w:rPr>
                <w:smallCaps/>
              </w:rPr>
              <w:t>Paramètres d’entrée</w:t>
            </w:r>
          </w:p>
        </w:tc>
        <w:tc>
          <w:tcPr>
            <w:tcW w:w="4394" w:type="dxa"/>
            <w:shd w:val="clear" w:color="auto" w:fill="92D050"/>
          </w:tcPr>
          <w:p w:rsidR="00A70748" w:rsidRPr="00A70748" w:rsidRDefault="00A70748" w:rsidP="00A707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A70748">
              <w:rPr>
                <w:smallCaps/>
              </w:rPr>
              <w:t>Utilité</w:t>
            </w:r>
          </w:p>
        </w:tc>
      </w:tr>
      <w:tr w:rsidR="00A70748" w:rsidTr="00F35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70748" w:rsidRDefault="00A70748" w:rsidP="00A70748">
            <w:pPr>
              <w:rPr>
                <w:rFonts w:ascii="Courier New" w:hAnsi="Courier New" w:cs="Courier New"/>
                <w:b w:val="0"/>
                <w:bCs w:val="0"/>
                <w:color w:val="A57C2C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57C2C"/>
              </w:rPr>
              <w:t>SelectedAnswer</w:t>
            </w:r>
          </w:p>
        </w:tc>
        <w:tc>
          <w:tcPr>
            <w:tcW w:w="2220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Item item</w:t>
            </w:r>
          </w:p>
        </w:tc>
        <w:tc>
          <w:tcPr>
            <w:tcW w:w="4394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Sélectionne la réponse à la question</w:t>
            </w:r>
          </w:p>
        </w:tc>
      </w:tr>
      <w:tr w:rsidR="00A70748" w:rsidTr="00F35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70748" w:rsidRDefault="00A70748" w:rsidP="00A70748">
            <w:r>
              <w:rPr>
                <w:rFonts w:ascii="Courier New" w:hAnsi="Courier New" w:cs="Courier New"/>
                <w:b w:val="0"/>
                <w:bCs w:val="0"/>
                <w:color w:val="A57C2C"/>
              </w:rPr>
              <w:t>NextQuestionClick</w:t>
            </w:r>
          </w:p>
        </w:tc>
        <w:tc>
          <w:tcPr>
            <w:tcW w:w="2220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94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l’utilisateur sur la question suivante</w:t>
            </w:r>
          </w:p>
        </w:tc>
      </w:tr>
      <w:tr w:rsidR="00A70748" w:rsidTr="00F35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70748" w:rsidRDefault="00A70748" w:rsidP="00A70748">
            <w:pPr>
              <w:rPr>
                <w:rFonts w:ascii="Courier New" w:hAnsi="Courier New" w:cs="Courier New"/>
                <w:b w:val="0"/>
                <w:bCs w:val="0"/>
                <w:color w:val="A57C2C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57C2C"/>
              </w:rPr>
              <w:t>PreviousQuestionClick</w:t>
            </w:r>
          </w:p>
        </w:tc>
        <w:tc>
          <w:tcPr>
            <w:tcW w:w="2220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numberQuestion</w:t>
            </w:r>
          </w:p>
        </w:tc>
        <w:tc>
          <w:tcPr>
            <w:tcW w:w="4394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Renvoi l’utilisateur sur la question précédente</w:t>
            </w:r>
          </w:p>
        </w:tc>
      </w:tr>
      <w:tr w:rsidR="00A70748" w:rsidTr="00F35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70748" w:rsidRDefault="00A70748" w:rsidP="00A70748">
            <w:pPr>
              <w:rPr>
                <w:rFonts w:ascii="Courier New" w:hAnsi="Courier New" w:cs="Courier New"/>
                <w:b w:val="0"/>
                <w:bCs w:val="0"/>
                <w:color w:val="A57C2C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57C2C"/>
              </w:rPr>
              <w:t>CheckIsLastQuestion</w:t>
            </w:r>
          </w:p>
        </w:tc>
        <w:tc>
          <w:tcPr>
            <w:tcW w:w="2220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numberQuestion</w:t>
            </w:r>
          </w:p>
        </w:tc>
        <w:tc>
          <w:tcPr>
            <w:tcW w:w="4394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Vérifie si ses la dernière question</w:t>
            </w:r>
          </w:p>
        </w:tc>
      </w:tr>
      <w:tr w:rsidR="00A70748" w:rsidTr="00F35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70748" w:rsidRDefault="00A70748" w:rsidP="00A70748">
            <w:pPr>
              <w:rPr>
                <w:rFonts w:ascii="Courier New" w:hAnsi="Courier New" w:cs="Courier New"/>
                <w:b w:val="0"/>
                <w:bCs w:val="0"/>
                <w:color w:val="A57C2C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57C2C"/>
              </w:rPr>
              <w:t>CheckIsFirstQuestion</w:t>
            </w:r>
          </w:p>
        </w:tc>
        <w:tc>
          <w:tcPr>
            <w:tcW w:w="2220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 numberQuestion</w:t>
            </w:r>
          </w:p>
        </w:tc>
        <w:tc>
          <w:tcPr>
            <w:tcW w:w="4394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Vérifie si ses première question</w:t>
            </w:r>
          </w:p>
        </w:tc>
      </w:tr>
      <w:tr w:rsidR="00A70748" w:rsidTr="00F35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70748" w:rsidRDefault="00A70748" w:rsidP="00A70748">
            <w:pPr>
              <w:rPr>
                <w:rFonts w:ascii="Courier New" w:hAnsi="Courier New" w:cs="Courier New"/>
                <w:b w:val="0"/>
                <w:bCs w:val="0"/>
                <w:color w:val="A57C2C"/>
              </w:rPr>
            </w:pPr>
            <w:r>
              <w:rPr>
                <w:rFonts w:ascii="Courier New" w:hAnsi="Courier New" w:cs="Courier New"/>
                <w:b w:val="0"/>
                <w:bCs w:val="0"/>
                <w:color w:val="A57C2C"/>
              </w:rPr>
              <w:t>ShowErrorMessage</w:t>
            </w:r>
          </w:p>
        </w:tc>
        <w:tc>
          <w:tcPr>
            <w:tcW w:w="2220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 message</w:t>
            </w:r>
          </w:p>
        </w:tc>
        <w:tc>
          <w:tcPr>
            <w:tcW w:w="4394" w:type="dxa"/>
          </w:tcPr>
          <w:p w:rsidR="00A70748" w:rsidRDefault="00A70748" w:rsidP="00A707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 le message d’erreur</w:t>
            </w:r>
          </w:p>
        </w:tc>
      </w:tr>
    </w:tbl>
    <w:p w:rsidR="00374EA1" w:rsidRDefault="00374EA1">
      <w:pPr>
        <w:jc w:val="left"/>
        <w:rPr>
          <w:rFonts w:ascii="Calibri" w:eastAsiaTheme="majorEastAsia" w:hAnsi="Calibri" w:cstheme="majorBidi"/>
          <w:caps/>
          <w:noProof/>
          <w:color w:val="8DD21C"/>
          <w:sz w:val="24"/>
          <w14:ligatures w14:val="standardContextual"/>
        </w:rPr>
      </w:pPr>
      <w:r>
        <w:br w:type="page"/>
      </w:r>
    </w:p>
    <w:p w:rsidR="007C6F9E" w:rsidRDefault="005C1EC1" w:rsidP="00027415">
      <w:pPr>
        <w:pStyle w:val="Titre2"/>
      </w:pPr>
      <w:bookmarkStart w:id="42" w:name="_Toc451361888"/>
      <w:r>
        <w:lastRenderedPageBreak/>
        <w:t>Gestion</w:t>
      </w:r>
      <w:r w:rsidR="007C6F9E">
        <w:t xml:space="preserve"> des r</w:t>
      </w:r>
      <w:r w:rsidR="0047383B">
        <w:t>ésultats</w:t>
      </w:r>
      <w:bookmarkEnd w:id="42"/>
    </w:p>
    <w:p w:rsidR="00374EA1" w:rsidRDefault="00374EA1" w:rsidP="00374EA1">
      <w:pPr>
        <w:pStyle w:val="Titre3"/>
      </w:pPr>
      <w:r>
        <w:t>Diagramme d’activité</w:t>
      </w:r>
    </w:p>
    <w:p w:rsidR="00374EA1" w:rsidRDefault="00374EA1" w:rsidP="00374EA1">
      <w:r>
        <w:rPr>
          <w:noProof/>
          <w:lang w:eastAsia="fr-FR"/>
        </w:rPr>
        <w:drawing>
          <wp:inline distT="0" distB="0" distL="0" distR="0">
            <wp:extent cx="5852160" cy="419989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ctivityResultFlow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A1" w:rsidRDefault="00374EA1" w:rsidP="00374EA1">
      <w:pPr>
        <w:pStyle w:val="Titre3"/>
      </w:pPr>
      <w:r>
        <w:t>Fonction appelée</w:t>
      </w:r>
    </w:p>
    <w:tbl>
      <w:tblPr>
        <w:tblStyle w:val="TableauGrille1Clair"/>
        <w:tblW w:w="9493" w:type="dxa"/>
        <w:tblLook w:val="04A0" w:firstRow="1" w:lastRow="0" w:firstColumn="1" w:lastColumn="0" w:noHBand="0" w:noVBand="1"/>
      </w:tblPr>
      <w:tblGrid>
        <w:gridCol w:w="2457"/>
        <w:gridCol w:w="2141"/>
        <w:gridCol w:w="2485"/>
        <w:gridCol w:w="2410"/>
      </w:tblGrid>
      <w:tr w:rsidR="001C7A19" w:rsidTr="00794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  <w:shd w:val="clear" w:color="auto" w:fill="92D050"/>
          </w:tcPr>
          <w:p w:rsidR="001C7A19" w:rsidRPr="00DB14F8" w:rsidRDefault="001C7A19" w:rsidP="007942FE">
            <w:pPr>
              <w:rPr>
                <w:smallCaps/>
              </w:rPr>
            </w:pPr>
            <w:r w:rsidRPr="00DB14F8">
              <w:rPr>
                <w:smallCaps/>
              </w:rPr>
              <w:t>Nom</w:t>
            </w:r>
          </w:p>
        </w:tc>
        <w:tc>
          <w:tcPr>
            <w:tcW w:w="2141" w:type="dxa"/>
            <w:shd w:val="clear" w:color="auto" w:fill="92D050"/>
          </w:tcPr>
          <w:p w:rsidR="001C7A19" w:rsidRPr="00DB14F8" w:rsidRDefault="001C7A19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Paramètre</w:t>
            </w:r>
          </w:p>
        </w:tc>
        <w:tc>
          <w:tcPr>
            <w:tcW w:w="2485" w:type="dxa"/>
            <w:shd w:val="clear" w:color="auto" w:fill="92D050"/>
          </w:tcPr>
          <w:p w:rsidR="001C7A19" w:rsidRPr="00DB14F8" w:rsidRDefault="001C7A19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Retour</w:t>
            </w:r>
          </w:p>
        </w:tc>
        <w:tc>
          <w:tcPr>
            <w:tcW w:w="2410" w:type="dxa"/>
            <w:shd w:val="clear" w:color="auto" w:fill="92D050"/>
          </w:tcPr>
          <w:p w:rsidR="001C7A19" w:rsidRPr="00DB14F8" w:rsidRDefault="001C7A19" w:rsidP="00794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mallCaps/>
              </w:rPr>
            </w:pPr>
            <w:r w:rsidRPr="00DB14F8">
              <w:rPr>
                <w:smallCaps/>
              </w:rPr>
              <w:t>Rôle</w:t>
            </w:r>
          </w:p>
        </w:tc>
      </w:tr>
      <w:tr w:rsidR="001C7A19" w:rsidTr="00794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1C7A19" w:rsidRDefault="001C7A19" w:rsidP="007942FE">
            <w:pPr>
              <w:jc w:val="left"/>
            </w:pPr>
            <w:r>
              <w:t>GetResult</w:t>
            </w:r>
          </w:p>
        </w:tc>
        <w:tc>
          <w:tcPr>
            <w:tcW w:w="2141" w:type="dxa"/>
          </w:tcPr>
          <w:p w:rsidR="001C7A19" w:rsidRDefault="001C7A19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ArrayList&lt;Result&gt;</w:t>
            </w:r>
          </w:p>
        </w:tc>
        <w:tc>
          <w:tcPr>
            <w:tcW w:w="2485" w:type="dxa"/>
          </w:tcPr>
          <w:p w:rsidR="001C7A19" w:rsidRDefault="001C7A19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Liste de résultats sauvegarde en base de données</w:t>
            </w:r>
          </w:p>
        </w:tc>
        <w:tc>
          <w:tcPr>
            <w:tcW w:w="2410" w:type="dxa"/>
          </w:tcPr>
          <w:p w:rsidR="001C7A19" w:rsidRDefault="001C7A19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Requête qui permet la récupération des résultats</w:t>
            </w:r>
          </w:p>
        </w:tc>
      </w:tr>
      <w:tr w:rsidR="001C7A19" w:rsidTr="00794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1C7A19" w:rsidRPr="00326212" w:rsidRDefault="001C7A19" w:rsidP="007942FE">
            <w:pPr>
              <w:jc w:val="left"/>
              <w:rPr>
                <w:b w:val="0"/>
                <w:i/>
              </w:rPr>
            </w:pPr>
            <w:r>
              <w:t>IsConnected</w:t>
            </w:r>
          </w:p>
        </w:tc>
        <w:tc>
          <w:tcPr>
            <w:tcW w:w="2141" w:type="dxa"/>
          </w:tcPr>
          <w:p w:rsidR="001C7A19" w:rsidRDefault="001C7A19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85" w:type="dxa"/>
          </w:tcPr>
          <w:p w:rsidR="001C7A19" w:rsidRDefault="001C7A19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 true si le terminal est connecté au réseau</w:t>
            </w:r>
          </w:p>
        </w:tc>
        <w:tc>
          <w:tcPr>
            <w:tcW w:w="2410" w:type="dxa"/>
          </w:tcPr>
          <w:p w:rsidR="001C7A19" w:rsidRDefault="001C7A19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Vérification de la connexion au réseau</w:t>
            </w:r>
          </w:p>
        </w:tc>
      </w:tr>
      <w:tr w:rsidR="001C7A19" w:rsidTr="00794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1C7A19" w:rsidRDefault="001C7A19" w:rsidP="007942FE">
            <w:pPr>
              <w:jc w:val="left"/>
            </w:pPr>
            <w:r>
              <w:t>OnClick</w:t>
            </w:r>
          </w:p>
        </w:tc>
        <w:tc>
          <w:tcPr>
            <w:tcW w:w="2141" w:type="dxa"/>
          </w:tcPr>
          <w:p w:rsidR="001C7A19" w:rsidRDefault="001C7A19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85" w:type="dxa"/>
          </w:tcPr>
          <w:p w:rsidR="001C7A19" w:rsidRDefault="001C7A19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</w:tcPr>
          <w:p w:rsidR="001C7A19" w:rsidRDefault="001C7A19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Récupérer les éléments de la vue avec en </w:t>
            </w:r>
            <w:r w:rsidR="0028795D">
              <w:t>paramètre</w:t>
            </w:r>
            <w:r>
              <w:t xml:space="preserve"> l’id de l’objet</w:t>
            </w:r>
          </w:p>
        </w:tc>
      </w:tr>
      <w:tr w:rsidR="001C7A19" w:rsidTr="007942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:rsidR="001C7A19" w:rsidRDefault="001C7A19" w:rsidP="007942FE">
            <w:pPr>
              <w:jc w:val="left"/>
            </w:pPr>
            <w:r>
              <w:t>PostResultFlow</w:t>
            </w:r>
          </w:p>
        </w:tc>
        <w:tc>
          <w:tcPr>
            <w:tcW w:w="2141" w:type="dxa"/>
          </w:tcPr>
          <w:p w:rsidR="001C7A19" w:rsidRDefault="001C7A19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ArrayList&lt;Result&gt;</w:t>
            </w:r>
          </w:p>
        </w:tc>
        <w:tc>
          <w:tcPr>
            <w:tcW w:w="2485" w:type="dxa"/>
          </w:tcPr>
          <w:p w:rsidR="001C7A19" w:rsidRDefault="001C7A19" w:rsidP="007942F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10" w:type="dxa"/>
          </w:tcPr>
          <w:p w:rsidR="001C7A19" w:rsidRDefault="001C7A19" w:rsidP="001C7A1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Création du flux de </w:t>
            </w:r>
            <w:r w:rsidR="0028795D">
              <w:t>résultat</w:t>
            </w:r>
          </w:p>
        </w:tc>
      </w:tr>
    </w:tbl>
    <w:p w:rsidR="00374EA1" w:rsidRPr="00374EA1" w:rsidRDefault="00374EA1" w:rsidP="00374EA1"/>
    <w:sectPr w:rsidR="00374EA1" w:rsidRPr="00374EA1" w:rsidSect="0039661E">
      <w:pgSz w:w="12240" w:h="15840" w:code="1"/>
      <w:pgMar w:top="2520" w:right="1512" w:bottom="1800" w:left="1512" w:header="10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4616" w:rsidRDefault="007F4616">
      <w:pPr>
        <w:spacing w:after="0" w:line="240" w:lineRule="auto"/>
      </w:pPr>
      <w:r>
        <w:separator/>
      </w:r>
    </w:p>
  </w:endnote>
  <w:endnote w:type="continuationSeparator" w:id="0">
    <w:p w:rsidR="007F4616" w:rsidRDefault="007F4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Arial Unicode MS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altName w:val="Arial Unicode MS"/>
    <w:panose1 w:val="020B0304020202020204"/>
    <w:charset w:val="00"/>
    <w:family w:val="swiss"/>
    <w:pitch w:val="variable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E5C" w:rsidRPr="002C465D" w:rsidRDefault="004B2E5C">
    <w:pPr>
      <w:pStyle w:val="Pieddepage"/>
      <w:rPr>
        <w:noProof/>
      </w:rPr>
    </w:pPr>
    <w:r w:rsidRPr="002C465D">
      <w:rPr>
        <w:rFonts w:ascii="Cambria" w:hAnsi="Cambria"/>
        <w:noProof/>
        <w:color w:val="595959"/>
      </w:rPr>
      <w:t xml:space="preserve">Page </w:t>
    </w:r>
    <w:r w:rsidRPr="002C465D">
      <w:rPr>
        <w:noProof/>
      </w:rPr>
      <w:fldChar w:fldCharType="begin"/>
    </w:r>
    <w:r w:rsidRPr="002C465D">
      <w:rPr>
        <w:noProof/>
      </w:rPr>
      <w:instrText xml:space="preserve"> page </w:instrText>
    </w:r>
    <w:r w:rsidRPr="002C465D">
      <w:rPr>
        <w:noProof/>
      </w:rPr>
      <w:fldChar w:fldCharType="separate"/>
    </w:r>
    <w:r w:rsidR="00680DC8">
      <w:rPr>
        <w:noProof/>
      </w:rPr>
      <w:t>1</w:t>
    </w:r>
    <w:r w:rsidRPr="002C465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4616" w:rsidRDefault="007F4616">
      <w:pPr>
        <w:spacing w:after="0" w:line="240" w:lineRule="auto"/>
      </w:pPr>
      <w:r>
        <w:separator/>
      </w:r>
    </w:p>
  </w:footnote>
  <w:footnote w:type="continuationSeparator" w:id="0">
    <w:p w:rsidR="007F4616" w:rsidRDefault="007F4616">
      <w:pPr>
        <w:spacing w:after="0" w:line="240" w:lineRule="auto"/>
      </w:pPr>
      <w:r>
        <w:continuationSeparator/>
      </w:r>
    </w:p>
  </w:footnote>
  <w:footnote w:id="1">
    <w:p w:rsidR="00AD2EDF" w:rsidRDefault="00AD2EDF">
      <w:pPr>
        <w:pStyle w:val="Notedebasdepage"/>
      </w:pPr>
      <w:r>
        <w:rPr>
          <w:rStyle w:val="Appelnotedebasdep"/>
        </w:rPr>
        <w:footnoteRef/>
      </w:r>
      <w:r>
        <w:t xml:space="preserve"> Voir document associé situé dans le Plan Management de Projet.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E5C" w:rsidRDefault="004B2E5C">
    <w:pPr>
      <w:pStyle w:val="En-tteombr"/>
    </w:pPr>
    <w:r>
      <w:rPr>
        <w:rFonts w:ascii="Calibri" w:hAnsi="Calibri"/>
        <w:color w:val="FFFFFF"/>
      </w:rPr>
      <w:t>Table des matières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E5C" w:rsidRDefault="004B2E5C" w:rsidP="00E747A5">
    <w:pPr>
      <w:pStyle w:val="En-tteombr"/>
    </w:pPr>
    <w:r>
      <w:t>Identification du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E5C" w:rsidRDefault="004B2E5C" w:rsidP="00E747A5">
    <w:pPr>
      <w:pStyle w:val="En-tteombr"/>
    </w:pPr>
    <w:r>
      <w:t>Avant-Propos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E5C" w:rsidRPr="00967F10" w:rsidRDefault="004B2E5C" w:rsidP="00967F10">
    <w:pPr>
      <w:pStyle w:val="En-tteombr"/>
      <w:tabs>
        <w:tab w:val="left" w:pos="525"/>
        <w:tab w:val="left" w:pos="960"/>
        <w:tab w:val="left" w:pos="3855"/>
      </w:tabs>
      <w:rPr>
        <w:noProof/>
      </w:rPr>
    </w:pPr>
    <w:r w:rsidRPr="00967F10">
      <w:rPr>
        <w:noProof/>
      </w:rPr>
      <w:fldChar w:fldCharType="begin"/>
    </w:r>
    <w:r w:rsidRPr="00967F10">
      <w:rPr>
        <w:noProof/>
      </w:rPr>
      <w:instrText xml:space="preserve"> If </w:instrText>
    </w:r>
    <w:r w:rsidRPr="00967F10">
      <w:rPr>
        <w:noProof/>
      </w:rPr>
      <w:fldChar w:fldCharType="begin"/>
    </w:r>
    <w:r w:rsidRPr="00967F10">
      <w:rPr>
        <w:noProof/>
      </w:rPr>
      <w:instrText xml:space="preserve"> STYLEREF "Titre 1"</w:instrText>
    </w:r>
    <w:r w:rsidRPr="00967F10">
      <w:rPr>
        <w:noProof/>
      </w:rPr>
      <w:fldChar w:fldCharType="separate"/>
    </w:r>
    <w:r w:rsidR="00680DC8">
      <w:rPr>
        <w:noProof/>
      </w:rPr>
      <w:instrText>La solution d’ensemble</w:instrText>
    </w:r>
    <w:r w:rsidRPr="00967F10">
      <w:rPr>
        <w:noProof/>
      </w:rPr>
      <w:fldChar w:fldCharType="end"/>
    </w:r>
    <w:r w:rsidRPr="00967F10">
      <w:rPr>
        <w:noProof/>
      </w:rPr>
      <w:instrText>&lt;&gt; “Erreur*” “</w:instrText>
    </w:r>
    <w:r w:rsidRPr="00967F10">
      <w:rPr>
        <w:noProof/>
      </w:rPr>
      <w:fldChar w:fldCharType="begin"/>
    </w:r>
    <w:r w:rsidRPr="00967F10">
      <w:rPr>
        <w:noProof/>
      </w:rPr>
      <w:instrText xml:space="preserve"> STYLEREF "Titre 1"</w:instrText>
    </w:r>
    <w:r w:rsidRPr="00967F10">
      <w:rPr>
        <w:noProof/>
      </w:rPr>
      <w:fldChar w:fldCharType="separate"/>
    </w:r>
    <w:r w:rsidR="00680DC8">
      <w:rPr>
        <w:noProof/>
      </w:rPr>
      <w:instrText>La solution d’ensemble</w:instrText>
    </w:r>
    <w:r w:rsidRPr="00967F10">
      <w:rPr>
        <w:noProof/>
      </w:rPr>
      <w:fldChar w:fldCharType="end"/>
    </w:r>
    <w:r w:rsidRPr="00967F10">
      <w:rPr>
        <w:noProof/>
      </w:rPr>
      <w:fldChar w:fldCharType="separate"/>
    </w:r>
    <w:r w:rsidR="00680DC8">
      <w:rPr>
        <w:noProof/>
      </w:rPr>
      <w:t>La solution d’ensemble</w:t>
    </w:r>
    <w:r w:rsidRPr="00967F10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B6E8615A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7F8230A0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B24A6E36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1F86DD2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63AF57E"/>
    <w:lvl w:ilvl="0">
      <w:start w:val="1"/>
      <w:numFmt w:val="bullet"/>
      <w:pStyle w:val="Listepuces"/>
      <w:lvlText w:val="•"/>
      <w:lvlJc w:val="left"/>
      <w:pPr>
        <w:ind w:left="360" w:hanging="360"/>
      </w:pPr>
      <w:rPr>
        <w:rFonts w:ascii="Cambria" w:hAnsi="Cambria" w:hint="default"/>
        <w:color w:val="5B9BD5" w:themeColor="accent1"/>
      </w:rPr>
    </w:lvl>
  </w:abstractNum>
  <w:abstractNum w:abstractNumId="5" w15:restartNumberingAfterBreak="0">
    <w:nsid w:val="04D87AD9"/>
    <w:multiLevelType w:val="hybridMultilevel"/>
    <w:tmpl w:val="343065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0479D3"/>
    <w:multiLevelType w:val="hybridMultilevel"/>
    <w:tmpl w:val="08FE7214"/>
    <w:lvl w:ilvl="0" w:tplc="D75204A8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274FEE"/>
    <w:multiLevelType w:val="hybridMultilevel"/>
    <w:tmpl w:val="51909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FC5E58"/>
    <w:multiLevelType w:val="hybridMultilevel"/>
    <w:tmpl w:val="2B4EB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792A2A"/>
    <w:multiLevelType w:val="hybridMultilevel"/>
    <w:tmpl w:val="89AACB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E12A6D"/>
    <w:multiLevelType w:val="hybridMultilevel"/>
    <w:tmpl w:val="A2122F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8727C6"/>
    <w:multiLevelType w:val="hybridMultilevel"/>
    <w:tmpl w:val="1826B2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6F205A"/>
    <w:multiLevelType w:val="multilevel"/>
    <w:tmpl w:val="9CA4ABB8"/>
    <w:styleLink w:val="Rapportannuel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1BE142C3"/>
    <w:multiLevelType w:val="hybridMultilevel"/>
    <w:tmpl w:val="EAA08FA2"/>
    <w:lvl w:ilvl="0" w:tplc="A4668AB8">
      <w:start w:val="1"/>
      <w:numFmt w:val="upperRoman"/>
      <w:pStyle w:val="Titre1"/>
      <w:suff w:val="space"/>
      <w:lvlText w:val="%1."/>
      <w:lvlJc w:val="left"/>
      <w:pPr>
        <w:ind w:left="163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2E37AA"/>
    <w:multiLevelType w:val="hybridMultilevel"/>
    <w:tmpl w:val="7CE02B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D35A91"/>
    <w:multiLevelType w:val="hybridMultilevel"/>
    <w:tmpl w:val="76D091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7F6A45"/>
    <w:multiLevelType w:val="multilevel"/>
    <w:tmpl w:val="30FED030"/>
    <w:lvl w:ilvl="0">
      <w:start w:val="1"/>
      <w:numFmt w:val="decimal"/>
      <w:pStyle w:val="Listenumros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enumros2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lowerLetter"/>
      <w:pStyle w:val="Listenumros3"/>
      <w:lvlText w:val="%3."/>
      <w:lvlJc w:val="left"/>
      <w:pPr>
        <w:ind w:left="792" w:hanging="360"/>
      </w:pPr>
      <w:rPr>
        <w:rFonts w:hint="default"/>
      </w:rPr>
    </w:lvl>
    <w:lvl w:ilvl="3">
      <w:start w:val="1"/>
      <w:numFmt w:val="lowerRoman"/>
      <w:pStyle w:val="Listenumros4"/>
      <w:lvlText w:val="%4."/>
      <w:lvlJc w:val="left"/>
      <w:pPr>
        <w:ind w:left="1152" w:hanging="360"/>
      </w:pPr>
      <w:rPr>
        <w:rFonts w:hint="default"/>
      </w:rPr>
    </w:lvl>
    <w:lvl w:ilvl="4">
      <w:start w:val="1"/>
      <w:numFmt w:val="lowerLetter"/>
      <w:pStyle w:val="Listenumros5"/>
      <w:lvlText w:val="(%5)"/>
      <w:lvlJc w:val="left"/>
      <w:pPr>
        <w:ind w:left="15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52" w:hanging="360"/>
      </w:pPr>
      <w:rPr>
        <w:rFonts w:hint="default"/>
      </w:rPr>
    </w:lvl>
  </w:abstractNum>
  <w:abstractNum w:abstractNumId="17" w15:restartNumberingAfterBreak="0">
    <w:nsid w:val="3FD51D7A"/>
    <w:multiLevelType w:val="hybridMultilevel"/>
    <w:tmpl w:val="EB001E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B22E58"/>
    <w:multiLevelType w:val="hybridMultilevel"/>
    <w:tmpl w:val="9618BE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4E3E75"/>
    <w:multiLevelType w:val="hybridMultilevel"/>
    <w:tmpl w:val="01183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8B3985"/>
    <w:multiLevelType w:val="hybridMultilevel"/>
    <w:tmpl w:val="A90600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A40827"/>
    <w:multiLevelType w:val="hybridMultilevel"/>
    <w:tmpl w:val="D2A0D96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2" w15:restartNumberingAfterBreak="0">
    <w:nsid w:val="58DD6BEA"/>
    <w:multiLevelType w:val="hybridMultilevel"/>
    <w:tmpl w:val="704698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9E5866"/>
    <w:multiLevelType w:val="hybridMultilevel"/>
    <w:tmpl w:val="188AEE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D15F06"/>
    <w:multiLevelType w:val="hybridMultilevel"/>
    <w:tmpl w:val="51CEDB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767AE0"/>
    <w:multiLevelType w:val="hybridMultilevel"/>
    <w:tmpl w:val="6464C6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276AE9"/>
    <w:multiLevelType w:val="hybridMultilevel"/>
    <w:tmpl w:val="99C8F7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9F55A3"/>
    <w:multiLevelType w:val="hybridMultilevel"/>
    <w:tmpl w:val="20666C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125B65"/>
    <w:multiLevelType w:val="hybridMultilevel"/>
    <w:tmpl w:val="D876B686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9" w15:restartNumberingAfterBreak="0">
    <w:nsid w:val="641A0477"/>
    <w:multiLevelType w:val="hybridMultilevel"/>
    <w:tmpl w:val="D3BED3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4E026D"/>
    <w:multiLevelType w:val="hybridMultilevel"/>
    <w:tmpl w:val="6D0A76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AC2C20"/>
    <w:multiLevelType w:val="hybridMultilevel"/>
    <w:tmpl w:val="EA460E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8C32AD"/>
    <w:multiLevelType w:val="hybridMultilevel"/>
    <w:tmpl w:val="8E12BB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72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6D1B57"/>
    <w:multiLevelType w:val="hybridMultilevel"/>
    <w:tmpl w:val="2774E6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F85E4F"/>
    <w:multiLevelType w:val="hybridMultilevel"/>
    <w:tmpl w:val="D92891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F911C5"/>
    <w:multiLevelType w:val="hybridMultilevel"/>
    <w:tmpl w:val="CB2CF5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883EA3"/>
    <w:multiLevelType w:val="hybridMultilevel"/>
    <w:tmpl w:val="59466B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151C05"/>
    <w:multiLevelType w:val="hybridMultilevel"/>
    <w:tmpl w:val="32BE00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2C6944"/>
    <w:multiLevelType w:val="hybridMultilevel"/>
    <w:tmpl w:val="6264FA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12"/>
  </w:num>
  <w:num w:numId="7">
    <w:abstractNumId w:val="16"/>
  </w:num>
  <w:num w:numId="8">
    <w:abstractNumId w:val="6"/>
  </w:num>
  <w:num w:numId="9">
    <w:abstractNumId w:val="6"/>
    <w:lvlOverride w:ilvl="0">
      <w:startOverride w:val="1"/>
    </w:lvlOverride>
  </w:num>
  <w:num w:numId="10">
    <w:abstractNumId w:val="13"/>
  </w:num>
  <w:num w:numId="11">
    <w:abstractNumId w:val="13"/>
    <w:lvlOverride w:ilvl="0">
      <w:startOverride w:val="1"/>
    </w:lvlOverride>
  </w:num>
  <w:num w:numId="12">
    <w:abstractNumId w:val="6"/>
    <w:lvlOverride w:ilvl="0">
      <w:startOverride w:val="1"/>
    </w:lvlOverride>
  </w:num>
  <w:num w:numId="13">
    <w:abstractNumId w:val="6"/>
    <w:lvlOverride w:ilvl="0">
      <w:startOverride w:val="1"/>
    </w:lvlOverride>
  </w:num>
  <w:num w:numId="14">
    <w:abstractNumId w:val="14"/>
  </w:num>
  <w:num w:numId="15">
    <w:abstractNumId w:val="28"/>
  </w:num>
  <w:num w:numId="16">
    <w:abstractNumId w:val="8"/>
  </w:num>
  <w:num w:numId="17">
    <w:abstractNumId w:val="34"/>
  </w:num>
  <w:num w:numId="18">
    <w:abstractNumId w:val="25"/>
  </w:num>
  <w:num w:numId="19">
    <w:abstractNumId w:val="15"/>
  </w:num>
  <w:num w:numId="20">
    <w:abstractNumId w:val="26"/>
  </w:num>
  <w:num w:numId="21">
    <w:abstractNumId w:val="24"/>
  </w:num>
  <w:num w:numId="22">
    <w:abstractNumId w:val="22"/>
  </w:num>
  <w:num w:numId="23">
    <w:abstractNumId w:val="27"/>
  </w:num>
  <w:num w:numId="24">
    <w:abstractNumId w:val="30"/>
  </w:num>
  <w:num w:numId="25">
    <w:abstractNumId w:val="11"/>
  </w:num>
  <w:num w:numId="26">
    <w:abstractNumId w:val="6"/>
    <w:lvlOverride w:ilvl="0">
      <w:startOverride w:val="1"/>
    </w:lvlOverride>
  </w:num>
  <w:num w:numId="27">
    <w:abstractNumId w:val="5"/>
  </w:num>
  <w:num w:numId="28">
    <w:abstractNumId w:val="21"/>
  </w:num>
  <w:num w:numId="29">
    <w:abstractNumId w:val="33"/>
  </w:num>
  <w:num w:numId="30">
    <w:abstractNumId w:val="7"/>
  </w:num>
  <w:num w:numId="31">
    <w:abstractNumId w:val="6"/>
    <w:lvlOverride w:ilvl="0">
      <w:startOverride w:val="1"/>
    </w:lvlOverride>
  </w:num>
  <w:num w:numId="32">
    <w:abstractNumId w:val="17"/>
  </w:num>
  <w:num w:numId="33">
    <w:abstractNumId w:val="36"/>
  </w:num>
  <w:num w:numId="34">
    <w:abstractNumId w:val="9"/>
  </w:num>
  <w:num w:numId="35">
    <w:abstractNumId w:val="35"/>
  </w:num>
  <w:num w:numId="36">
    <w:abstractNumId w:val="6"/>
    <w:lvlOverride w:ilvl="0">
      <w:startOverride w:val="1"/>
    </w:lvlOverride>
  </w:num>
  <w:num w:numId="37">
    <w:abstractNumId w:val="32"/>
  </w:num>
  <w:num w:numId="38">
    <w:abstractNumId w:val="38"/>
  </w:num>
  <w:num w:numId="39">
    <w:abstractNumId w:val="31"/>
  </w:num>
  <w:num w:numId="40">
    <w:abstractNumId w:val="29"/>
  </w:num>
  <w:num w:numId="41">
    <w:abstractNumId w:val="23"/>
  </w:num>
  <w:num w:numId="42">
    <w:abstractNumId w:val="10"/>
  </w:num>
  <w:num w:numId="43">
    <w:abstractNumId w:val="6"/>
  </w:num>
  <w:num w:numId="44">
    <w:abstractNumId w:val="6"/>
    <w:lvlOverride w:ilvl="0">
      <w:startOverride w:val="1"/>
    </w:lvlOverride>
  </w:num>
  <w:num w:numId="45">
    <w:abstractNumId w:val="6"/>
    <w:lvlOverride w:ilvl="0">
      <w:startOverride w:val="1"/>
    </w:lvlOverride>
  </w:num>
  <w:num w:numId="46">
    <w:abstractNumId w:val="20"/>
  </w:num>
  <w:num w:numId="47">
    <w:abstractNumId w:val="18"/>
  </w:num>
  <w:num w:numId="48">
    <w:abstractNumId w:val="19"/>
  </w:num>
  <w:num w:numId="49">
    <w:abstractNumId w:val="3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activeWritingStyle w:appName="MSWord" w:lang="fr-FR" w:vendorID="64" w:dllVersion="131078" w:nlCheck="1" w:checkStyle="0"/>
  <w:activeWritingStyle w:appName="MSWord" w:lang="en-US" w:vendorID="64" w:dllVersion="131078" w:nlCheck="1" w:checkStyle="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557"/>
    <w:rsid w:val="00001DCD"/>
    <w:rsid w:val="00004E4B"/>
    <w:rsid w:val="00010D56"/>
    <w:rsid w:val="000163BB"/>
    <w:rsid w:val="00023135"/>
    <w:rsid w:val="00027415"/>
    <w:rsid w:val="000307A3"/>
    <w:rsid w:val="000316E0"/>
    <w:rsid w:val="00032881"/>
    <w:rsid w:val="00032C45"/>
    <w:rsid w:val="00040B23"/>
    <w:rsid w:val="000440C1"/>
    <w:rsid w:val="00054E17"/>
    <w:rsid w:val="000604A9"/>
    <w:rsid w:val="000727DF"/>
    <w:rsid w:val="00073324"/>
    <w:rsid w:val="00076743"/>
    <w:rsid w:val="00086ECD"/>
    <w:rsid w:val="000912DB"/>
    <w:rsid w:val="00091E9E"/>
    <w:rsid w:val="0009374F"/>
    <w:rsid w:val="000949EB"/>
    <w:rsid w:val="000A08D7"/>
    <w:rsid w:val="000A7B7A"/>
    <w:rsid w:val="000B2FA2"/>
    <w:rsid w:val="000B7D77"/>
    <w:rsid w:val="000C22D7"/>
    <w:rsid w:val="000C2815"/>
    <w:rsid w:val="000D4A5D"/>
    <w:rsid w:val="000E00AE"/>
    <w:rsid w:val="000E096D"/>
    <w:rsid w:val="000E2EA6"/>
    <w:rsid w:val="000E6C17"/>
    <w:rsid w:val="000E7ECC"/>
    <w:rsid w:val="000F058B"/>
    <w:rsid w:val="0010065E"/>
    <w:rsid w:val="001007A1"/>
    <w:rsid w:val="0010410F"/>
    <w:rsid w:val="001056DE"/>
    <w:rsid w:val="00112EA5"/>
    <w:rsid w:val="00113333"/>
    <w:rsid w:val="001143DB"/>
    <w:rsid w:val="00116008"/>
    <w:rsid w:val="001218FD"/>
    <w:rsid w:val="001245C8"/>
    <w:rsid w:val="001338BA"/>
    <w:rsid w:val="0014337C"/>
    <w:rsid w:val="00145D1A"/>
    <w:rsid w:val="00150193"/>
    <w:rsid w:val="00157AAB"/>
    <w:rsid w:val="00161A26"/>
    <w:rsid w:val="00162529"/>
    <w:rsid w:val="001654FE"/>
    <w:rsid w:val="00171C38"/>
    <w:rsid w:val="00172565"/>
    <w:rsid w:val="0018088F"/>
    <w:rsid w:val="00182A07"/>
    <w:rsid w:val="00184F73"/>
    <w:rsid w:val="001870C4"/>
    <w:rsid w:val="00191762"/>
    <w:rsid w:val="001C577A"/>
    <w:rsid w:val="001C7A19"/>
    <w:rsid w:val="001D08A6"/>
    <w:rsid w:val="001D0997"/>
    <w:rsid w:val="001D5D54"/>
    <w:rsid w:val="001E3F40"/>
    <w:rsid w:val="001E79EA"/>
    <w:rsid w:val="00201C0D"/>
    <w:rsid w:val="00206839"/>
    <w:rsid w:val="00211EB3"/>
    <w:rsid w:val="00213CE1"/>
    <w:rsid w:val="00215FEA"/>
    <w:rsid w:val="0022040F"/>
    <w:rsid w:val="00222009"/>
    <w:rsid w:val="00225698"/>
    <w:rsid w:val="0023056C"/>
    <w:rsid w:val="002321B2"/>
    <w:rsid w:val="00234603"/>
    <w:rsid w:val="00234C2B"/>
    <w:rsid w:val="00235AFC"/>
    <w:rsid w:val="00241F96"/>
    <w:rsid w:val="00242058"/>
    <w:rsid w:val="0024768D"/>
    <w:rsid w:val="00252A84"/>
    <w:rsid w:val="00255FB3"/>
    <w:rsid w:val="0026625F"/>
    <w:rsid w:val="00272388"/>
    <w:rsid w:val="00272EAD"/>
    <w:rsid w:val="00276CCE"/>
    <w:rsid w:val="00285B57"/>
    <w:rsid w:val="0028795D"/>
    <w:rsid w:val="00290DD8"/>
    <w:rsid w:val="002A1895"/>
    <w:rsid w:val="002A441B"/>
    <w:rsid w:val="002A7A33"/>
    <w:rsid w:val="002B4A5F"/>
    <w:rsid w:val="002C169C"/>
    <w:rsid w:val="002C26EC"/>
    <w:rsid w:val="002C465D"/>
    <w:rsid w:val="002D223B"/>
    <w:rsid w:val="002E0238"/>
    <w:rsid w:val="002E3185"/>
    <w:rsid w:val="002E51A4"/>
    <w:rsid w:val="002E7EFA"/>
    <w:rsid w:val="002F2394"/>
    <w:rsid w:val="002F2B91"/>
    <w:rsid w:val="002F4FB8"/>
    <w:rsid w:val="002F6DFD"/>
    <w:rsid w:val="0030092E"/>
    <w:rsid w:val="00305B22"/>
    <w:rsid w:val="00315F80"/>
    <w:rsid w:val="00326212"/>
    <w:rsid w:val="003304B8"/>
    <w:rsid w:val="003315A6"/>
    <w:rsid w:val="00333359"/>
    <w:rsid w:val="00334317"/>
    <w:rsid w:val="00341F70"/>
    <w:rsid w:val="00342704"/>
    <w:rsid w:val="00345858"/>
    <w:rsid w:val="00347B39"/>
    <w:rsid w:val="00351A51"/>
    <w:rsid w:val="00356B29"/>
    <w:rsid w:val="00357693"/>
    <w:rsid w:val="00357C68"/>
    <w:rsid w:val="00360830"/>
    <w:rsid w:val="00361E93"/>
    <w:rsid w:val="00374EA1"/>
    <w:rsid w:val="00381D1B"/>
    <w:rsid w:val="00390413"/>
    <w:rsid w:val="00395240"/>
    <w:rsid w:val="0039535E"/>
    <w:rsid w:val="0039661E"/>
    <w:rsid w:val="003A032A"/>
    <w:rsid w:val="003A11BE"/>
    <w:rsid w:val="003A3CAC"/>
    <w:rsid w:val="003A41AD"/>
    <w:rsid w:val="003A63CD"/>
    <w:rsid w:val="003A77C9"/>
    <w:rsid w:val="003B0195"/>
    <w:rsid w:val="003B2047"/>
    <w:rsid w:val="003B4205"/>
    <w:rsid w:val="003C1698"/>
    <w:rsid w:val="003C5485"/>
    <w:rsid w:val="003C5EC3"/>
    <w:rsid w:val="003C62C9"/>
    <w:rsid w:val="003D01D4"/>
    <w:rsid w:val="003E0077"/>
    <w:rsid w:val="003E0813"/>
    <w:rsid w:val="003F05D8"/>
    <w:rsid w:val="00404E2B"/>
    <w:rsid w:val="00411640"/>
    <w:rsid w:val="0041280E"/>
    <w:rsid w:val="00412945"/>
    <w:rsid w:val="004170EA"/>
    <w:rsid w:val="004260E9"/>
    <w:rsid w:val="004270A8"/>
    <w:rsid w:val="00432130"/>
    <w:rsid w:val="0043373E"/>
    <w:rsid w:val="00437662"/>
    <w:rsid w:val="00441B0A"/>
    <w:rsid w:val="00441FCC"/>
    <w:rsid w:val="00442104"/>
    <w:rsid w:val="00442129"/>
    <w:rsid w:val="00442EAF"/>
    <w:rsid w:val="004517B6"/>
    <w:rsid w:val="00461DC0"/>
    <w:rsid w:val="004733E8"/>
    <w:rsid w:val="0047383B"/>
    <w:rsid w:val="004755D7"/>
    <w:rsid w:val="00482DF7"/>
    <w:rsid w:val="004877C9"/>
    <w:rsid w:val="004A0DFE"/>
    <w:rsid w:val="004A1E6D"/>
    <w:rsid w:val="004A47E7"/>
    <w:rsid w:val="004A57AF"/>
    <w:rsid w:val="004B20B1"/>
    <w:rsid w:val="004B2E5C"/>
    <w:rsid w:val="004B2FFC"/>
    <w:rsid w:val="004C5BCE"/>
    <w:rsid w:val="004C60AD"/>
    <w:rsid w:val="004D24BC"/>
    <w:rsid w:val="004E116C"/>
    <w:rsid w:val="004F7179"/>
    <w:rsid w:val="00502137"/>
    <w:rsid w:val="00505687"/>
    <w:rsid w:val="00510ED3"/>
    <w:rsid w:val="00512111"/>
    <w:rsid w:val="00513D4D"/>
    <w:rsid w:val="00515555"/>
    <w:rsid w:val="00515618"/>
    <w:rsid w:val="005249CB"/>
    <w:rsid w:val="005270F6"/>
    <w:rsid w:val="0053091E"/>
    <w:rsid w:val="00535BFA"/>
    <w:rsid w:val="00535D12"/>
    <w:rsid w:val="005365BA"/>
    <w:rsid w:val="005407EF"/>
    <w:rsid w:val="00544C46"/>
    <w:rsid w:val="005467A5"/>
    <w:rsid w:val="00553877"/>
    <w:rsid w:val="00557396"/>
    <w:rsid w:val="00557B39"/>
    <w:rsid w:val="00561653"/>
    <w:rsid w:val="00567937"/>
    <w:rsid w:val="00572C9D"/>
    <w:rsid w:val="005745FA"/>
    <w:rsid w:val="00575368"/>
    <w:rsid w:val="00576864"/>
    <w:rsid w:val="00580170"/>
    <w:rsid w:val="00581663"/>
    <w:rsid w:val="00582F24"/>
    <w:rsid w:val="00591638"/>
    <w:rsid w:val="005951FE"/>
    <w:rsid w:val="005A59F4"/>
    <w:rsid w:val="005B41EF"/>
    <w:rsid w:val="005B655B"/>
    <w:rsid w:val="005C0BF8"/>
    <w:rsid w:val="005C1EC1"/>
    <w:rsid w:val="005D1DFE"/>
    <w:rsid w:val="005E0045"/>
    <w:rsid w:val="005F0DA8"/>
    <w:rsid w:val="005F13B2"/>
    <w:rsid w:val="005F400C"/>
    <w:rsid w:val="00602D80"/>
    <w:rsid w:val="0060338E"/>
    <w:rsid w:val="00605167"/>
    <w:rsid w:val="00605713"/>
    <w:rsid w:val="00616517"/>
    <w:rsid w:val="00626CFF"/>
    <w:rsid w:val="00637A19"/>
    <w:rsid w:val="00642A61"/>
    <w:rsid w:val="006477AE"/>
    <w:rsid w:val="00653090"/>
    <w:rsid w:val="00653B31"/>
    <w:rsid w:val="0065574C"/>
    <w:rsid w:val="0066428F"/>
    <w:rsid w:val="00665C59"/>
    <w:rsid w:val="00667FE4"/>
    <w:rsid w:val="00671B29"/>
    <w:rsid w:val="00675A81"/>
    <w:rsid w:val="00680DC8"/>
    <w:rsid w:val="006823B4"/>
    <w:rsid w:val="00682ECB"/>
    <w:rsid w:val="006830ED"/>
    <w:rsid w:val="006857E1"/>
    <w:rsid w:val="00692415"/>
    <w:rsid w:val="006925C2"/>
    <w:rsid w:val="00695947"/>
    <w:rsid w:val="006A1E6E"/>
    <w:rsid w:val="006A585A"/>
    <w:rsid w:val="006B33D2"/>
    <w:rsid w:val="006B70BD"/>
    <w:rsid w:val="006B7F53"/>
    <w:rsid w:val="006C0B85"/>
    <w:rsid w:val="006C24E2"/>
    <w:rsid w:val="006C33A2"/>
    <w:rsid w:val="006C4346"/>
    <w:rsid w:val="006C4ABC"/>
    <w:rsid w:val="006D0AA6"/>
    <w:rsid w:val="006D2354"/>
    <w:rsid w:val="006E3F33"/>
    <w:rsid w:val="006E598D"/>
    <w:rsid w:val="006E5DAB"/>
    <w:rsid w:val="006E61FC"/>
    <w:rsid w:val="006E64A2"/>
    <w:rsid w:val="006E6E73"/>
    <w:rsid w:val="006F047E"/>
    <w:rsid w:val="006F3D4B"/>
    <w:rsid w:val="006F586D"/>
    <w:rsid w:val="00701957"/>
    <w:rsid w:val="00703578"/>
    <w:rsid w:val="00704CEB"/>
    <w:rsid w:val="00717FFD"/>
    <w:rsid w:val="007261B9"/>
    <w:rsid w:val="00727A99"/>
    <w:rsid w:val="0073700D"/>
    <w:rsid w:val="007378C7"/>
    <w:rsid w:val="00743AB3"/>
    <w:rsid w:val="00752222"/>
    <w:rsid w:val="00753B34"/>
    <w:rsid w:val="007569B4"/>
    <w:rsid w:val="00762ECD"/>
    <w:rsid w:val="00766FA4"/>
    <w:rsid w:val="00771BF1"/>
    <w:rsid w:val="00780476"/>
    <w:rsid w:val="00782E73"/>
    <w:rsid w:val="00785507"/>
    <w:rsid w:val="00791B63"/>
    <w:rsid w:val="00791C74"/>
    <w:rsid w:val="0079311E"/>
    <w:rsid w:val="007942FE"/>
    <w:rsid w:val="00796BEE"/>
    <w:rsid w:val="007A25B2"/>
    <w:rsid w:val="007C4DC8"/>
    <w:rsid w:val="007C5A9B"/>
    <w:rsid w:val="007C6F9E"/>
    <w:rsid w:val="007C70B9"/>
    <w:rsid w:val="007D5694"/>
    <w:rsid w:val="007D6EDA"/>
    <w:rsid w:val="007E22BD"/>
    <w:rsid w:val="007E49E2"/>
    <w:rsid w:val="007F4616"/>
    <w:rsid w:val="00801D40"/>
    <w:rsid w:val="008024F6"/>
    <w:rsid w:val="00802DEE"/>
    <w:rsid w:val="00806B2C"/>
    <w:rsid w:val="008125A3"/>
    <w:rsid w:val="00812C68"/>
    <w:rsid w:val="00815FC0"/>
    <w:rsid w:val="008164F9"/>
    <w:rsid w:val="00816EF7"/>
    <w:rsid w:val="00820F8A"/>
    <w:rsid w:val="00821180"/>
    <w:rsid w:val="0082238F"/>
    <w:rsid w:val="0082381C"/>
    <w:rsid w:val="0082716D"/>
    <w:rsid w:val="008325A2"/>
    <w:rsid w:val="0084680D"/>
    <w:rsid w:val="0084691C"/>
    <w:rsid w:val="00866FE1"/>
    <w:rsid w:val="008677F7"/>
    <w:rsid w:val="00874962"/>
    <w:rsid w:val="008925FA"/>
    <w:rsid w:val="00894258"/>
    <w:rsid w:val="008A12B5"/>
    <w:rsid w:val="008A294B"/>
    <w:rsid w:val="008A673C"/>
    <w:rsid w:val="008B0D6E"/>
    <w:rsid w:val="008C22EF"/>
    <w:rsid w:val="008C276F"/>
    <w:rsid w:val="008C53B8"/>
    <w:rsid w:val="008C707F"/>
    <w:rsid w:val="008D0280"/>
    <w:rsid w:val="008D1AB7"/>
    <w:rsid w:val="008D1BE6"/>
    <w:rsid w:val="008E1D28"/>
    <w:rsid w:val="008E22DD"/>
    <w:rsid w:val="008E633A"/>
    <w:rsid w:val="008F581F"/>
    <w:rsid w:val="00901988"/>
    <w:rsid w:val="0090396A"/>
    <w:rsid w:val="0090436A"/>
    <w:rsid w:val="00911383"/>
    <w:rsid w:val="0091282E"/>
    <w:rsid w:val="00915348"/>
    <w:rsid w:val="009248D0"/>
    <w:rsid w:val="009259FE"/>
    <w:rsid w:val="00933417"/>
    <w:rsid w:val="00937908"/>
    <w:rsid w:val="0094217E"/>
    <w:rsid w:val="00944920"/>
    <w:rsid w:val="00945EB8"/>
    <w:rsid w:val="00946775"/>
    <w:rsid w:val="00950F47"/>
    <w:rsid w:val="009566CF"/>
    <w:rsid w:val="00962022"/>
    <w:rsid w:val="00963A50"/>
    <w:rsid w:val="00966BF2"/>
    <w:rsid w:val="00967F10"/>
    <w:rsid w:val="00971C31"/>
    <w:rsid w:val="009803FB"/>
    <w:rsid w:val="00981508"/>
    <w:rsid w:val="009834BD"/>
    <w:rsid w:val="00984ED6"/>
    <w:rsid w:val="00986471"/>
    <w:rsid w:val="00987229"/>
    <w:rsid w:val="00993692"/>
    <w:rsid w:val="00994CAC"/>
    <w:rsid w:val="009958E2"/>
    <w:rsid w:val="009A0D26"/>
    <w:rsid w:val="009A1949"/>
    <w:rsid w:val="009A20B7"/>
    <w:rsid w:val="009A23A3"/>
    <w:rsid w:val="009A54E1"/>
    <w:rsid w:val="009A63D3"/>
    <w:rsid w:val="009C6DCD"/>
    <w:rsid w:val="009D5262"/>
    <w:rsid w:val="009E0F9C"/>
    <w:rsid w:val="009E2475"/>
    <w:rsid w:val="009E316E"/>
    <w:rsid w:val="009E40CD"/>
    <w:rsid w:val="009F525A"/>
    <w:rsid w:val="009F68E0"/>
    <w:rsid w:val="00A024CB"/>
    <w:rsid w:val="00A06150"/>
    <w:rsid w:val="00A12C55"/>
    <w:rsid w:val="00A12D9F"/>
    <w:rsid w:val="00A15D22"/>
    <w:rsid w:val="00A15E6F"/>
    <w:rsid w:val="00A20B7A"/>
    <w:rsid w:val="00A41F8B"/>
    <w:rsid w:val="00A452C0"/>
    <w:rsid w:val="00A47E92"/>
    <w:rsid w:val="00A51FA3"/>
    <w:rsid w:val="00A5360B"/>
    <w:rsid w:val="00A66A83"/>
    <w:rsid w:val="00A70748"/>
    <w:rsid w:val="00A75179"/>
    <w:rsid w:val="00A80877"/>
    <w:rsid w:val="00A86097"/>
    <w:rsid w:val="00A90771"/>
    <w:rsid w:val="00A920EC"/>
    <w:rsid w:val="00A92454"/>
    <w:rsid w:val="00A931FA"/>
    <w:rsid w:val="00A96D8C"/>
    <w:rsid w:val="00AA26AE"/>
    <w:rsid w:val="00AB1AFB"/>
    <w:rsid w:val="00AB2B92"/>
    <w:rsid w:val="00AB5F8B"/>
    <w:rsid w:val="00AC0B24"/>
    <w:rsid w:val="00AC2A31"/>
    <w:rsid w:val="00AC3598"/>
    <w:rsid w:val="00AD2EDF"/>
    <w:rsid w:val="00AD4D9B"/>
    <w:rsid w:val="00AE2415"/>
    <w:rsid w:val="00AE45EB"/>
    <w:rsid w:val="00AF23E9"/>
    <w:rsid w:val="00AF5899"/>
    <w:rsid w:val="00AF65BF"/>
    <w:rsid w:val="00B05327"/>
    <w:rsid w:val="00B05B4E"/>
    <w:rsid w:val="00B131D2"/>
    <w:rsid w:val="00B140A0"/>
    <w:rsid w:val="00B1623B"/>
    <w:rsid w:val="00B214E3"/>
    <w:rsid w:val="00B21AAB"/>
    <w:rsid w:val="00B25140"/>
    <w:rsid w:val="00B34BB8"/>
    <w:rsid w:val="00B4103F"/>
    <w:rsid w:val="00B45697"/>
    <w:rsid w:val="00B54624"/>
    <w:rsid w:val="00B610AD"/>
    <w:rsid w:val="00B70947"/>
    <w:rsid w:val="00B72862"/>
    <w:rsid w:val="00B72899"/>
    <w:rsid w:val="00B847E6"/>
    <w:rsid w:val="00B8487C"/>
    <w:rsid w:val="00B92DBE"/>
    <w:rsid w:val="00B94E86"/>
    <w:rsid w:val="00B950E3"/>
    <w:rsid w:val="00B961E4"/>
    <w:rsid w:val="00BA1394"/>
    <w:rsid w:val="00BA3EB3"/>
    <w:rsid w:val="00BA6BEC"/>
    <w:rsid w:val="00BC0C25"/>
    <w:rsid w:val="00BC174B"/>
    <w:rsid w:val="00BE22AC"/>
    <w:rsid w:val="00BE3254"/>
    <w:rsid w:val="00BE4983"/>
    <w:rsid w:val="00BF0EC2"/>
    <w:rsid w:val="00BF40F1"/>
    <w:rsid w:val="00BF4B90"/>
    <w:rsid w:val="00BF5905"/>
    <w:rsid w:val="00BF7A49"/>
    <w:rsid w:val="00BF7B24"/>
    <w:rsid w:val="00C00728"/>
    <w:rsid w:val="00C024F5"/>
    <w:rsid w:val="00C02891"/>
    <w:rsid w:val="00C0373B"/>
    <w:rsid w:val="00C071F6"/>
    <w:rsid w:val="00C128F2"/>
    <w:rsid w:val="00C173E8"/>
    <w:rsid w:val="00C2108C"/>
    <w:rsid w:val="00C23A35"/>
    <w:rsid w:val="00C24513"/>
    <w:rsid w:val="00C30A21"/>
    <w:rsid w:val="00C40A9D"/>
    <w:rsid w:val="00C43ACA"/>
    <w:rsid w:val="00C50557"/>
    <w:rsid w:val="00C601A5"/>
    <w:rsid w:val="00C60384"/>
    <w:rsid w:val="00C62F60"/>
    <w:rsid w:val="00C752E3"/>
    <w:rsid w:val="00C832E7"/>
    <w:rsid w:val="00C86759"/>
    <w:rsid w:val="00C91615"/>
    <w:rsid w:val="00C950C6"/>
    <w:rsid w:val="00CA2C17"/>
    <w:rsid w:val="00CA4387"/>
    <w:rsid w:val="00CA4A9C"/>
    <w:rsid w:val="00CA5F5D"/>
    <w:rsid w:val="00CB60DC"/>
    <w:rsid w:val="00CC4255"/>
    <w:rsid w:val="00CC4616"/>
    <w:rsid w:val="00CD48BF"/>
    <w:rsid w:val="00CD4C11"/>
    <w:rsid w:val="00CF1FBB"/>
    <w:rsid w:val="00CF247B"/>
    <w:rsid w:val="00CF3EED"/>
    <w:rsid w:val="00D038D9"/>
    <w:rsid w:val="00D06185"/>
    <w:rsid w:val="00D145C2"/>
    <w:rsid w:val="00D146AB"/>
    <w:rsid w:val="00D167B5"/>
    <w:rsid w:val="00D17590"/>
    <w:rsid w:val="00D22444"/>
    <w:rsid w:val="00D238D6"/>
    <w:rsid w:val="00D31CA3"/>
    <w:rsid w:val="00D31DA4"/>
    <w:rsid w:val="00D3484E"/>
    <w:rsid w:val="00D36603"/>
    <w:rsid w:val="00D435C7"/>
    <w:rsid w:val="00D475B4"/>
    <w:rsid w:val="00D5444A"/>
    <w:rsid w:val="00D55E69"/>
    <w:rsid w:val="00D645B3"/>
    <w:rsid w:val="00D64839"/>
    <w:rsid w:val="00D655B0"/>
    <w:rsid w:val="00D66EEE"/>
    <w:rsid w:val="00D71649"/>
    <w:rsid w:val="00D72935"/>
    <w:rsid w:val="00D823DD"/>
    <w:rsid w:val="00D844A8"/>
    <w:rsid w:val="00D902A9"/>
    <w:rsid w:val="00D97F78"/>
    <w:rsid w:val="00DB14F8"/>
    <w:rsid w:val="00DB5660"/>
    <w:rsid w:val="00DC3FDA"/>
    <w:rsid w:val="00DC41AA"/>
    <w:rsid w:val="00DC757E"/>
    <w:rsid w:val="00DC7F17"/>
    <w:rsid w:val="00DD417D"/>
    <w:rsid w:val="00DF4C9A"/>
    <w:rsid w:val="00DF7054"/>
    <w:rsid w:val="00E02F70"/>
    <w:rsid w:val="00E058FF"/>
    <w:rsid w:val="00E0753B"/>
    <w:rsid w:val="00E13F5D"/>
    <w:rsid w:val="00E15CD9"/>
    <w:rsid w:val="00E17981"/>
    <w:rsid w:val="00E20D71"/>
    <w:rsid w:val="00E23131"/>
    <w:rsid w:val="00E25ADA"/>
    <w:rsid w:val="00E34C5E"/>
    <w:rsid w:val="00E40AA8"/>
    <w:rsid w:val="00E42DAD"/>
    <w:rsid w:val="00E4345E"/>
    <w:rsid w:val="00E46142"/>
    <w:rsid w:val="00E4698E"/>
    <w:rsid w:val="00E53A90"/>
    <w:rsid w:val="00E63CFF"/>
    <w:rsid w:val="00E747A5"/>
    <w:rsid w:val="00E753DE"/>
    <w:rsid w:val="00E76089"/>
    <w:rsid w:val="00E84711"/>
    <w:rsid w:val="00E90B67"/>
    <w:rsid w:val="00E92B60"/>
    <w:rsid w:val="00E96C32"/>
    <w:rsid w:val="00E97AE1"/>
    <w:rsid w:val="00EA183F"/>
    <w:rsid w:val="00EA1DC2"/>
    <w:rsid w:val="00EA644F"/>
    <w:rsid w:val="00EA7C87"/>
    <w:rsid w:val="00EB1ADF"/>
    <w:rsid w:val="00EC3C9D"/>
    <w:rsid w:val="00EC487D"/>
    <w:rsid w:val="00EC4ECF"/>
    <w:rsid w:val="00EC57C6"/>
    <w:rsid w:val="00EC6517"/>
    <w:rsid w:val="00EC7CE0"/>
    <w:rsid w:val="00ED50CB"/>
    <w:rsid w:val="00ED5965"/>
    <w:rsid w:val="00ED5A65"/>
    <w:rsid w:val="00EE5888"/>
    <w:rsid w:val="00F041D8"/>
    <w:rsid w:val="00F04A9E"/>
    <w:rsid w:val="00F11AFA"/>
    <w:rsid w:val="00F161DC"/>
    <w:rsid w:val="00F24E83"/>
    <w:rsid w:val="00F2697E"/>
    <w:rsid w:val="00F3526A"/>
    <w:rsid w:val="00F42BB3"/>
    <w:rsid w:val="00F47375"/>
    <w:rsid w:val="00F47793"/>
    <w:rsid w:val="00F51701"/>
    <w:rsid w:val="00F56F55"/>
    <w:rsid w:val="00F60B33"/>
    <w:rsid w:val="00F63F5B"/>
    <w:rsid w:val="00F814ED"/>
    <w:rsid w:val="00F81828"/>
    <w:rsid w:val="00F90088"/>
    <w:rsid w:val="00FA13B3"/>
    <w:rsid w:val="00FA2343"/>
    <w:rsid w:val="00FA30C8"/>
    <w:rsid w:val="00FA4E6B"/>
    <w:rsid w:val="00FA5DD0"/>
    <w:rsid w:val="00FA6D80"/>
    <w:rsid w:val="00FA7162"/>
    <w:rsid w:val="00FB05C3"/>
    <w:rsid w:val="00FB47CC"/>
    <w:rsid w:val="00FB5794"/>
    <w:rsid w:val="00FC0B82"/>
    <w:rsid w:val="00FC6998"/>
    <w:rsid w:val="00FD162F"/>
    <w:rsid w:val="00FD7F7F"/>
    <w:rsid w:val="00FE0837"/>
    <w:rsid w:val="00FE18D7"/>
    <w:rsid w:val="00FE1B99"/>
    <w:rsid w:val="00FE1FC8"/>
    <w:rsid w:val="00FE2B8C"/>
    <w:rsid w:val="00FE6C69"/>
    <w:rsid w:val="00FF65AA"/>
    <w:rsid w:val="00FF6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5DE8D5"/>
  <w15:docId w15:val="{A9992E65-230C-40DC-B51D-DDCDDDD21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semiHidden="1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11AFA"/>
    <w:pPr>
      <w:jc w:val="both"/>
    </w:pPr>
    <w:rPr>
      <w:kern w:val="20"/>
      <w:lang w:val="fr-FR"/>
    </w:rPr>
  </w:style>
  <w:style w:type="paragraph" w:styleId="Titre1">
    <w:name w:val="heading 1"/>
    <w:basedOn w:val="Normal"/>
    <w:next w:val="Normal"/>
    <w:link w:val="Titre1Car"/>
    <w:autoRedefine/>
    <w:uiPriority w:val="1"/>
    <w:qFormat/>
    <w:rsid w:val="001218FD"/>
    <w:pPr>
      <w:pageBreakBefore/>
      <w:numPr>
        <w:numId w:val="10"/>
      </w:numPr>
      <w:spacing w:before="0" w:after="360" w:line="240" w:lineRule="auto"/>
      <w:ind w:left="720"/>
      <w:outlineLvl w:val="0"/>
    </w:pPr>
    <w:rPr>
      <w:sz w:val="36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027415"/>
    <w:pPr>
      <w:keepNext/>
      <w:keepLines/>
      <w:numPr>
        <w:numId w:val="8"/>
      </w:numPr>
      <w:spacing w:before="360" w:after="240" w:line="240" w:lineRule="auto"/>
      <w:outlineLvl w:val="1"/>
    </w:pPr>
    <w:rPr>
      <w:rFonts w:ascii="Calibri" w:eastAsiaTheme="majorEastAsia" w:hAnsi="Calibri" w:cstheme="majorBidi"/>
      <w:caps/>
      <w:noProof/>
      <w:color w:val="8DD21C"/>
      <w:sz w:val="24"/>
      <w14:ligatures w14:val="standardContextual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341F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mallCaps/>
      <w:color w:val="0D0D0D" w:themeColor="text1" w:themeTint="F2"/>
      <w14:ligatures w14:val="standardContextual"/>
    </w:rPr>
  </w:style>
  <w:style w:type="paragraph" w:styleId="Titre4">
    <w:name w:val="heading 4"/>
    <w:basedOn w:val="Normal"/>
    <w:next w:val="Normal"/>
    <w:link w:val="Titre4Car"/>
    <w:autoRedefine/>
    <w:uiPriority w:val="18"/>
    <w:unhideWhenUsed/>
    <w:qFormat/>
    <w:rsid w:val="00FC699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C2C2C"/>
    </w:rPr>
  </w:style>
  <w:style w:type="paragraph" w:styleId="Titre5">
    <w:name w:val="heading 5"/>
    <w:basedOn w:val="Normal"/>
    <w:next w:val="Normal"/>
    <w:link w:val="Titre5Car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6">
    <w:name w:val="heading 6"/>
    <w:basedOn w:val="Normal"/>
    <w:next w:val="Normal"/>
    <w:link w:val="Titre6C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itre9">
    <w:name w:val="heading 9"/>
    <w:basedOn w:val="Normal"/>
    <w:next w:val="Normal"/>
    <w:link w:val="Titre9C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Pr>
      <w:kern w:val="20"/>
    </w:rPr>
  </w:style>
  <w:style w:type="paragraph" w:styleId="Pieddepage">
    <w:name w:val="footer"/>
    <w:basedOn w:val="Normal"/>
    <w:link w:val="PieddepageCar"/>
    <w:uiPriority w:val="99"/>
    <w:unhideWhenUsed/>
    <w:pPr>
      <w:pBdr>
        <w:top w:val="single" w:sz="4" w:space="6" w:color="9CC2E5" w:themeColor="accent1" w:themeTint="99"/>
        <w:left w:val="single" w:sz="4" w:space="20" w:color="FFFFFF" w:themeColor="background1"/>
        <w:right w:val="single" w:sz="2" w:space="20" w:color="FFFFFF" w:themeColor="background1"/>
      </w:pBdr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Pr>
      <w:kern w:val="20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</w:rPr>
  </w:style>
  <w:style w:type="character" w:customStyle="1" w:styleId="Titre1Car">
    <w:name w:val="Titre 1 Car"/>
    <w:basedOn w:val="Policepardfaut"/>
    <w:link w:val="Titre1"/>
    <w:uiPriority w:val="1"/>
    <w:rsid w:val="001218FD"/>
    <w:rPr>
      <w:kern w:val="20"/>
      <w:sz w:val="36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027415"/>
    <w:rPr>
      <w:rFonts w:ascii="Calibri" w:eastAsiaTheme="majorEastAsia" w:hAnsi="Calibri" w:cstheme="majorBidi"/>
      <w:caps/>
      <w:noProof/>
      <w:color w:val="8DD21C"/>
      <w:kern w:val="20"/>
      <w:sz w:val="24"/>
      <w:lang w:val="fr-FR"/>
      <w14:ligatures w14:val="standardContextual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Citation">
    <w:name w:val="Quote"/>
    <w:basedOn w:val="Normal"/>
    <w:next w:val="Normal"/>
    <w:link w:val="CitationCar"/>
    <w:uiPriority w:val="9"/>
    <w:unhideWhenUsed/>
    <w:qFormat/>
    <w:pPr>
      <w:spacing w:before="240" w:after="240"/>
      <w:ind w:left="720" w:right="720"/>
    </w:pPr>
    <w:rPr>
      <w:i/>
      <w:iCs/>
      <w:noProof/>
      <w:color w:val="5B9BD5" w:themeColor="accent1"/>
      <w:sz w:val="28"/>
    </w:rPr>
  </w:style>
  <w:style w:type="character" w:customStyle="1" w:styleId="CitationCar">
    <w:name w:val="Citation Car"/>
    <w:basedOn w:val="Policepardfaut"/>
    <w:link w:val="Citation"/>
    <w:uiPriority w:val="9"/>
    <w:rPr>
      <w:i/>
      <w:iCs/>
      <w:noProof/>
      <w:color w:val="5B9BD5" w:themeColor="accent1"/>
      <w:kern w:val="20"/>
      <w:sz w:val="28"/>
    </w:rPr>
  </w:style>
  <w:style w:type="paragraph" w:styleId="Bibliographie">
    <w:name w:val="Bibliography"/>
    <w:basedOn w:val="Normal"/>
    <w:next w:val="Normal"/>
    <w:uiPriority w:val="37"/>
    <w:semiHidden/>
    <w:unhideWhenUsed/>
  </w:style>
  <w:style w:type="paragraph" w:styleId="Normalcentr">
    <w:name w:val="Block Text"/>
    <w:basedOn w:val="Normal"/>
    <w:uiPriority w:val="99"/>
    <w:semiHidden/>
    <w:unhideWhenUsed/>
    <w:pPr>
      <w:pBdr>
        <w:top w:val="single" w:sz="2" w:space="10" w:color="5B9BD5" w:themeColor="accent1" w:frame="1"/>
        <w:left w:val="single" w:sz="2" w:space="10" w:color="5B9BD5" w:themeColor="accent1" w:frame="1"/>
        <w:bottom w:val="single" w:sz="2" w:space="10" w:color="5B9BD5" w:themeColor="accent1" w:frame="1"/>
        <w:right w:val="single" w:sz="2" w:space="10" w:color="5B9BD5" w:themeColor="accent1" w:frame="1"/>
      </w:pBdr>
      <w:ind w:left="1152" w:right="1152"/>
    </w:pPr>
    <w:rPr>
      <w:i/>
      <w:iCs/>
      <w:color w:val="5B9BD5" w:themeColor="accent1"/>
    </w:rPr>
  </w:style>
  <w:style w:type="paragraph" w:styleId="Corpsdetexte">
    <w:name w:val="Body Text"/>
    <w:basedOn w:val="Normal"/>
    <w:link w:val="CorpsdetexteCar"/>
    <w:uiPriority w:val="99"/>
    <w:semiHidden/>
    <w:unhideWhenUsed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</w:style>
  <w:style w:type="paragraph" w:styleId="Corpsdetexte2">
    <w:name w:val="Body Text 2"/>
    <w:basedOn w:val="Normal"/>
    <w:link w:val="Corpsdetexte2Car"/>
    <w:uiPriority w:val="99"/>
    <w:semiHidden/>
    <w:unhideWhenUsed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</w:style>
  <w:style w:type="paragraph" w:styleId="Corpsdetexte3">
    <w:name w:val="Body Text 3"/>
    <w:basedOn w:val="Normal"/>
    <w:link w:val="Corpsdetexte3Car"/>
    <w:uiPriority w:val="99"/>
    <w:semiHidden/>
    <w:unhideWhenUsed/>
    <w:pPr>
      <w:spacing w:after="120"/>
    </w:pPr>
    <w:rPr>
      <w:sz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Pr>
      <w:sz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pPr>
      <w:spacing w:after="200"/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</w:style>
  <w:style w:type="paragraph" w:styleId="Retraitcorpsdetexte">
    <w:name w:val="Body Text Indent"/>
    <w:basedOn w:val="Normal"/>
    <w:link w:val="RetraitcorpsdetexteCar"/>
    <w:uiPriority w:val="99"/>
    <w:semiHidden/>
    <w:unhideWhenUsed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pPr>
      <w:spacing w:after="20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Pr>
      <w:sz w:val="16"/>
    </w:rPr>
  </w:style>
  <w:style w:type="character" w:styleId="Titredulivre">
    <w:name w:val="Book Title"/>
    <w:basedOn w:val="Policepardfaut"/>
    <w:uiPriority w:val="33"/>
    <w:semiHidden/>
    <w:unhideWhenUsed/>
    <w:rPr>
      <w:b/>
      <w:bCs/>
      <w:smallCaps/>
      <w:spacing w:val="5"/>
    </w:rPr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5B9BD5" w:themeColor="accent1"/>
      <w:sz w:val="18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pPr>
      <w:spacing w:after="0" w:line="240" w:lineRule="auto"/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</w:style>
  <w:style w:type="table" w:styleId="Grillecouleur">
    <w:name w:val="Colorful Grid"/>
    <w:basedOn w:val="Tableau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illecouleur-Accent2">
    <w:name w:val="Colorful Grid Accent 2"/>
    <w:basedOn w:val="Tableau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illecouleur-Accent3">
    <w:name w:val="Colorful Grid Accent 3"/>
    <w:basedOn w:val="Tableau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illecouleur-Accent6">
    <w:name w:val="Colorful Grid Accent 6"/>
    <w:basedOn w:val="Tableau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ecouleur">
    <w:name w:val="Colorful List"/>
    <w:basedOn w:val="Tableau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couleur-Accent2">
    <w:name w:val="Colorful List Accent 2"/>
    <w:basedOn w:val="Tableau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couleur-Accent3">
    <w:name w:val="Colorful List Accent 3"/>
    <w:basedOn w:val="Tableau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couleur-Accent4">
    <w:name w:val="Colorful List Accent 4"/>
    <w:basedOn w:val="Tableau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couleur-Accent5">
    <w:name w:val="Colorful List Accent 5"/>
    <w:basedOn w:val="Tableau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ramecouleur">
    <w:name w:val="Colorful Shading"/>
    <w:basedOn w:val="Tableau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Marquedecommentaire">
    <w:name w:val="annotation reference"/>
    <w:basedOn w:val="Policepardfaut"/>
    <w:uiPriority w:val="99"/>
    <w:semiHidden/>
    <w:unhideWhenUsed/>
    <w:rPr>
      <w:sz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b/>
      <w:bCs/>
      <w:sz w:val="20"/>
    </w:rPr>
  </w:style>
  <w:style w:type="table" w:styleId="Listefonce">
    <w:name w:val="Dark List"/>
    <w:basedOn w:val="Tableau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efonce-Accent2">
    <w:name w:val="Dark List Accent 2"/>
    <w:basedOn w:val="Tableau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efonce-Accent3">
    <w:name w:val="Dark List Accent 3"/>
    <w:basedOn w:val="Tableau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efonce-Accent4">
    <w:name w:val="Dark List Accent 4"/>
    <w:basedOn w:val="Tableau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efonce-Accent5">
    <w:name w:val="Dark List Accent 5"/>
    <w:basedOn w:val="Tableau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efonce-Accent6">
    <w:name w:val="Dark List Accent 6"/>
    <w:basedOn w:val="Tableau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ar"/>
    <w:uiPriority w:val="99"/>
    <w:semiHidden/>
    <w:unhideWhenUsed/>
  </w:style>
  <w:style w:type="character" w:customStyle="1" w:styleId="DateCar">
    <w:name w:val="Date Car"/>
    <w:basedOn w:val="Policepardfaut"/>
    <w:link w:val="Date"/>
    <w:uiPriority w:val="99"/>
    <w:semiHidden/>
  </w:style>
  <w:style w:type="paragraph" w:styleId="Explorateurdedocuments">
    <w:name w:val="Document Map"/>
    <w:basedOn w:val="Normal"/>
    <w:link w:val="Explorateurdedocuments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Pr>
      <w:rFonts w:ascii="Tahoma" w:hAnsi="Tahoma" w:cs="Tahoma"/>
      <w:sz w:val="16"/>
    </w:r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pPr>
      <w:spacing w:after="0" w:line="240" w:lineRule="auto"/>
    </w:pPr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</w:style>
  <w:style w:type="character" w:styleId="Accentuation">
    <w:name w:val="Emphasis"/>
    <w:basedOn w:val="Policepardfaut"/>
    <w:uiPriority w:val="20"/>
    <w:semiHidden/>
    <w:unhideWhenUsed/>
    <w:rPr>
      <w:i/>
      <w:iCs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</w:rPr>
  </w:style>
  <w:style w:type="paragraph" w:styleId="Adressedestinataire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Adresseexpditeur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954F72" w:themeColor="followedHyperlink"/>
      <w:u w:val="single"/>
    </w:r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</w:rPr>
  </w:style>
  <w:style w:type="character" w:customStyle="1" w:styleId="Titre3Car">
    <w:name w:val="Titre 3 Car"/>
    <w:basedOn w:val="Policepardfaut"/>
    <w:link w:val="Titre3"/>
    <w:uiPriority w:val="9"/>
    <w:rsid w:val="00341F70"/>
    <w:rPr>
      <w:rFonts w:asciiTheme="majorHAnsi" w:eastAsiaTheme="majorEastAsia" w:hAnsiTheme="majorHAnsi" w:cstheme="majorBidi"/>
      <w:b/>
      <w:bCs/>
      <w:smallCaps/>
      <w:color w:val="0D0D0D" w:themeColor="text1" w:themeTint="F2"/>
      <w:kern w:val="20"/>
      <w:lang w:val="fr-FR"/>
      <w14:ligatures w14:val="standardContextual"/>
    </w:rPr>
  </w:style>
  <w:style w:type="character" w:customStyle="1" w:styleId="Titre4Car">
    <w:name w:val="Titre 4 Car"/>
    <w:basedOn w:val="Policepardfaut"/>
    <w:link w:val="Titre4"/>
    <w:uiPriority w:val="18"/>
    <w:rsid w:val="00FC6998"/>
    <w:rPr>
      <w:rFonts w:asciiTheme="majorHAnsi" w:eastAsiaTheme="majorEastAsia" w:hAnsiTheme="majorHAnsi" w:cstheme="majorBidi"/>
      <w:b/>
      <w:bCs/>
      <w:i/>
      <w:iCs/>
      <w:color w:val="2C2C2C"/>
      <w:kern w:val="20"/>
      <w:lang w:val="fr-FR"/>
    </w:rPr>
  </w:style>
  <w:style w:type="character" w:customStyle="1" w:styleId="Titre5Car">
    <w:name w:val="Titre 5 Car"/>
    <w:basedOn w:val="Policepardfaut"/>
    <w:link w:val="Titre5"/>
    <w:uiPriority w:val="18"/>
    <w:semiHidden/>
    <w:rPr>
      <w:rFonts w:asciiTheme="majorHAnsi" w:eastAsiaTheme="majorEastAsia" w:hAnsiTheme="majorHAnsi" w:cstheme="majorBidi"/>
      <w:color w:val="1F4D78" w:themeColor="accent1" w:themeShade="7F"/>
      <w:kern w:val="20"/>
    </w:rPr>
  </w:style>
  <w:style w:type="character" w:customStyle="1" w:styleId="Titre6Car">
    <w:name w:val="Titre 6 Car"/>
    <w:basedOn w:val="Policepardfaut"/>
    <w:link w:val="Titre6"/>
    <w:uiPriority w:val="18"/>
    <w:semiHidden/>
    <w:rPr>
      <w:rFonts w:asciiTheme="majorHAnsi" w:eastAsiaTheme="majorEastAsia" w:hAnsiTheme="majorHAnsi" w:cstheme="majorBidi"/>
      <w:i/>
      <w:iCs/>
      <w:color w:val="1F4D78" w:themeColor="accent1" w:themeShade="7F"/>
      <w:kern w:val="20"/>
    </w:rPr>
  </w:style>
  <w:style w:type="character" w:customStyle="1" w:styleId="Titre7Car">
    <w:name w:val="Titre 7 Car"/>
    <w:basedOn w:val="Policepardfaut"/>
    <w:link w:val="Titre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Titre8Car">
    <w:name w:val="Titre 8 Car"/>
    <w:basedOn w:val="Policepardfaut"/>
    <w:link w:val="Titre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Titre9Car">
    <w:name w:val="Titre 9 Car"/>
    <w:basedOn w:val="Policepardfaut"/>
    <w:link w:val="Titre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AcronymeHTML">
    <w:name w:val="HTML Acronym"/>
    <w:basedOn w:val="Policepardfaut"/>
    <w:uiPriority w:val="99"/>
    <w:semiHidden/>
    <w:unhideWhenUsed/>
  </w:style>
  <w:style w:type="paragraph" w:styleId="AdresseHTML">
    <w:name w:val="HTML Address"/>
    <w:basedOn w:val="Normal"/>
    <w:link w:val="AdresseHTMLC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Pr>
      <w:i/>
      <w:iCs/>
    </w:rPr>
  </w:style>
  <w:style w:type="character" w:styleId="CitationHTML">
    <w:name w:val="HTML Cite"/>
    <w:basedOn w:val="Policepardfaut"/>
    <w:uiPriority w:val="99"/>
    <w:semiHidden/>
    <w:unhideWhenUsed/>
    <w:rPr>
      <w:i/>
      <w:iCs/>
    </w:rPr>
  </w:style>
  <w:style w:type="character" w:styleId="CodeHTML">
    <w:name w:val="HTML Code"/>
    <w:basedOn w:val="Policepardfaut"/>
    <w:uiPriority w:val="99"/>
    <w:semiHidden/>
    <w:unhideWhenUsed/>
    <w:rPr>
      <w:rFonts w:ascii="Consolas" w:hAnsi="Consolas" w:cs="Consolas"/>
      <w:sz w:val="20"/>
    </w:rPr>
  </w:style>
  <w:style w:type="character" w:styleId="DfinitionHTML">
    <w:name w:val="HTML Definition"/>
    <w:basedOn w:val="Policepardfaut"/>
    <w:uiPriority w:val="99"/>
    <w:semiHidden/>
    <w:unhideWhenUsed/>
    <w:rPr>
      <w:i/>
      <w:iCs/>
    </w:rPr>
  </w:style>
  <w:style w:type="character" w:styleId="ClavierHTML">
    <w:name w:val="HTML Keyboard"/>
    <w:basedOn w:val="Policepardfaut"/>
    <w:uiPriority w:val="99"/>
    <w:semiHidden/>
    <w:unhideWhenUsed/>
    <w:rPr>
      <w:rFonts w:ascii="Consolas" w:hAnsi="Consolas" w:cs="Consolas"/>
      <w:sz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Pr>
      <w:rFonts w:ascii="Consolas" w:hAnsi="Consolas" w:cs="Consolas"/>
      <w:sz w:val="20"/>
    </w:rPr>
  </w:style>
  <w:style w:type="character" w:styleId="ExempleHTML">
    <w:name w:val="HTML Sample"/>
    <w:basedOn w:val="Policepardfaut"/>
    <w:uiPriority w:val="99"/>
    <w:semiHidden/>
    <w:unhideWhenUsed/>
    <w:rPr>
      <w:rFonts w:ascii="Consolas" w:hAnsi="Consolas" w:cs="Consolas"/>
      <w:sz w:val="24"/>
    </w:rPr>
  </w:style>
  <w:style w:type="character" w:styleId="MachinecrireHTML">
    <w:name w:val="HTML Typewriter"/>
    <w:basedOn w:val="Policepardfaut"/>
    <w:uiPriority w:val="99"/>
    <w:semiHidden/>
    <w:unhideWhenUsed/>
    <w:rPr>
      <w:rFonts w:ascii="Consolas" w:hAnsi="Consolas" w:cs="Consolas"/>
      <w:sz w:val="20"/>
    </w:rPr>
  </w:style>
  <w:style w:type="character" w:styleId="VariableHTML">
    <w:name w:val="HTML Variable"/>
    <w:basedOn w:val="Policepardfaut"/>
    <w:uiPriority w:val="99"/>
    <w:semiHidden/>
    <w:unhideWhenUsed/>
    <w:rPr>
      <w:i/>
      <w:iCs/>
    </w:r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Emphaseintense">
    <w:name w:val="Intense Emphasis"/>
    <w:basedOn w:val="Policepardfaut"/>
    <w:uiPriority w:val="21"/>
    <w:semiHidden/>
    <w:unhideWhenUsed/>
    <w:rPr>
      <w:b/>
      <w:bCs/>
      <w:i/>
      <w:iCs/>
      <w:color w:val="5B9BD5" w:themeColor="accent1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Pr>
      <w:b/>
      <w:bCs/>
      <w:i/>
      <w:iCs/>
      <w:color w:val="5B9BD5" w:themeColor="accent1"/>
    </w:rPr>
  </w:style>
  <w:style w:type="character" w:styleId="Rfrenceintense">
    <w:name w:val="Intense Reference"/>
    <w:basedOn w:val="Policepardfaut"/>
    <w:uiPriority w:val="32"/>
    <w:semiHidden/>
    <w:unhideWhenUsed/>
    <w:rPr>
      <w:b/>
      <w:bCs/>
      <w:smallCaps/>
      <w:color w:val="ED7D31" w:themeColor="accent2"/>
      <w:spacing w:val="5"/>
      <w:u w:val="single"/>
    </w:rPr>
  </w:style>
  <w:style w:type="table" w:styleId="Grilleclaire">
    <w:name w:val="Light Grid"/>
    <w:basedOn w:val="Tableau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illeclaire-Accent2">
    <w:name w:val="Light Grid Accent 2"/>
    <w:basedOn w:val="Tableau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illeclaire-Accent3">
    <w:name w:val="Light Grid Accent 3"/>
    <w:basedOn w:val="Tableau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illeclaire-Accent4">
    <w:name w:val="Light Grid Accent 4"/>
    <w:basedOn w:val="Tableau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illeclaire-Accent5">
    <w:name w:val="Light Grid Accent 5"/>
    <w:basedOn w:val="Tableau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Grilleclaire-Accent6">
    <w:name w:val="Light Grid Accent 6"/>
    <w:basedOn w:val="Tableau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eclaire">
    <w:name w:val="Light List"/>
    <w:basedOn w:val="Tableau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eclaire-Accent2">
    <w:name w:val="Light List Accent 2"/>
    <w:basedOn w:val="Tableau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eclaire-Accent3">
    <w:name w:val="Light List Accent 3"/>
    <w:basedOn w:val="Tableau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eclaire-Accent4">
    <w:name w:val="Light List Accent 4"/>
    <w:basedOn w:val="Tableau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eclaire-Accent5">
    <w:name w:val="Light List Accent 5"/>
    <w:basedOn w:val="Tableau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eclaire-Accent6">
    <w:name w:val="Light List Accent 6"/>
    <w:basedOn w:val="Tableau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Ombrageclair">
    <w:name w:val="Light Shading"/>
    <w:basedOn w:val="Tableau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Trameclaire-Accent2">
    <w:name w:val="Light Shading Accent 2"/>
    <w:basedOn w:val="TableauNormal"/>
    <w:uiPriority w:val="60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Trameclaire-Accent3">
    <w:name w:val="Light Shading Accent 3"/>
    <w:basedOn w:val="TableauNormal"/>
    <w:uiPriority w:val="60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Trameclaire-Accent4">
    <w:name w:val="Light Shading Accent 4"/>
    <w:basedOn w:val="TableauNormal"/>
    <w:uiPriority w:val="60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Trameclaire-Accent5">
    <w:name w:val="Light Shading Accent 5"/>
    <w:basedOn w:val="TableauNormal"/>
    <w:uiPriority w:val="60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Trameclaire-Accent6">
    <w:name w:val="Light Shading Accent 6"/>
    <w:basedOn w:val="TableauNormal"/>
    <w:uiPriority w:val="60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umrodeligne">
    <w:name w:val="line number"/>
    <w:basedOn w:val="Policepardfaut"/>
    <w:uiPriority w:val="99"/>
    <w:semiHidden/>
    <w:unhideWhenUsed/>
  </w:style>
  <w:style w:type="paragraph" w:styleId="Liste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epuces">
    <w:name w:val="List Bullet"/>
    <w:basedOn w:val="Normal"/>
    <w:uiPriority w:val="1"/>
    <w:unhideWhenUsed/>
    <w:qFormat/>
    <w:pPr>
      <w:numPr>
        <w:numId w:val="1"/>
      </w:numPr>
      <w:spacing w:after="40"/>
    </w:pPr>
  </w:style>
  <w:style w:type="paragraph" w:styleId="Listepuces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e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enumros">
    <w:name w:val="List Number"/>
    <w:basedOn w:val="Normal"/>
    <w:uiPriority w:val="1"/>
    <w:unhideWhenUsed/>
    <w:qFormat/>
    <w:pPr>
      <w:numPr>
        <w:numId w:val="7"/>
      </w:numPr>
      <w:contextualSpacing/>
    </w:pPr>
  </w:style>
  <w:style w:type="paragraph" w:styleId="Listenumros2">
    <w:name w:val="List Number 2"/>
    <w:basedOn w:val="Normal"/>
    <w:uiPriority w:val="1"/>
    <w:unhideWhenUsed/>
    <w:qFormat/>
    <w:pPr>
      <w:numPr>
        <w:ilvl w:val="1"/>
        <w:numId w:val="7"/>
      </w:numPr>
      <w:contextualSpacing/>
    </w:pPr>
  </w:style>
  <w:style w:type="paragraph" w:styleId="Listenumros3">
    <w:name w:val="List Number 3"/>
    <w:basedOn w:val="Normal"/>
    <w:uiPriority w:val="18"/>
    <w:unhideWhenUsed/>
    <w:qFormat/>
    <w:pPr>
      <w:numPr>
        <w:ilvl w:val="2"/>
        <w:numId w:val="7"/>
      </w:numPr>
      <w:contextualSpacing/>
    </w:pPr>
  </w:style>
  <w:style w:type="paragraph" w:styleId="Listenumros4">
    <w:name w:val="List Number 4"/>
    <w:basedOn w:val="Normal"/>
    <w:uiPriority w:val="18"/>
    <w:semiHidden/>
    <w:unhideWhenUsed/>
    <w:pPr>
      <w:numPr>
        <w:ilvl w:val="3"/>
        <w:numId w:val="7"/>
      </w:numPr>
      <w:contextualSpacing/>
    </w:pPr>
  </w:style>
  <w:style w:type="paragraph" w:styleId="Listenumros5">
    <w:name w:val="List Number 5"/>
    <w:basedOn w:val="Normal"/>
    <w:uiPriority w:val="18"/>
    <w:semiHidden/>
    <w:unhideWhenUsed/>
    <w:pPr>
      <w:numPr>
        <w:ilvl w:val="4"/>
        <w:numId w:val="7"/>
      </w:numPr>
      <w:contextualSpacing/>
    </w:p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  <w:style w:type="paragraph" w:styleId="Textedemacro">
    <w:name w:val="macro"/>
    <w:link w:val="TextedemacroC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Pr>
      <w:rFonts w:ascii="Consolas" w:hAnsi="Consolas" w:cs="Consolas"/>
      <w:sz w:val="20"/>
    </w:rPr>
  </w:style>
  <w:style w:type="table" w:styleId="Grillemoyenne1">
    <w:name w:val="Medium Grid 1"/>
    <w:basedOn w:val="Tableau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illemoyenne2">
    <w:name w:val="Medium Grid 2"/>
    <w:basedOn w:val="Tableau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emoyenne1">
    <w:name w:val="Medium List 1"/>
    <w:basedOn w:val="Tableau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emoyenne1-Accent2">
    <w:name w:val="Medium List 1 Accent 2"/>
    <w:basedOn w:val="Tableau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emoyenne1-Accent3">
    <w:name w:val="Medium List 1 Accent 3"/>
    <w:basedOn w:val="Tableau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emoyenne1-Accent4">
    <w:name w:val="Medium List 1 Accent 4"/>
    <w:basedOn w:val="Tableau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emoyenne1-Accent5">
    <w:name w:val="Medium List 1 Accent 5"/>
    <w:basedOn w:val="Tableau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emoyenne1-Accent6">
    <w:name w:val="Medium List 1 Accent 6"/>
    <w:basedOn w:val="Tableau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emoyenne2">
    <w:name w:val="Medium List 2"/>
    <w:basedOn w:val="Tableau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En-ttedemessage">
    <w:name w:val="Message Header"/>
    <w:basedOn w:val="Normal"/>
    <w:link w:val="En-ttedemessageC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</w:rPr>
  </w:style>
  <w:style w:type="paragraph" w:styleId="Retraitnormal">
    <w:name w:val="Normal Indent"/>
    <w:basedOn w:val="Normal"/>
    <w:uiPriority w:val="99"/>
    <w:semiHidden/>
    <w:unhideWhenUsed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pPr>
      <w:spacing w:after="0" w:line="240" w:lineRule="auto"/>
    </w:pPr>
  </w:style>
  <w:style w:type="character" w:customStyle="1" w:styleId="TitredenoteCar">
    <w:name w:val="Titre de note Car"/>
    <w:basedOn w:val="Policepardfaut"/>
    <w:link w:val="Titredenote"/>
    <w:uiPriority w:val="99"/>
    <w:semiHidden/>
  </w:style>
  <w:style w:type="character" w:styleId="Numrodepage">
    <w:name w:val="page number"/>
    <w:basedOn w:val="Policepardfaut"/>
    <w:uiPriority w:val="99"/>
    <w:semiHidden/>
    <w:unhideWhenUsed/>
  </w:style>
  <w:style w:type="paragraph" w:styleId="Textebrut">
    <w:name w:val="Plain Text"/>
    <w:basedOn w:val="Normal"/>
    <w:link w:val="TextebrutCar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Pr>
      <w:rFonts w:ascii="Consolas" w:hAnsi="Consolas" w:cs="Consolas"/>
      <w:sz w:val="21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</w:style>
  <w:style w:type="character" w:customStyle="1" w:styleId="SalutationsCar">
    <w:name w:val="Salutations Car"/>
    <w:basedOn w:val="Policepardfaut"/>
    <w:link w:val="Salutations"/>
    <w:uiPriority w:val="99"/>
    <w:semiHidden/>
  </w:style>
  <w:style w:type="paragraph" w:styleId="Signature">
    <w:name w:val="Signature"/>
    <w:basedOn w:val="Normal"/>
    <w:link w:val="SignatureCar"/>
    <w:uiPriority w:val="20"/>
    <w:unhideWhenUsed/>
    <w:qFormat/>
    <w:pPr>
      <w:spacing w:before="720" w:after="0" w:line="312" w:lineRule="auto"/>
      <w:contextualSpacing/>
    </w:pPr>
  </w:style>
  <w:style w:type="character" w:customStyle="1" w:styleId="SignatureCar">
    <w:name w:val="Signature Car"/>
    <w:basedOn w:val="Policepardfaut"/>
    <w:link w:val="Signature"/>
    <w:uiPriority w:val="20"/>
    <w:rPr>
      <w:kern w:val="20"/>
    </w:rPr>
  </w:style>
  <w:style w:type="character" w:styleId="lev">
    <w:name w:val="Strong"/>
    <w:basedOn w:val="Policepardfaut"/>
    <w:uiPriority w:val="1"/>
    <w:unhideWhenUsed/>
    <w:qFormat/>
    <w:rPr>
      <w:b/>
      <w:bCs/>
    </w:rPr>
  </w:style>
  <w:style w:type="paragraph" w:styleId="Sous-titre">
    <w:name w:val="Subtitle"/>
    <w:basedOn w:val="Normal"/>
    <w:next w:val="Normal"/>
    <w:link w:val="Sous-titreCar"/>
    <w:uiPriority w:val="19"/>
    <w:unhideWhenUsed/>
    <w:qFormat/>
    <w:rsid w:val="00CA5F5D"/>
    <w:pPr>
      <w:numPr>
        <w:ilvl w:val="1"/>
      </w:numPr>
      <w:ind w:left="432" w:right="1080"/>
    </w:pPr>
    <w:rPr>
      <w:rFonts w:asciiTheme="majorHAnsi" w:eastAsiaTheme="majorEastAsia" w:hAnsiTheme="majorHAnsi" w:cstheme="majorBidi"/>
      <w:caps/>
      <w:color w:val="2C2C2C"/>
      <w:sz w:val="56"/>
    </w:rPr>
  </w:style>
  <w:style w:type="character" w:customStyle="1" w:styleId="Sous-titreCar">
    <w:name w:val="Sous-titre Car"/>
    <w:basedOn w:val="Policepardfaut"/>
    <w:link w:val="Sous-titre"/>
    <w:uiPriority w:val="19"/>
    <w:rsid w:val="00CA5F5D"/>
    <w:rPr>
      <w:rFonts w:asciiTheme="majorHAnsi" w:eastAsiaTheme="majorEastAsia" w:hAnsiTheme="majorHAnsi" w:cstheme="majorBidi"/>
      <w:caps/>
      <w:color w:val="2C2C2C"/>
      <w:kern w:val="20"/>
      <w:sz w:val="56"/>
      <w:lang w:val="fr-FR"/>
    </w:rPr>
  </w:style>
  <w:style w:type="character" w:styleId="Emphaseple">
    <w:name w:val="Subtle Emphasis"/>
    <w:basedOn w:val="Policepardfaut"/>
    <w:uiPriority w:val="19"/>
    <w:semiHidden/>
    <w:unhideWhenUsed/>
    <w:rPr>
      <w:i/>
      <w:iCs/>
      <w:color w:val="808080" w:themeColor="text1" w:themeTint="7F"/>
    </w:rPr>
  </w:style>
  <w:style w:type="character" w:styleId="Rfrenceple">
    <w:name w:val="Subtle Reference"/>
    <w:basedOn w:val="Policepardfaut"/>
    <w:uiPriority w:val="31"/>
    <w:semiHidden/>
    <w:unhideWhenUsed/>
    <w:rPr>
      <w:smallCaps/>
      <w:color w:val="ED7D31" w:themeColor="accent2"/>
      <w:u w:val="single"/>
    </w:rPr>
  </w:style>
  <w:style w:type="table" w:styleId="Effetsdetableau3D1">
    <w:name w:val="Table 3D effects 1"/>
    <w:basedOn w:val="TableauNormal"/>
    <w:uiPriority w:val="99"/>
    <w:semiHidden/>
    <w:unhideWhenUsed/>
    <w:pPr>
      <w:spacing w:line="300" w:lineRule="auto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pPr>
      <w:spacing w:line="300" w:lineRule="auto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1">
    <w:name w:val="Table Classic 1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1">
    <w:name w:val="Table Colorful 1"/>
    <w:basedOn w:val="TableauNormal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nnesdetableau1">
    <w:name w:val="Table Columns 1"/>
    <w:basedOn w:val="Tableau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pPr>
      <w:spacing w:line="300" w:lineRule="auto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aucontemporain">
    <w:name w:val="Table Contemporary"/>
    <w:basedOn w:val="TableauNormal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aulgant">
    <w:name w:val="Table Elegant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1">
    <w:name w:val="Table Grid 1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pPr>
      <w:spacing w:line="300" w:lineRule="auto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1">
    <w:name w:val="Table List 1"/>
    <w:basedOn w:val="TableauNormal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desrfrencesjuridiques">
    <w:name w:val="table of authoriti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styleId="Tabledesillustrations">
    <w:name w:val="table of figures"/>
    <w:basedOn w:val="Normal"/>
    <w:next w:val="Normal"/>
    <w:uiPriority w:val="99"/>
    <w:semiHidden/>
    <w:unhideWhenUsed/>
    <w:pPr>
      <w:spacing w:after="0"/>
    </w:pPr>
  </w:style>
  <w:style w:type="table" w:styleId="Tableauprofessionnel">
    <w:name w:val="Table Professional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simple1">
    <w:name w:val="Table Simple 1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">
    <w:name w:val="Table Simple 2"/>
    <w:basedOn w:val="TableauNormal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">
    <w:name w:val="Table Simple 3"/>
    <w:basedOn w:val="TableauNormal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web1">
    <w:name w:val="Table Web 1"/>
    <w:basedOn w:val="Tableau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re">
    <w:name w:val="Title"/>
    <w:basedOn w:val="Normal"/>
    <w:next w:val="Normal"/>
    <w:link w:val="TitreCar"/>
    <w:uiPriority w:val="19"/>
    <w:unhideWhenUsed/>
    <w:qFormat/>
    <w:rsid w:val="005249CB"/>
    <w:pPr>
      <w:pBdr>
        <w:top w:val="single" w:sz="4" w:space="16" w:color="AAE648"/>
        <w:left w:val="single" w:sz="4" w:space="20" w:color="AAE648"/>
        <w:bottom w:val="single" w:sz="4" w:space="16" w:color="AAE648"/>
        <w:right w:val="single" w:sz="4" w:space="20" w:color="AAE648"/>
      </w:pBdr>
      <w:shd w:val="clear" w:color="auto" w:fill="2C2C2C"/>
      <w:spacing w:before="0" w:after="240" w:line="204" w:lineRule="auto"/>
      <w:ind w:left="432" w:right="432"/>
    </w:pPr>
    <w:rPr>
      <w:rFonts w:asciiTheme="majorHAnsi" w:eastAsiaTheme="majorEastAsia" w:hAnsiTheme="majorHAnsi" w:cstheme="majorBidi"/>
      <w:caps/>
      <w:color w:val="A6E147"/>
      <w:kern w:val="28"/>
      <w:sz w:val="72"/>
      <w14:ligatures w14:val="standardContextual"/>
    </w:rPr>
  </w:style>
  <w:style w:type="character" w:customStyle="1" w:styleId="TitreCar">
    <w:name w:val="Titre Car"/>
    <w:basedOn w:val="Policepardfaut"/>
    <w:link w:val="Titre"/>
    <w:uiPriority w:val="19"/>
    <w:rsid w:val="005249CB"/>
    <w:rPr>
      <w:rFonts w:asciiTheme="majorHAnsi" w:eastAsiaTheme="majorEastAsia" w:hAnsiTheme="majorHAnsi" w:cstheme="majorBidi"/>
      <w:caps/>
      <w:color w:val="A6E147"/>
      <w:kern w:val="28"/>
      <w:sz w:val="72"/>
      <w:shd w:val="clear" w:color="auto" w:fill="2C2C2C"/>
      <w:lang w:val="fr-FR"/>
      <w14:ligatures w14:val="standardContextual"/>
    </w:rPr>
  </w:style>
  <w:style w:type="paragraph" w:styleId="TitreTR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M1">
    <w:name w:val="toc 1"/>
    <w:basedOn w:val="Normal"/>
    <w:next w:val="Normal"/>
    <w:autoRedefine/>
    <w:uiPriority w:val="39"/>
    <w:unhideWhenUsed/>
    <w:rsid w:val="00E34C5E"/>
    <w:pPr>
      <w:tabs>
        <w:tab w:val="right" w:leader="underscore" w:pos="9214"/>
      </w:tabs>
      <w:spacing w:after="100"/>
    </w:pPr>
    <w:rPr>
      <w:noProof/>
      <w:color w:val="7F7F7F" w:themeColor="text1" w:themeTint="80"/>
      <w:sz w:val="22"/>
    </w:rPr>
  </w:style>
  <w:style w:type="paragraph" w:styleId="TM2">
    <w:name w:val="toc 2"/>
    <w:basedOn w:val="Normal"/>
    <w:next w:val="Normal"/>
    <w:autoRedefine/>
    <w:uiPriority w:val="39"/>
    <w:unhideWhenUsed/>
    <w:rsid w:val="00E34C5E"/>
    <w:pPr>
      <w:tabs>
        <w:tab w:val="right" w:leader="hyphen" w:pos="9072"/>
      </w:tabs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unhideWhenUsed/>
    <w:qFormat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customStyle="1" w:styleId="Titredetableau">
    <w:name w:val="Titre de tableau"/>
    <w:basedOn w:val="Normal"/>
    <w:uiPriority w:val="10"/>
    <w:qFormat/>
    <w:pPr>
      <w:keepNext/>
      <w:pBdr>
        <w:top w:val="single" w:sz="4" w:space="1" w:color="5B9BD5" w:themeColor="accent1"/>
        <w:left w:val="single" w:sz="4" w:space="6" w:color="5B9BD5" w:themeColor="accent1"/>
        <w:bottom w:val="single" w:sz="4" w:space="2" w:color="5B9BD5" w:themeColor="accent1"/>
        <w:right w:val="single" w:sz="4" w:space="6" w:color="5B9BD5" w:themeColor="accent1"/>
      </w:pBdr>
      <w:shd w:val="clear" w:color="auto" w:fill="5B9BD5" w:themeFill="accent1"/>
      <w:spacing w:before="16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Infossocit">
    <w:name w:val="Infos société"/>
    <w:basedOn w:val="Normal"/>
    <w:uiPriority w:val="2"/>
    <w:qFormat/>
    <w:pPr>
      <w:spacing w:after="40"/>
    </w:pPr>
  </w:style>
  <w:style w:type="table" w:customStyle="1" w:styleId="Tableaufinancier">
    <w:name w:val="Tableau financier"/>
    <w:basedOn w:val="TableauNormal"/>
    <w:uiPriority w:val="99"/>
    <w:rsid w:val="00667FE4"/>
    <w:pPr>
      <w:spacing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numbering" w:customStyle="1" w:styleId="Rapportannuel">
    <w:name w:val="Rapport annuel"/>
    <w:uiPriority w:val="99"/>
    <w:pPr>
      <w:numPr>
        <w:numId w:val="6"/>
      </w:numPr>
    </w:pPr>
  </w:style>
  <w:style w:type="paragraph" w:customStyle="1" w:styleId="Sommaire">
    <w:name w:val="Sommaire"/>
    <w:basedOn w:val="Normal"/>
    <w:uiPriority w:val="20"/>
    <w:qFormat/>
    <w:pPr>
      <w:spacing w:before="360" w:after="0" w:line="240" w:lineRule="auto"/>
      <w:ind w:left="432" w:right="1080"/>
    </w:pPr>
    <w:rPr>
      <w:i/>
      <w:iCs/>
      <w:color w:val="7F7F7F" w:themeColor="text1" w:themeTint="80"/>
      <w:sz w:val="28"/>
    </w:rPr>
  </w:style>
  <w:style w:type="paragraph" w:customStyle="1" w:styleId="Textedetableau">
    <w:name w:val="Texte de tableau"/>
    <w:basedOn w:val="Normal"/>
    <w:uiPriority w:val="10"/>
    <w:qFormat/>
    <w:pPr>
      <w:spacing w:before="60" w:after="60" w:line="240" w:lineRule="auto"/>
      <w:ind w:left="144" w:right="144"/>
    </w:pPr>
  </w:style>
  <w:style w:type="paragraph" w:customStyle="1" w:styleId="TitreTableauinvers">
    <w:name w:val="Titre Tableau inversé"/>
    <w:basedOn w:val="Normal"/>
    <w:uiPriority w:val="10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En-tteombr">
    <w:name w:val="En-tête ombré"/>
    <w:basedOn w:val="Normal"/>
    <w:uiPriority w:val="99"/>
    <w:qFormat/>
    <w:rsid w:val="006D2354"/>
    <w:pPr>
      <w:pBdr>
        <w:top w:val="single" w:sz="2" w:space="6" w:color="2C2C2C"/>
        <w:left w:val="single" w:sz="2" w:space="20" w:color="2C2C2C"/>
        <w:bottom w:val="single" w:sz="2" w:space="6" w:color="2C2C2C"/>
        <w:right w:val="single" w:sz="2" w:space="20" w:color="2C2C2C"/>
      </w:pBdr>
      <w:shd w:val="clear" w:color="auto" w:fill="2C2C2C"/>
      <w:spacing w:after="0" w:line="240" w:lineRule="auto"/>
    </w:pPr>
    <w:rPr>
      <w:rFonts w:asciiTheme="majorHAnsi" w:eastAsiaTheme="majorEastAsia" w:hAnsiTheme="majorHAnsi" w:cstheme="majorBidi"/>
      <w:caps/>
      <w:color w:val="FFFFFF" w:themeColor="background1"/>
      <w:sz w:val="40"/>
    </w:rPr>
  </w:style>
  <w:style w:type="table" w:styleId="TableauGrille3">
    <w:name w:val="Grid Table 3"/>
    <w:basedOn w:val="TableauNormal"/>
    <w:uiPriority w:val="48"/>
    <w:rsid w:val="00ED596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1Clair">
    <w:name w:val="Grid Table 1 Light"/>
    <w:basedOn w:val="TableauNormal"/>
    <w:uiPriority w:val="46"/>
    <w:rsid w:val="00ED596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667FE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">
    <w:name w:val="Grid Table 4"/>
    <w:basedOn w:val="TableauNormal"/>
    <w:uiPriority w:val="49"/>
    <w:rsid w:val="00AB2B9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0">
    <w:name w:val="List Table 2"/>
    <w:basedOn w:val="TableauNormal"/>
    <w:uiPriority w:val="47"/>
    <w:rsid w:val="00D146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simple30">
    <w:name w:val="Plain Table 3"/>
    <w:basedOn w:val="TableauNormal"/>
    <w:uiPriority w:val="42"/>
    <w:rsid w:val="00357C6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msonormal0">
    <w:name w:val="msonormal"/>
    <w:basedOn w:val="Normal"/>
    <w:rsid w:val="000912D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:lang w:eastAsia="fr-FR"/>
    </w:rPr>
  </w:style>
  <w:style w:type="paragraph" w:customStyle="1" w:styleId="printignore">
    <w:name w:val="print_ignore"/>
    <w:basedOn w:val="Normal"/>
    <w:rsid w:val="000912D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:lang w:eastAsia="fr-FR"/>
    </w:rPr>
  </w:style>
  <w:style w:type="table" w:styleId="TableauGrille4-Accentuation5">
    <w:name w:val="Grid Table 4 Accent 5"/>
    <w:basedOn w:val="TableauNormal"/>
    <w:uiPriority w:val="49"/>
    <w:rsid w:val="002E51A4"/>
    <w:pPr>
      <w:spacing w:before="0" w:after="0" w:line="240" w:lineRule="auto"/>
    </w:pPr>
    <w:rPr>
      <w:color w:val="auto"/>
      <w:sz w:val="22"/>
      <w:szCs w:val="22"/>
      <w:lang w:val="fr-FR" w:eastAsia="en-US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Grille2-Accentuation1">
    <w:name w:val="Grid Table 2 Accent 1"/>
    <w:basedOn w:val="TableauNormal"/>
    <w:uiPriority w:val="47"/>
    <w:rsid w:val="000E7ECC"/>
    <w:pPr>
      <w:spacing w:before="0" w:after="0" w:line="240" w:lineRule="auto"/>
    </w:pPr>
    <w:rPr>
      <w:color w:val="auto"/>
      <w:sz w:val="22"/>
      <w:szCs w:val="22"/>
      <w:lang w:val="fr-FR" w:eastAsia="en-US"/>
    </w:r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9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26" Type="http://schemas.openxmlformats.org/officeDocument/2006/relationships/hyperlink" Target="https://github.com/antoinetrouve" TargetMode="External"/><Relationship Id="rId39" Type="http://schemas.openxmlformats.org/officeDocument/2006/relationships/image" Target="media/image12.png"/><Relationship Id="rId21" Type="http://schemas.openxmlformats.org/officeDocument/2006/relationships/diagramData" Target="diagrams/data1.xml"/><Relationship Id="rId34" Type="http://schemas.openxmlformats.org/officeDocument/2006/relationships/image" Target="media/image7.PNG"/><Relationship Id="rId42" Type="http://schemas.openxmlformats.org/officeDocument/2006/relationships/header" Target="header4.xml"/><Relationship Id="rId47" Type="http://schemas.openxmlformats.org/officeDocument/2006/relationships/image" Target="media/image18.PNG"/><Relationship Id="rId50" Type="http://schemas.openxmlformats.org/officeDocument/2006/relationships/diagramQuickStyle" Target="diagrams/quickStyle3.xml"/><Relationship Id="rId55" Type="http://schemas.openxmlformats.org/officeDocument/2006/relationships/diagramData" Target="diagrams/data4.xml"/><Relationship Id="rId63" Type="http://schemas.openxmlformats.org/officeDocument/2006/relationships/diagramData" Target="diagrams/data5.xml"/><Relationship Id="rId68" Type="http://schemas.openxmlformats.org/officeDocument/2006/relationships/image" Target="media/image22.png"/><Relationship Id="rId76" Type="http://schemas.openxmlformats.org/officeDocument/2006/relationships/hyperlink" Target="http://www.tactfactory.com" TargetMode="External"/><Relationship Id="rId84" Type="http://schemas.openxmlformats.org/officeDocument/2006/relationships/image" Target="media/image26.png"/><Relationship Id="rId89" Type="http://schemas.openxmlformats.org/officeDocument/2006/relationships/image" Target="media/image31.png"/><Relationship Id="rId7" Type="http://schemas.openxmlformats.org/officeDocument/2006/relationships/settings" Target="settings.xml"/><Relationship Id="rId71" Type="http://schemas.openxmlformats.org/officeDocument/2006/relationships/diagramData" Target="diagrams/data6.xml"/><Relationship Id="rId92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hyperlink" Target="mailto:contact@tactfactory.com" TargetMode="External"/><Relationship Id="rId29" Type="http://schemas.openxmlformats.org/officeDocument/2006/relationships/diagramData" Target="diagrams/data2.xml"/><Relationship Id="rId11" Type="http://schemas.openxmlformats.org/officeDocument/2006/relationships/image" Target="media/image1.png"/><Relationship Id="rId24" Type="http://schemas.openxmlformats.org/officeDocument/2006/relationships/diagramColors" Target="diagrams/colors1.xml"/><Relationship Id="rId32" Type="http://schemas.openxmlformats.org/officeDocument/2006/relationships/diagramColors" Target="diagrams/colors2.xml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6.png"/><Relationship Id="rId53" Type="http://schemas.openxmlformats.org/officeDocument/2006/relationships/image" Target="media/image19.PNG"/><Relationship Id="rId58" Type="http://schemas.openxmlformats.org/officeDocument/2006/relationships/diagramColors" Target="diagrams/colors4.xml"/><Relationship Id="rId66" Type="http://schemas.openxmlformats.org/officeDocument/2006/relationships/diagramColors" Target="diagrams/colors5.xml"/><Relationship Id="rId74" Type="http://schemas.openxmlformats.org/officeDocument/2006/relationships/diagramColors" Target="diagrams/colors6.xml"/><Relationship Id="rId79" Type="http://schemas.openxmlformats.org/officeDocument/2006/relationships/diagramQuickStyle" Target="diagrams/quickStyle7.xml"/><Relationship Id="rId87" Type="http://schemas.openxmlformats.org/officeDocument/2006/relationships/image" Target="media/image29.png"/><Relationship Id="rId5" Type="http://schemas.openxmlformats.org/officeDocument/2006/relationships/numbering" Target="numbering.xml"/><Relationship Id="rId61" Type="http://schemas.openxmlformats.org/officeDocument/2006/relationships/hyperlink" Target="http://localhost/qcm/web/app_dev.php/api/mcqsusers/%7bidUser%7d.json" TargetMode="External"/><Relationship Id="rId82" Type="http://schemas.openxmlformats.org/officeDocument/2006/relationships/image" Target="media/image24.png"/><Relationship Id="rId90" Type="http://schemas.openxmlformats.org/officeDocument/2006/relationships/image" Target="media/image32.png"/><Relationship Id="rId95" Type="http://schemas.openxmlformats.org/officeDocument/2006/relationships/glossaryDocument" Target="glossary/document.xml"/><Relationship Id="rId19" Type="http://schemas.openxmlformats.org/officeDocument/2006/relationships/image" Target="media/image3.png"/><Relationship Id="rId14" Type="http://schemas.openxmlformats.org/officeDocument/2006/relationships/header" Target="header2.xml"/><Relationship Id="rId22" Type="http://schemas.openxmlformats.org/officeDocument/2006/relationships/diagramLayout" Target="diagrams/layout1.xml"/><Relationship Id="rId27" Type="http://schemas.openxmlformats.org/officeDocument/2006/relationships/image" Target="media/image5.png"/><Relationship Id="rId30" Type="http://schemas.openxmlformats.org/officeDocument/2006/relationships/diagramLayout" Target="diagrams/layout2.xml"/><Relationship Id="rId35" Type="http://schemas.openxmlformats.org/officeDocument/2006/relationships/image" Target="media/image8.png"/><Relationship Id="rId43" Type="http://schemas.openxmlformats.org/officeDocument/2006/relationships/footer" Target="footer1.xml"/><Relationship Id="rId48" Type="http://schemas.openxmlformats.org/officeDocument/2006/relationships/diagramData" Target="diagrams/data3.xml"/><Relationship Id="rId56" Type="http://schemas.openxmlformats.org/officeDocument/2006/relationships/diagramLayout" Target="diagrams/layout4.xml"/><Relationship Id="rId64" Type="http://schemas.openxmlformats.org/officeDocument/2006/relationships/diagramLayout" Target="diagrams/layout5.xml"/><Relationship Id="rId69" Type="http://schemas.openxmlformats.org/officeDocument/2006/relationships/hyperlink" Target="http://localhost/qcm/web/app_dev.php/api/result.json" TargetMode="External"/><Relationship Id="rId77" Type="http://schemas.openxmlformats.org/officeDocument/2006/relationships/diagramData" Target="diagrams/data7.xml"/><Relationship Id="rId8" Type="http://schemas.openxmlformats.org/officeDocument/2006/relationships/webSettings" Target="webSettings.xml"/><Relationship Id="rId51" Type="http://schemas.openxmlformats.org/officeDocument/2006/relationships/diagramColors" Target="diagrams/colors3.xml"/><Relationship Id="rId72" Type="http://schemas.openxmlformats.org/officeDocument/2006/relationships/diagramLayout" Target="diagrams/layout6.xml"/><Relationship Id="rId80" Type="http://schemas.openxmlformats.org/officeDocument/2006/relationships/diagramColors" Target="diagrams/colors7.xml"/><Relationship Id="rId85" Type="http://schemas.openxmlformats.org/officeDocument/2006/relationships/image" Target="media/image27.png"/><Relationship Id="rId93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microsoft.com/office/2007/relationships/hdphoto" Target="media/hdphoto1.wdp"/><Relationship Id="rId17" Type="http://schemas.openxmlformats.org/officeDocument/2006/relationships/hyperlink" Target="mailto:antoinetrouve.france@gmail.com" TargetMode="External"/><Relationship Id="rId25" Type="http://schemas.microsoft.com/office/2007/relationships/diagramDrawing" Target="diagrams/drawing1.xml"/><Relationship Id="rId33" Type="http://schemas.microsoft.com/office/2007/relationships/diagramDrawing" Target="diagrams/drawing2.xml"/><Relationship Id="rId38" Type="http://schemas.openxmlformats.org/officeDocument/2006/relationships/image" Target="media/image11.png"/><Relationship Id="rId46" Type="http://schemas.openxmlformats.org/officeDocument/2006/relationships/image" Target="media/image17.PNG"/><Relationship Id="rId59" Type="http://schemas.microsoft.com/office/2007/relationships/diagramDrawing" Target="diagrams/drawing4.xml"/><Relationship Id="rId67" Type="http://schemas.microsoft.com/office/2007/relationships/diagramDrawing" Target="diagrams/drawing5.xml"/><Relationship Id="rId20" Type="http://schemas.openxmlformats.org/officeDocument/2006/relationships/image" Target="media/image4.png"/><Relationship Id="rId41" Type="http://schemas.openxmlformats.org/officeDocument/2006/relationships/image" Target="media/image14.png"/><Relationship Id="rId54" Type="http://schemas.openxmlformats.org/officeDocument/2006/relationships/hyperlink" Target="http://localhost/qcm/web/app_dev.php/api/categoriesusers/%7bidUser%7d.json" TargetMode="External"/><Relationship Id="rId62" Type="http://schemas.openxmlformats.org/officeDocument/2006/relationships/image" Target="media/image21.png"/><Relationship Id="rId70" Type="http://schemas.openxmlformats.org/officeDocument/2006/relationships/image" Target="media/image23.png"/><Relationship Id="rId75" Type="http://schemas.microsoft.com/office/2007/relationships/diagramDrawing" Target="diagrams/drawing6.xml"/><Relationship Id="rId83" Type="http://schemas.openxmlformats.org/officeDocument/2006/relationships/image" Target="media/image25.png"/><Relationship Id="rId88" Type="http://schemas.openxmlformats.org/officeDocument/2006/relationships/image" Target="media/image30.png"/><Relationship Id="rId91" Type="http://schemas.openxmlformats.org/officeDocument/2006/relationships/image" Target="media/image33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diagramQuickStyle" Target="diagrams/quickStyle1.xml"/><Relationship Id="rId28" Type="http://schemas.openxmlformats.org/officeDocument/2006/relationships/image" Target="media/image6.png"/><Relationship Id="rId36" Type="http://schemas.openxmlformats.org/officeDocument/2006/relationships/image" Target="media/image9.png"/><Relationship Id="rId49" Type="http://schemas.openxmlformats.org/officeDocument/2006/relationships/diagramLayout" Target="diagrams/layout3.xml"/><Relationship Id="rId57" Type="http://schemas.openxmlformats.org/officeDocument/2006/relationships/diagramQuickStyle" Target="diagrams/quickStyle4.xml"/><Relationship Id="rId10" Type="http://schemas.openxmlformats.org/officeDocument/2006/relationships/endnotes" Target="endnotes.xml"/><Relationship Id="rId31" Type="http://schemas.openxmlformats.org/officeDocument/2006/relationships/diagramQuickStyle" Target="diagrams/quickStyle2.xml"/><Relationship Id="rId44" Type="http://schemas.openxmlformats.org/officeDocument/2006/relationships/image" Target="media/image15.png"/><Relationship Id="rId52" Type="http://schemas.microsoft.com/office/2007/relationships/diagramDrawing" Target="diagrams/drawing3.xml"/><Relationship Id="rId60" Type="http://schemas.openxmlformats.org/officeDocument/2006/relationships/image" Target="media/image20.PNG"/><Relationship Id="rId65" Type="http://schemas.openxmlformats.org/officeDocument/2006/relationships/diagramQuickStyle" Target="diagrams/quickStyle5.xml"/><Relationship Id="rId73" Type="http://schemas.openxmlformats.org/officeDocument/2006/relationships/diagramQuickStyle" Target="diagrams/quickStyle6.xml"/><Relationship Id="rId78" Type="http://schemas.openxmlformats.org/officeDocument/2006/relationships/diagramLayout" Target="diagrams/layout7.xml"/><Relationship Id="rId81" Type="http://schemas.microsoft.com/office/2007/relationships/diagramDrawing" Target="diagrams/drawing7.xml"/><Relationship Id="rId86" Type="http://schemas.openxmlformats.org/officeDocument/2006/relationships/image" Target="media/image28.png"/><Relationship Id="rId9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toi\AppData\Roaming\Microsoft\Templates\Rapport%20annuel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7284CBD-6697-4DA1-83BC-14BBCEA7F600}" type="doc">
      <dgm:prSet loTypeId="urn:microsoft.com/office/officeart/2005/8/layout/chevron1" loCatId="process" qsTypeId="urn:microsoft.com/office/officeart/2005/8/quickstyle/simple1" qsCatId="simple" csTypeId="urn:microsoft.com/office/officeart/2005/8/colors/accent0_2" csCatId="mainScheme" phldr="1"/>
      <dgm:spPr/>
    </dgm:pt>
    <dgm:pt modelId="{5E1AFAEC-1384-426D-873F-ED7683C054CD}">
      <dgm:prSet phldrT="[Texte]"/>
      <dgm:spPr/>
      <dgm:t>
        <a:bodyPr/>
        <a:lstStyle/>
        <a:p>
          <a:r>
            <a:rPr lang="fr-FR"/>
            <a:t>Développer les fonctions de test</a:t>
          </a:r>
        </a:p>
      </dgm:t>
    </dgm:pt>
    <dgm:pt modelId="{63D2EEB4-965A-44F0-A71D-0DF198FF7262}" type="parTrans" cxnId="{8AA52A42-4249-4A55-9851-E4A9E061B1D2}">
      <dgm:prSet/>
      <dgm:spPr/>
      <dgm:t>
        <a:bodyPr/>
        <a:lstStyle/>
        <a:p>
          <a:endParaRPr lang="fr-FR"/>
        </a:p>
      </dgm:t>
    </dgm:pt>
    <dgm:pt modelId="{0F4709F8-890D-4575-ACCC-FBF9750187C0}" type="sibTrans" cxnId="{8AA52A42-4249-4A55-9851-E4A9E061B1D2}">
      <dgm:prSet/>
      <dgm:spPr/>
      <dgm:t>
        <a:bodyPr/>
        <a:lstStyle/>
        <a:p>
          <a:endParaRPr lang="fr-FR"/>
        </a:p>
      </dgm:t>
    </dgm:pt>
    <dgm:pt modelId="{956E687C-61F5-4309-9E68-0ED1F243DF40}">
      <dgm:prSet phldrT="[Texte]"/>
      <dgm:spPr/>
      <dgm:t>
        <a:bodyPr/>
        <a:lstStyle/>
        <a:p>
          <a:r>
            <a:rPr lang="fr-FR"/>
            <a:t>Développer les fonctions</a:t>
          </a:r>
        </a:p>
      </dgm:t>
    </dgm:pt>
    <dgm:pt modelId="{EFA6F2E6-7246-4C90-8A3D-A46C5C5767AA}" type="parTrans" cxnId="{C78BFD42-92EB-4376-9341-71B1AE9E974A}">
      <dgm:prSet/>
      <dgm:spPr/>
      <dgm:t>
        <a:bodyPr/>
        <a:lstStyle/>
        <a:p>
          <a:endParaRPr lang="fr-FR"/>
        </a:p>
      </dgm:t>
    </dgm:pt>
    <dgm:pt modelId="{85ADBAB2-E53E-4544-B377-ED90CDFC9F1A}" type="sibTrans" cxnId="{C78BFD42-92EB-4376-9341-71B1AE9E974A}">
      <dgm:prSet/>
      <dgm:spPr/>
      <dgm:t>
        <a:bodyPr/>
        <a:lstStyle/>
        <a:p>
          <a:endParaRPr lang="fr-FR"/>
        </a:p>
      </dgm:t>
    </dgm:pt>
    <dgm:pt modelId="{8371F924-53C0-4192-BCCB-C458297F57AC}">
      <dgm:prSet phldrT="[Texte]"/>
      <dgm:spPr/>
      <dgm:t>
        <a:bodyPr/>
        <a:lstStyle/>
        <a:p>
          <a:r>
            <a:rPr lang="fr-FR"/>
            <a:t>Versionner le développement</a:t>
          </a:r>
        </a:p>
      </dgm:t>
    </dgm:pt>
    <dgm:pt modelId="{203C29F3-679E-43FD-B252-7C660E5C6E1A}" type="parTrans" cxnId="{7F5EC40A-AB5E-4BE1-A284-0C3ABAD983BC}">
      <dgm:prSet/>
      <dgm:spPr/>
      <dgm:t>
        <a:bodyPr/>
        <a:lstStyle/>
        <a:p>
          <a:endParaRPr lang="fr-FR"/>
        </a:p>
      </dgm:t>
    </dgm:pt>
    <dgm:pt modelId="{4E4ED9D0-EAB8-4B63-A536-87919BCB127C}" type="sibTrans" cxnId="{7F5EC40A-AB5E-4BE1-A284-0C3ABAD983BC}">
      <dgm:prSet/>
      <dgm:spPr/>
      <dgm:t>
        <a:bodyPr/>
        <a:lstStyle/>
        <a:p>
          <a:endParaRPr lang="fr-FR"/>
        </a:p>
      </dgm:t>
    </dgm:pt>
    <dgm:pt modelId="{B7173D63-541C-486D-AD5B-9623FA308BA7}">
      <dgm:prSet phldrT="[Texte]"/>
      <dgm:spPr/>
      <dgm:t>
        <a:bodyPr/>
        <a:lstStyle/>
        <a:p>
          <a:r>
            <a:rPr lang="fr-FR"/>
            <a:t>Soumettre les tests</a:t>
          </a:r>
        </a:p>
      </dgm:t>
    </dgm:pt>
    <dgm:pt modelId="{C92AA23B-9098-4060-A4B6-064BABA2FB3F}" type="parTrans" cxnId="{5C61BD9C-C9D5-4213-BDA2-8664A7C78148}">
      <dgm:prSet/>
      <dgm:spPr/>
      <dgm:t>
        <a:bodyPr/>
        <a:lstStyle/>
        <a:p>
          <a:endParaRPr lang="fr-FR"/>
        </a:p>
      </dgm:t>
    </dgm:pt>
    <dgm:pt modelId="{71B688BE-E059-4AA8-8A6A-DAC0D74E6D62}" type="sibTrans" cxnId="{5C61BD9C-C9D5-4213-BDA2-8664A7C78148}">
      <dgm:prSet/>
      <dgm:spPr/>
      <dgm:t>
        <a:bodyPr/>
        <a:lstStyle/>
        <a:p>
          <a:endParaRPr lang="fr-FR"/>
        </a:p>
      </dgm:t>
    </dgm:pt>
    <dgm:pt modelId="{7D01FA38-B615-4101-BEE1-6AF46038545E}">
      <dgm:prSet phldrT="[Texte]"/>
      <dgm:spPr/>
      <dgm:t>
        <a:bodyPr/>
        <a:lstStyle/>
        <a:p>
          <a:r>
            <a:rPr lang="fr-FR"/>
            <a:t>Validation des tests</a:t>
          </a:r>
        </a:p>
      </dgm:t>
    </dgm:pt>
    <dgm:pt modelId="{0EE38D74-8127-4633-B1F5-7389B07A21C6}" type="parTrans" cxnId="{01296123-0798-4C2B-9BC0-544525C910A0}">
      <dgm:prSet/>
      <dgm:spPr/>
      <dgm:t>
        <a:bodyPr/>
        <a:lstStyle/>
        <a:p>
          <a:endParaRPr lang="fr-FR"/>
        </a:p>
      </dgm:t>
    </dgm:pt>
    <dgm:pt modelId="{02FC30F0-AECE-4066-82E9-68BCAF77EA33}" type="sibTrans" cxnId="{01296123-0798-4C2B-9BC0-544525C910A0}">
      <dgm:prSet/>
      <dgm:spPr/>
      <dgm:t>
        <a:bodyPr/>
        <a:lstStyle/>
        <a:p>
          <a:endParaRPr lang="fr-FR"/>
        </a:p>
      </dgm:t>
    </dgm:pt>
    <dgm:pt modelId="{F6F3B4C1-ABC8-476F-BBA1-B4A77EEEEB3B}">
      <dgm:prSet phldrT="[Texte]"/>
      <dgm:spPr/>
      <dgm:t>
        <a:bodyPr/>
        <a:lstStyle/>
        <a:p>
          <a:r>
            <a:rPr lang="fr-FR"/>
            <a:t>Lancer les tests unitaires</a:t>
          </a:r>
        </a:p>
      </dgm:t>
    </dgm:pt>
    <dgm:pt modelId="{F3D0F479-A877-4A75-AD1C-267A5E1BE1F9}" type="parTrans" cxnId="{33B5FC77-A8B7-421D-ACE5-E2F1F6B2F4AA}">
      <dgm:prSet/>
      <dgm:spPr/>
      <dgm:t>
        <a:bodyPr/>
        <a:lstStyle/>
        <a:p>
          <a:endParaRPr lang="fr-FR"/>
        </a:p>
      </dgm:t>
    </dgm:pt>
    <dgm:pt modelId="{BCB21EEB-86CF-434A-86C1-4B6D34894B56}" type="sibTrans" cxnId="{33B5FC77-A8B7-421D-ACE5-E2F1F6B2F4AA}">
      <dgm:prSet/>
      <dgm:spPr/>
      <dgm:t>
        <a:bodyPr/>
        <a:lstStyle/>
        <a:p>
          <a:endParaRPr lang="fr-FR"/>
        </a:p>
      </dgm:t>
    </dgm:pt>
    <dgm:pt modelId="{F3A1CEAD-9E90-442F-A95D-18242400BD21}" type="pres">
      <dgm:prSet presAssocID="{37284CBD-6697-4DA1-83BC-14BBCEA7F600}" presName="Name0" presStyleCnt="0">
        <dgm:presLayoutVars>
          <dgm:dir/>
          <dgm:animLvl val="lvl"/>
          <dgm:resizeHandles val="exact"/>
        </dgm:presLayoutVars>
      </dgm:prSet>
      <dgm:spPr/>
    </dgm:pt>
    <dgm:pt modelId="{1CA50599-2E47-4A4D-8B14-169BB077F6DF}" type="pres">
      <dgm:prSet presAssocID="{5E1AFAEC-1384-426D-873F-ED7683C054CD}" presName="parTxOnly" presStyleLbl="node1" presStyleIdx="0" presStyleCnt="6">
        <dgm:presLayoutVars>
          <dgm:chMax val="0"/>
          <dgm:chPref val="0"/>
          <dgm:bulletEnabled val="1"/>
        </dgm:presLayoutVars>
      </dgm:prSet>
      <dgm:spPr/>
    </dgm:pt>
    <dgm:pt modelId="{FD0ED6C6-6391-4C8A-A760-CC0269CD18FC}" type="pres">
      <dgm:prSet presAssocID="{0F4709F8-890D-4575-ACCC-FBF9750187C0}" presName="parTxOnlySpace" presStyleCnt="0"/>
      <dgm:spPr/>
    </dgm:pt>
    <dgm:pt modelId="{410397D3-EB4F-451A-8D15-B40F75A8F9D0}" type="pres">
      <dgm:prSet presAssocID="{F6F3B4C1-ABC8-476F-BBA1-B4A77EEEEB3B}" presName="parTxOnly" presStyleLbl="node1" presStyleIdx="1" presStyleCnt="6">
        <dgm:presLayoutVars>
          <dgm:chMax val="0"/>
          <dgm:chPref val="0"/>
          <dgm:bulletEnabled val="1"/>
        </dgm:presLayoutVars>
      </dgm:prSet>
      <dgm:spPr/>
    </dgm:pt>
    <dgm:pt modelId="{BBD79189-D937-4EF6-9BCB-2E4B36A7DEF0}" type="pres">
      <dgm:prSet presAssocID="{BCB21EEB-86CF-434A-86C1-4B6D34894B56}" presName="parTxOnlySpace" presStyleCnt="0"/>
      <dgm:spPr/>
    </dgm:pt>
    <dgm:pt modelId="{6CDD2FE2-ED15-4D90-A5BA-5E164173BECF}" type="pres">
      <dgm:prSet presAssocID="{956E687C-61F5-4309-9E68-0ED1F243DF40}" presName="parTxOnly" presStyleLbl="node1" presStyleIdx="2" presStyleCnt="6">
        <dgm:presLayoutVars>
          <dgm:chMax val="0"/>
          <dgm:chPref val="0"/>
          <dgm:bulletEnabled val="1"/>
        </dgm:presLayoutVars>
      </dgm:prSet>
      <dgm:spPr/>
    </dgm:pt>
    <dgm:pt modelId="{7B3F66EA-D0DC-451B-B0DF-AD73AC275AB3}" type="pres">
      <dgm:prSet presAssocID="{85ADBAB2-E53E-4544-B377-ED90CDFC9F1A}" presName="parTxOnlySpace" presStyleCnt="0"/>
      <dgm:spPr/>
    </dgm:pt>
    <dgm:pt modelId="{F58DDC5D-81DD-40FB-87BF-4FE669213925}" type="pres">
      <dgm:prSet presAssocID="{8371F924-53C0-4192-BCCB-C458297F57AC}" presName="parTxOnly" presStyleLbl="node1" presStyleIdx="3" presStyleCnt="6">
        <dgm:presLayoutVars>
          <dgm:chMax val="0"/>
          <dgm:chPref val="0"/>
          <dgm:bulletEnabled val="1"/>
        </dgm:presLayoutVars>
      </dgm:prSet>
      <dgm:spPr/>
    </dgm:pt>
    <dgm:pt modelId="{D7D9EB5B-0F9A-4881-A48B-1A9C7A3A3B6F}" type="pres">
      <dgm:prSet presAssocID="{4E4ED9D0-EAB8-4B63-A536-87919BCB127C}" presName="parTxOnlySpace" presStyleCnt="0"/>
      <dgm:spPr/>
    </dgm:pt>
    <dgm:pt modelId="{A7CC2923-DDB7-4C86-B296-6C9A88DCECF7}" type="pres">
      <dgm:prSet presAssocID="{B7173D63-541C-486D-AD5B-9623FA308BA7}" presName="parTxOnly" presStyleLbl="node1" presStyleIdx="4" presStyleCnt="6">
        <dgm:presLayoutVars>
          <dgm:chMax val="0"/>
          <dgm:chPref val="0"/>
          <dgm:bulletEnabled val="1"/>
        </dgm:presLayoutVars>
      </dgm:prSet>
      <dgm:spPr/>
    </dgm:pt>
    <dgm:pt modelId="{DE3AA1EC-019E-45F1-A8D2-467F7C601607}" type="pres">
      <dgm:prSet presAssocID="{71B688BE-E059-4AA8-8A6A-DAC0D74E6D62}" presName="parTxOnlySpace" presStyleCnt="0"/>
      <dgm:spPr/>
    </dgm:pt>
    <dgm:pt modelId="{DDEBC1D8-2869-4CFB-8C39-8E699A0F3CB0}" type="pres">
      <dgm:prSet presAssocID="{7D01FA38-B615-4101-BEE1-6AF46038545E}" presName="parTxOnly" presStyleLbl="node1" presStyleIdx="5" presStyleCnt="6">
        <dgm:presLayoutVars>
          <dgm:chMax val="0"/>
          <dgm:chPref val="0"/>
          <dgm:bulletEnabled val="1"/>
        </dgm:presLayoutVars>
      </dgm:prSet>
      <dgm:spPr/>
    </dgm:pt>
  </dgm:ptLst>
  <dgm:cxnLst>
    <dgm:cxn modelId="{AD1BE63D-AD45-4EB4-BA7A-6ADF725EF482}" type="presOf" srcId="{F6F3B4C1-ABC8-476F-BBA1-B4A77EEEEB3B}" destId="{410397D3-EB4F-451A-8D15-B40F75A8F9D0}" srcOrd="0" destOrd="0" presId="urn:microsoft.com/office/officeart/2005/8/layout/chevron1"/>
    <dgm:cxn modelId="{4982B4A8-7421-4986-BA2D-66E2BB71D531}" type="presOf" srcId="{7D01FA38-B615-4101-BEE1-6AF46038545E}" destId="{DDEBC1D8-2869-4CFB-8C39-8E699A0F3CB0}" srcOrd="0" destOrd="0" presId="urn:microsoft.com/office/officeart/2005/8/layout/chevron1"/>
    <dgm:cxn modelId="{E9287E1A-AE66-4E2F-AD36-1BFE6533A6B0}" type="presOf" srcId="{8371F924-53C0-4192-BCCB-C458297F57AC}" destId="{F58DDC5D-81DD-40FB-87BF-4FE669213925}" srcOrd="0" destOrd="0" presId="urn:microsoft.com/office/officeart/2005/8/layout/chevron1"/>
    <dgm:cxn modelId="{763B5169-41B5-411C-B326-CF5A04CCFB79}" type="presOf" srcId="{956E687C-61F5-4309-9E68-0ED1F243DF40}" destId="{6CDD2FE2-ED15-4D90-A5BA-5E164173BECF}" srcOrd="0" destOrd="0" presId="urn:microsoft.com/office/officeart/2005/8/layout/chevron1"/>
    <dgm:cxn modelId="{7F5EC40A-AB5E-4BE1-A284-0C3ABAD983BC}" srcId="{37284CBD-6697-4DA1-83BC-14BBCEA7F600}" destId="{8371F924-53C0-4192-BCCB-C458297F57AC}" srcOrd="3" destOrd="0" parTransId="{203C29F3-679E-43FD-B252-7C660E5C6E1A}" sibTransId="{4E4ED9D0-EAB8-4B63-A536-87919BCB127C}"/>
    <dgm:cxn modelId="{8AA52A42-4249-4A55-9851-E4A9E061B1D2}" srcId="{37284CBD-6697-4DA1-83BC-14BBCEA7F600}" destId="{5E1AFAEC-1384-426D-873F-ED7683C054CD}" srcOrd="0" destOrd="0" parTransId="{63D2EEB4-965A-44F0-A71D-0DF198FF7262}" sibTransId="{0F4709F8-890D-4575-ACCC-FBF9750187C0}"/>
    <dgm:cxn modelId="{968430B6-8DE0-4B20-8300-CAB496295470}" type="presOf" srcId="{5E1AFAEC-1384-426D-873F-ED7683C054CD}" destId="{1CA50599-2E47-4A4D-8B14-169BB077F6DF}" srcOrd="0" destOrd="0" presId="urn:microsoft.com/office/officeart/2005/8/layout/chevron1"/>
    <dgm:cxn modelId="{33B5FC77-A8B7-421D-ACE5-E2F1F6B2F4AA}" srcId="{37284CBD-6697-4DA1-83BC-14BBCEA7F600}" destId="{F6F3B4C1-ABC8-476F-BBA1-B4A77EEEEB3B}" srcOrd="1" destOrd="0" parTransId="{F3D0F479-A877-4A75-AD1C-267A5E1BE1F9}" sibTransId="{BCB21EEB-86CF-434A-86C1-4B6D34894B56}"/>
    <dgm:cxn modelId="{E80D6A6A-36E0-41FE-8C16-3D7761A21DD6}" type="presOf" srcId="{37284CBD-6697-4DA1-83BC-14BBCEA7F600}" destId="{F3A1CEAD-9E90-442F-A95D-18242400BD21}" srcOrd="0" destOrd="0" presId="urn:microsoft.com/office/officeart/2005/8/layout/chevron1"/>
    <dgm:cxn modelId="{C78BFD42-92EB-4376-9341-71B1AE9E974A}" srcId="{37284CBD-6697-4DA1-83BC-14BBCEA7F600}" destId="{956E687C-61F5-4309-9E68-0ED1F243DF40}" srcOrd="2" destOrd="0" parTransId="{EFA6F2E6-7246-4C90-8A3D-A46C5C5767AA}" sibTransId="{85ADBAB2-E53E-4544-B377-ED90CDFC9F1A}"/>
    <dgm:cxn modelId="{66900B7A-8E06-4A6C-A09A-4DF55ADDC1E1}" type="presOf" srcId="{B7173D63-541C-486D-AD5B-9623FA308BA7}" destId="{A7CC2923-DDB7-4C86-B296-6C9A88DCECF7}" srcOrd="0" destOrd="0" presId="urn:microsoft.com/office/officeart/2005/8/layout/chevron1"/>
    <dgm:cxn modelId="{5C61BD9C-C9D5-4213-BDA2-8664A7C78148}" srcId="{37284CBD-6697-4DA1-83BC-14BBCEA7F600}" destId="{B7173D63-541C-486D-AD5B-9623FA308BA7}" srcOrd="4" destOrd="0" parTransId="{C92AA23B-9098-4060-A4B6-064BABA2FB3F}" sibTransId="{71B688BE-E059-4AA8-8A6A-DAC0D74E6D62}"/>
    <dgm:cxn modelId="{01296123-0798-4C2B-9BC0-544525C910A0}" srcId="{37284CBD-6697-4DA1-83BC-14BBCEA7F600}" destId="{7D01FA38-B615-4101-BEE1-6AF46038545E}" srcOrd="5" destOrd="0" parTransId="{0EE38D74-8127-4633-B1F5-7389B07A21C6}" sibTransId="{02FC30F0-AECE-4066-82E9-68BCAF77EA33}"/>
    <dgm:cxn modelId="{D31800E8-24EA-4FC0-AB31-22636D817215}" type="presParOf" srcId="{F3A1CEAD-9E90-442F-A95D-18242400BD21}" destId="{1CA50599-2E47-4A4D-8B14-169BB077F6DF}" srcOrd="0" destOrd="0" presId="urn:microsoft.com/office/officeart/2005/8/layout/chevron1"/>
    <dgm:cxn modelId="{F4ECFD96-9931-4CEB-8F8B-F474EDADCF42}" type="presParOf" srcId="{F3A1CEAD-9E90-442F-A95D-18242400BD21}" destId="{FD0ED6C6-6391-4C8A-A760-CC0269CD18FC}" srcOrd="1" destOrd="0" presId="urn:microsoft.com/office/officeart/2005/8/layout/chevron1"/>
    <dgm:cxn modelId="{6320BCEF-E3B0-44EB-902E-C6A13F4F8FF1}" type="presParOf" srcId="{F3A1CEAD-9E90-442F-A95D-18242400BD21}" destId="{410397D3-EB4F-451A-8D15-B40F75A8F9D0}" srcOrd="2" destOrd="0" presId="urn:microsoft.com/office/officeart/2005/8/layout/chevron1"/>
    <dgm:cxn modelId="{973CA2F6-C2DB-448E-9C5F-A30D657FF0F6}" type="presParOf" srcId="{F3A1CEAD-9E90-442F-A95D-18242400BD21}" destId="{BBD79189-D937-4EF6-9BCB-2E4B36A7DEF0}" srcOrd="3" destOrd="0" presId="urn:microsoft.com/office/officeart/2005/8/layout/chevron1"/>
    <dgm:cxn modelId="{5ECE4BCE-4F5C-446B-BC50-4EE9D482F5F4}" type="presParOf" srcId="{F3A1CEAD-9E90-442F-A95D-18242400BD21}" destId="{6CDD2FE2-ED15-4D90-A5BA-5E164173BECF}" srcOrd="4" destOrd="0" presId="urn:microsoft.com/office/officeart/2005/8/layout/chevron1"/>
    <dgm:cxn modelId="{B808AD64-4939-4F14-92E2-1BDCD5FCC2CA}" type="presParOf" srcId="{F3A1CEAD-9E90-442F-A95D-18242400BD21}" destId="{7B3F66EA-D0DC-451B-B0DF-AD73AC275AB3}" srcOrd="5" destOrd="0" presId="urn:microsoft.com/office/officeart/2005/8/layout/chevron1"/>
    <dgm:cxn modelId="{449A0E8D-7C06-4C5E-B898-E0F8CB23BAED}" type="presParOf" srcId="{F3A1CEAD-9E90-442F-A95D-18242400BD21}" destId="{F58DDC5D-81DD-40FB-87BF-4FE669213925}" srcOrd="6" destOrd="0" presId="urn:microsoft.com/office/officeart/2005/8/layout/chevron1"/>
    <dgm:cxn modelId="{3DAC0E2B-C4AC-418B-B2D6-68A2958682CA}" type="presParOf" srcId="{F3A1CEAD-9E90-442F-A95D-18242400BD21}" destId="{D7D9EB5B-0F9A-4881-A48B-1A9C7A3A3B6F}" srcOrd="7" destOrd="0" presId="urn:microsoft.com/office/officeart/2005/8/layout/chevron1"/>
    <dgm:cxn modelId="{0154EFCE-8C47-4F0B-8147-67974248AA0F}" type="presParOf" srcId="{F3A1CEAD-9E90-442F-A95D-18242400BD21}" destId="{A7CC2923-DDB7-4C86-B296-6C9A88DCECF7}" srcOrd="8" destOrd="0" presId="urn:microsoft.com/office/officeart/2005/8/layout/chevron1"/>
    <dgm:cxn modelId="{1DE19CF0-7C4E-4812-93E3-9203C4A1F316}" type="presParOf" srcId="{F3A1CEAD-9E90-442F-A95D-18242400BD21}" destId="{DE3AA1EC-019E-45F1-A8D2-467F7C601607}" srcOrd="9" destOrd="0" presId="urn:microsoft.com/office/officeart/2005/8/layout/chevron1"/>
    <dgm:cxn modelId="{0B1D23F7-AE84-49FE-9F80-9AFA0C28E5CD}" type="presParOf" srcId="{F3A1CEAD-9E90-442F-A95D-18242400BD21}" destId="{DDEBC1D8-2869-4CFB-8C39-8E699A0F3CB0}" srcOrd="10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CC7864D-0DE7-480B-8EC8-53F660B62A32}" type="doc">
      <dgm:prSet loTypeId="urn:microsoft.com/office/officeart/2005/8/layout/hProcess9" loCatId="process" qsTypeId="urn:microsoft.com/office/officeart/2005/8/quickstyle/simple1" qsCatId="simple" csTypeId="urn:microsoft.com/office/officeart/2005/8/colors/accent0_2" csCatId="mainScheme" phldr="1"/>
      <dgm:spPr/>
    </dgm:pt>
    <dgm:pt modelId="{E1706D99-3C99-4E01-93D5-7C10A1E192A2}">
      <dgm:prSet phldrT="[Texte]"/>
      <dgm:spPr/>
      <dgm:t>
        <a:bodyPr/>
        <a:lstStyle/>
        <a:p>
          <a:pPr algn="ctr"/>
          <a:r>
            <a:rPr lang="fr-FR"/>
            <a:t>View</a:t>
          </a:r>
        </a:p>
      </dgm:t>
    </dgm:pt>
    <dgm:pt modelId="{2187B365-F143-4712-8056-ABFFBF93BD58}" type="parTrans" cxnId="{962476D5-93D8-4481-BF20-BBC2A0BE15C1}">
      <dgm:prSet/>
      <dgm:spPr/>
      <dgm:t>
        <a:bodyPr/>
        <a:lstStyle/>
        <a:p>
          <a:pPr algn="ctr"/>
          <a:endParaRPr lang="fr-FR"/>
        </a:p>
      </dgm:t>
    </dgm:pt>
    <dgm:pt modelId="{287CED96-578A-4334-9A91-14C020EE0003}" type="sibTrans" cxnId="{962476D5-93D8-4481-BF20-BBC2A0BE15C1}">
      <dgm:prSet/>
      <dgm:spPr/>
      <dgm:t>
        <a:bodyPr/>
        <a:lstStyle/>
        <a:p>
          <a:pPr algn="ctr"/>
          <a:endParaRPr lang="fr-FR"/>
        </a:p>
      </dgm:t>
    </dgm:pt>
    <dgm:pt modelId="{A0E5590C-2DAE-4FF3-B79C-94F7F6F8D0B1}">
      <dgm:prSet phldrT="[Texte]"/>
      <dgm:spPr/>
      <dgm:t>
        <a:bodyPr/>
        <a:lstStyle/>
        <a:p>
          <a:pPr algn="ctr"/>
          <a:r>
            <a:rPr lang="fr-FR"/>
            <a:t>View - Model</a:t>
          </a:r>
        </a:p>
      </dgm:t>
    </dgm:pt>
    <dgm:pt modelId="{AA20DBBF-BAC4-4040-9904-E6AC859F652E}" type="parTrans" cxnId="{75E254EC-DEAC-43F4-AFBA-5BA696E725F5}">
      <dgm:prSet/>
      <dgm:spPr/>
      <dgm:t>
        <a:bodyPr/>
        <a:lstStyle/>
        <a:p>
          <a:pPr algn="ctr"/>
          <a:endParaRPr lang="fr-FR"/>
        </a:p>
      </dgm:t>
    </dgm:pt>
    <dgm:pt modelId="{92D3E612-5065-4767-ABC1-0E79C858E8A5}" type="sibTrans" cxnId="{75E254EC-DEAC-43F4-AFBA-5BA696E725F5}">
      <dgm:prSet/>
      <dgm:spPr/>
      <dgm:t>
        <a:bodyPr/>
        <a:lstStyle/>
        <a:p>
          <a:pPr algn="ctr"/>
          <a:endParaRPr lang="fr-FR"/>
        </a:p>
      </dgm:t>
    </dgm:pt>
    <dgm:pt modelId="{E1CE065D-6BB1-4274-ADD0-74E89BB4D6D9}">
      <dgm:prSet phldrT="[Texte]"/>
      <dgm:spPr/>
      <dgm:t>
        <a:bodyPr/>
        <a:lstStyle/>
        <a:p>
          <a:pPr algn="ctr"/>
          <a:r>
            <a:rPr lang="fr-FR"/>
            <a:t>Model</a:t>
          </a:r>
        </a:p>
      </dgm:t>
    </dgm:pt>
    <dgm:pt modelId="{DAD4990F-D733-411A-87D8-369180A8EF1F}" type="parTrans" cxnId="{D81C20FD-B031-4EE4-994D-2C7A3E8D55B4}">
      <dgm:prSet/>
      <dgm:spPr/>
      <dgm:t>
        <a:bodyPr/>
        <a:lstStyle/>
        <a:p>
          <a:pPr algn="ctr"/>
          <a:endParaRPr lang="fr-FR"/>
        </a:p>
      </dgm:t>
    </dgm:pt>
    <dgm:pt modelId="{7C7A744C-48A6-48A9-87E5-85BD394D4B7E}" type="sibTrans" cxnId="{D81C20FD-B031-4EE4-994D-2C7A3E8D55B4}">
      <dgm:prSet/>
      <dgm:spPr/>
      <dgm:t>
        <a:bodyPr/>
        <a:lstStyle/>
        <a:p>
          <a:pPr algn="ctr"/>
          <a:endParaRPr lang="fr-FR"/>
        </a:p>
      </dgm:t>
    </dgm:pt>
    <dgm:pt modelId="{2AB7EFBF-47DB-459F-BB18-73F3D2F436AA}" type="pres">
      <dgm:prSet presAssocID="{ACC7864D-0DE7-480B-8EC8-53F660B62A32}" presName="CompostProcess" presStyleCnt="0">
        <dgm:presLayoutVars>
          <dgm:dir/>
          <dgm:resizeHandles val="exact"/>
        </dgm:presLayoutVars>
      </dgm:prSet>
      <dgm:spPr/>
    </dgm:pt>
    <dgm:pt modelId="{25B9D36D-0804-4B54-AA5C-C6932BFE0F4F}" type="pres">
      <dgm:prSet presAssocID="{ACC7864D-0DE7-480B-8EC8-53F660B62A32}" presName="arrow" presStyleLbl="bgShp" presStyleIdx="0" presStyleCnt="1"/>
      <dgm:spPr/>
    </dgm:pt>
    <dgm:pt modelId="{644125E5-285C-4F39-B68B-BB96A7A27D00}" type="pres">
      <dgm:prSet presAssocID="{ACC7864D-0DE7-480B-8EC8-53F660B62A32}" presName="linearProcess" presStyleCnt="0"/>
      <dgm:spPr/>
    </dgm:pt>
    <dgm:pt modelId="{FBD1288D-31B8-46A7-B378-95FE043E2101}" type="pres">
      <dgm:prSet presAssocID="{E1706D99-3C99-4E01-93D5-7C10A1E192A2}" presName="textNode" presStyleLbl="node1" presStyleIdx="0" presStyleCnt="3">
        <dgm:presLayoutVars>
          <dgm:bulletEnabled val="1"/>
        </dgm:presLayoutVars>
      </dgm:prSet>
      <dgm:spPr/>
    </dgm:pt>
    <dgm:pt modelId="{90AA96F5-4717-4B5D-83F5-5BDDA89E2931}" type="pres">
      <dgm:prSet presAssocID="{287CED96-578A-4334-9A91-14C020EE0003}" presName="sibTrans" presStyleCnt="0"/>
      <dgm:spPr/>
    </dgm:pt>
    <dgm:pt modelId="{51B5D03E-E46E-4234-8AD8-6418AD7B78CE}" type="pres">
      <dgm:prSet presAssocID="{A0E5590C-2DAE-4FF3-B79C-94F7F6F8D0B1}" presName="textNode" presStyleLbl="node1" presStyleIdx="1" presStyleCnt="3">
        <dgm:presLayoutVars>
          <dgm:bulletEnabled val="1"/>
        </dgm:presLayoutVars>
      </dgm:prSet>
      <dgm:spPr/>
    </dgm:pt>
    <dgm:pt modelId="{64057109-4022-4478-BE72-BD556F627D41}" type="pres">
      <dgm:prSet presAssocID="{92D3E612-5065-4767-ABC1-0E79C858E8A5}" presName="sibTrans" presStyleCnt="0"/>
      <dgm:spPr/>
    </dgm:pt>
    <dgm:pt modelId="{4542A009-84A2-43E8-BDBA-18BABC04DFC8}" type="pres">
      <dgm:prSet presAssocID="{E1CE065D-6BB1-4274-ADD0-74E89BB4D6D9}" presName="textNode" presStyleLbl="node1" presStyleIdx="2" presStyleCnt="3">
        <dgm:presLayoutVars>
          <dgm:bulletEnabled val="1"/>
        </dgm:presLayoutVars>
      </dgm:prSet>
      <dgm:spPr/>
    </dgm:pt>
  </dgm:ptLst>
  <dgm:cxnLst>
    <dgm:cxn modelId="{530B8B98-5439-4782-A8CD-F3567DC79040}" type="presOf" srcId="{E1706D99-3C99-4E01-93D5-7C10A1E192A2}" destId="{FBD1288D-31B8-46A7-B378-95FE043E2101}" srcOrd="0" destOrd="0" presId="urn:microsoft.com/office/officeart/2005/8/layout/hProcess9"/>
    <dgm:cxn modelId="{75E254EC-DEAC-43F4-AFBA-5BA696E725F5}" srcId="{ACC7864D-0DE7-480B-8EC8-53F660B62A32}" destId="{A0E5590C-2DAE-4FF3-B79C-94F7F6F8D0B1}" srcOrd="1" destOrd="0" parTransId="{AA20DBBF-BAC4-4040-9904-E6AC859F652E}" sibTransId="{92D3E612-5065-4767-ABC1-0E79C858E8A5}"/>
    <dgm:cxn modelId="{D81C20FD-B031-4EE4-994D-2C7A3E8D55B4}" srcId="{ACC7864D-0DE7-480B-8EC8-53F660B62A32}" destId="{E1CE065D-6BB1-4274-ADD0-74E89BB4D6D9}" srcOrd="2" destOrd="0" parTransId="{DAD4990F-D733-411A-87D8-369180A8EF1F}" sibTransId="{7C7A744C-48A6-48A9-87E5-85BD394D4B7E}"/>
    <dgm:cxn modelId="{F1336F29-D546-4BE4-B625-C213868C926C}" type="presOf" srcId="{E1CE065D-6BB1-4274-ADD0-74E89BB4D6D9}" destId="{4542A009-84A2-43E8-BDBA-18BABC04DFC8}" srcOrd="0" destOrd="0" presId="urn:microsoft.com/office/officeart/2005/8/layout/hProcess9"/>
    <dgm:cxn modelId="{BD20A80F-FE98-4520-AC53-87116ACD95CF}" type="presOf" srcId="{ACC7864D-0DE7-480B-8EC8-53F660B62A32}" destId="{2AB7EFBF-47DB-459F-BB18-73F3D2F436AA}" srcOrd="0" destOrd="0" presId="urn:microsoft.com/office/officeart/2005/8/layout/hProcess9"/>
    <dgm:cxn modelId="{962476D5-93D8-4481-BF20-BBC2A0BE15C1}" srcId="{ACC7864D-0DE7-480B-8EC8-53F660B62A32}" destId="{E1706D99-3C99-4E01-93D5-7C10A1E192A2}" srcOrd="0" destOrd="0" parTransId="{2187B365-F143-4712-8056-ABFFBF93BD58}" sibTransId="{287CED96-578A-4334-9A91-14C020EE0003}"/>
    <dgm:cxn modelId="{39E0D94F-4ECE-4F10-AE8F-6D26D3D5A29A}" type="presOf" srcId="{A0E5590C-2DAE-4FF3-B79C-94F7F6F8D0B1}" destId="{51B5D03E-E46E-4234-8AD8-6418AD7B78CE}" srcOrd="0" destOrd="0" presId="urn:microsoft.com/office/officeart/2005/8/layout/hProcess9"/>
    <dgm:cxn modelId="{98805C83-CFB7-44E5-B856-4018C816572F}" type="presParOf" srcId="{2AB7EFBF-47DB-459F-BB18-73F3D2F436AA}" destId="{25B9D36D-0804-4B54-AA5C-C6932BFE0F4F}" srcOrd="0" destOrd="0" presId="urn:microsoft.com/office/officeart/2005/8/layout/hProcess9"/>
    <dgm:cxn modelId="{16636C9C-F30B-4677-BD65-F4699F7A109A}" type="presParOf" srcId="{2AB7EFBF-47DB-459F-BB18-73F3D2F436AA}" destId="{644125E5-285C-4F39-B68B-BB96A7A27D00}" srcOrd="1" destOrd="0" presId="urn:microsoft.com/office/officeart/2005/8/layout/hProcess9"/>
    <dgm:cxn modelId="{5DC48DB3-42DA-44EF-AE3C-9C28A8D8A435}" type="presParOf" srcId="{644125E5-285C-4F39-B68B-BB96A7A27D00}" destId="{FBD1288D-31B8-46A7-B378-95FE043E2101}" srcOrd="0" destOrd="0" presId="urn:microsoft.com/office/officeart/2005/8/layout/hProcess9"/>
    <dgm:cxn modelId="{342DE12A-2E67-463C-89C7-40223F8F200C}" type="presParOf" srcId="{644125E5-285C-4F39-B68B-BB96A7A27D00}" destId="{90AA96F5-4717-4B5D-83F5-5BDDA89E2931}" srcOrd="1" destOrd="0" presId="urn:microsoft.com/office/officeart/2005/8/layout/hProcess9"/>
    <dgm:cxn modelId="{6989B48E-93CF-411F-B0FE-A2AFD323C3CE}" type="presParOf" srcId="{644125E5-285C-4F39-B68B-BB96A7A27D00}" destId="{51B5D03E-E46E-4234-8AD8-6418AD7B78CE}" srcOrd="2" destOrd="0" presId="urn:microsoft.com/office/officeart/2005/8/layout/hProcess9"/>
    <dgm:cxn modelId="{011ED77D-931A-4560-A310-33258DA08DA9}" type="presParOf" srcId="{644125E5-285C-4F39-B68B-BB96A7A27D00}" destId="{64057109-4022-4478-BE72-BD556F627D41}" srcOrd="3" destOrd="0" presId="urn:microsoft.com/office/officeart/2005/8/layout/hProcess9"/>
    <dgm:cxn modelId="{BBFC8F0F-1CF6-4EE6-B724-921AEFD918DA}" type="presParOf" srcId="{644125E5-285C-4F39-B68B-BB96A7A27D00}" destId="{4542A009-84A2-43E8-BDBA-18BABC04DFC8}" srcOrd="4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0BE3B26-B346-476D-8F4B-ACEBAC2031A7}" type="doc">
      <dgm:prSet loTypeId="urn:microsoft.com/office/officeart/2005/8/layout/chevron1" loCatId="process" qsTypeId="urn:microsoft.com/office/officeart/2005/8/quickstyle/simple1" qsCatId="simple" csTypeId="urn:microsoft.com/office/officeart/2005/8/colors/accent0_3" csCatId="mainScheme" phldr="1"/>
      <dgm:spPr/>
    </dgm:pt>
    <dgm:pt modelId="{A193DB44-8C70-4F5E-8B09-3A7191C58FA7}">
      <dgm:prSet phldrT="[Texte]"/>
      <dgm:spPr/>
      <dgm:t>
        <a:bodyPr/>
        <a:lstStyle/>
        <a:p>
          <a:r>
            <a:rPr lang="fr-FR"/>
            <a:t>Réception des éléments renseignés par le user dans la page Login</a:t>
          </a:r>
        </a:p>
      </dgm:t>
    </dgm:pt>
    <dgm:pt modelId="{454146B7-B34D-4725-A4C1-3051C93CC2A0}" type="parTrans" cxnId="{E610044A-1D44-4724-A299-C34CD347FE66}">
      <dgm:prSet/>
      <dgm:spPr/>
      <dgm:t>
        <a:bodyPr/>
        <a:lstStyle/>
        <a:p>
          <a:endParaRPr lang="fr-FR"/>
        </a:p>
      </dgm:t>
    </dgm:pt>
    <dgm:pt modelId="{53A83536-21EE-49D2-AC2D-AD59D038649A}" type="sibTrans" cxnId="{E610044A-1D44-4724-A299-C34CD347FE66}">
      <dgm:prSet/>
      <dgm:spPr/>
      <dgm:t>
        <a:bodyPr/>
        <a:lstStyle/>
        <a:p>
          <a:endParaRPr lang="fr-FR"/>
        </a:p>
      </dgm:t>
    </dgm:pt>
    <dgm:pt modelId="{46C14649-F9E9-40EE-8F24-399A95F09421}">
      <dgm:prSet phldrT="[Texte]"/>
      <dgm:spPr/>
      <dgm:t>
        <a:bodyPr/>
        <a:lstStyle/>
        <a:p>
          <a:r>
            <a:rPr lang="fr-FR"/>
            <a:t>Serialisation des éléments avec hashage du mot de passe</a:t>
          </a:r>
        </a:p>
      </dgm:t>
    </dgm:pt>
    <dgm:pt modelId="{6C4DC80F-A42F-48DF-9161-52882C825466}" type="parTrans" cxnId="{D2077F61-1ECD-4E2E-92B3-C22CD38ADB9B}">
      <dgm:prSet/>
      <dgm:spPr/>
      <dgm:t>
        <a:bodyPr/>
        <a:lstStyle/>
        <a:p>
          <a:endParaRPr lang="fr-FR"/>
        </a:p>
      </dgm:t>
    </dgm:pt>
    <dgm:pt modelId="{56B412F8-7955-4B54-81EF-C46CA0E1A15F}" type="sibTrans" cxnId="{D2077F61-1ECD-4E2E-92B3-C22CD38ADB9B}">
      <dgm:prSet/>
      <dgm:spPr/>
      <dgm:t>
        <a:bodyPr/>
        <a:lstStyle/>
        <a:p>
          <a:endParaRPr lang="fr-FR"/>
        </a:p>
      </dgm:t>
    </dgm:pt>
    <dgm:pt modelId="{AA68B8E9-F3A0-4347-B88D-214582BD4640}">
      <dgm:prSet phldrT="[Texte]"/>
      <dgm:spPr/>
      <dgm:t>
        <a:bodyPr/>
        <a:lstStyle/>
        <a:p>
          <a:r>
            <a:rPr lang="fr-FR"/>
            <a:t>Envoie du flux en format json</a:t>
          </a:r>
        </a:p>
      </dgm:t>
    </dgm:pt>
    <dgm:pt modelId="{7E314AD7-7A38-4350-9AB1-86CCCB588827}" type="parTrans" cxnId="{9F17931E-0C2D-43FF-A19F-AA474A8DD648}">
      <dgm:prSet/>
      <dgm:spPr/>
      <dgm:t>
        <a:bodyPr/>
        <a:lstStyle/>
        <a:p>
          <a:endParaRPr lang="fr-FR"/>
        </a:p>
      </dgm:t>
    </dgm:pt>
    <dgm:pt modelId="{17116DCB-67C2-4202-B40C-A5440040B385}" type="sibTrans" cxnId="{9F17931E-0C2D-43FF-A19F-AA474A8DD648}">
      <dgm:prSet/>
      <dgm:spPr/>
      <dgm:t>
        <a:bodyPr/>
        <a:lstStyle/>
        <a:p>
          <a:endParaRPr lang="fr-FR"/>
        </a:p>
      </dgm:t>
    </dgm:pt>
    <dgm:pt modelId="{5F023C34-85A6-4B7A-A3C4-76A90B6BE2E9}">
      <dgm:prSet phldrT="[Texte]"/>
      <dgm:spPr/>
      <dgm:t>
        <a:bodyPr/>
        <a:lstStyle/>
        <a:p>
          <a:r>
            <a:rPr lang="fr-FR"/>
            <a:t>Attente de la réponse</a:t>
          </a:r>
        </a:p>
      </dgm:t>
    </dgm:pt>
    <dgm:pt modelId="{D8784F24-61FD-412D-9C75-56696E30DF17}" type="parTrans" cxnId="{997C820A-BE80-49E6-B1A4-D0620A253F0D}">
      <dgm:prSet/>
      <dgm:spPr/>
      <dgm:t>
        <a:bodyPr/>
        <a:lstStyle/>
        <a:p>
          <a:endParaRPr lang="fr-FR"/>
        </a:p>
      </dgm:t>
    </dgm:pt>
    <dgm:pt modelId="{375B8A33-820B-4FCF-B0CF-3880CB42B306}" type="sibTrans" cxnId="{997C820A-BE80-49E6-B1A4-D0620A253F0D}">
      <dgm:prSet/>
      <dgm:spPr/>
      <dgm:t>
        <a:bodyPr/>
        <a:lstStyle/>
        <a:p>
          <a:endParaRPr lang="fr-FR"/>
        </a:p>
      </dgm:t>
    </dgm:pt>
    <dgm:pt modelId="{9345F6E1-5AFD-4913-967B-367CA03306AD}">
      <dgm:prSet phldrT="[Texte]"/>
      <dgm:spPr/>
      <dgm:t>
        <a:bodyPr/>
        <a:lstStyle/>
        <a:p>
          <a:r>
            <a:rPr lang="fr-FR"/>
            <a:t>Traitement de la réponse</a:t>
          </a:r>
        </a:p>
      </dgm:t>
    </dgm:pt>
    <dgm:pt modelId="{84262EB4-DB7A-448D-92C8-02E0DA2064CC}" type="parTrans" cxnId="{4CEA8258-8C73-4D31-AA2D-F17DC6D1DF87}">
      <dgm:prSet/>
      <dgm:spPr/>
      <dgm:t>
        <a:bodyPr/>
        <a:lstStyle/>
        <a:p>
          <a:endParaRPr lang="fr-FR"/>
        </a:p>
      </dgm:t>
    </dgm:pt>
    <dgm:pt modelId="{35D8D25C-7C8C-4FCC-A547-6E75A85E8C7A}" type="sibTrans" cxnId="{4CEA8258-8C73-4D31-AA2D-F17DC6D1DF87}">
      <dgm:prSet/>
      <dgm:spPr/>
      <dgm:t>
        <a:bodyPr/>
        <a:lstStyle/>
        <a:p>
          <a:endParaRPr lang="fr-FR"/>
        </a:p>
      </dgm:t>
    </dgm:pt>
    <dgm:pt modelId="{44F730A3-0D03-4379-9EB8-A4740D4696B0}">
      <dgm:prSet phldrT="[Texte]"/>
      <dgm:spPr/>
      <dgm:t>
        <a:bodyPr/>
        <a:lstStyle/>
        <a:p>
          <a:r>
            <a:rPr lang="fr-FR"/>
            <a:t>Si résultat affichage de la page d'accueil et de la liste des categories</a:t>
          </a:r>
        </a:p>
      </dgm:t>
    </dgm:pt>
    <dgm:pt modelId="{2F558269-5CA1-4162-AEEA-03C101FAED95}" type="parTrans" cxnId="{680BF6EE-04C0-4816-B18B-2980FF800CA7}">
      <dgm:prSet/>
      <dgm:spPr/>
      <dgm:t>
        <a:bodyPr/>
        <a:lstStyle/>
        <a:p>
          <a:endParaRPr lang="fr-FR"/>
        </a:p>
      </dgm:t>
    </dgm:pt>
    <dgm:pt modelId="{55E0AA48-8032-4744-A7BB-D8340706935E}" type="sibTrans" cxnId="{680BF6EE-04C0-4816-B18B-2980FF800CA7}">
      <dgm:prSet/>
      <dgm:spPr/>
      <dgm:t>
        <a:bodyPr/>
        <a:lstStyle/>
        <a:p>
          <a:endParaRPr lang="fr-FR"/>
        </a:p>
      </dgm:t>
    </dgm:pt>
    <dgm:pt modelId="{FB209622-6996-488E-B2D3-3B655A69F2F8}" type="pres">
      <dgm:prSet presAssocID="{60BE3B26-B346-476D-8F4B-ACEBAC2031A7}" presName="Name0" presStyleCnt="0">
        <dgm:presLayoutVars>
          <dgm:dir/>
          <dgm:animLvl val="lvl"/>
          <dgm:resizeHandles val="exact"/>
        </dgm:presLayoutVars>
      </dgm:prSet>
      <dgm:spPr/>
    </dgm:pt>
    <dgm:pt modelId="{2ED2E763-D9C4-4CC6-A595-5043E46178D9}" type="pres">
      <dgm:prSet presAssocID="{A193DB44-8C70-4F5E-8B09-3A7191C58FA7}" presName="parTxOnly" presStyleLbl="node1" presStyleIdx="0" presStyleCnt="6">
        <dgm:presLayoutVars>
          <dgm:chMax val="0"/>
          <dgm:chPref val="0"/>
          <dgm:bulletEnabled val="1"/>
        </dgm:presLayoutVars>
      </dgm:prSet>
      <dgm:spPr/>
    </dgm:pt>
    <dgm:pt modelId="{0AA0B4F7-50C0-4B4D-8591-0A5A44E2B609}" type="pres">
      <dgm:prSet presAssocID="{53A83536-21EE-49D2-AC2D-AD59D038649A}" presName="parTxOnlySpace" presStyleCnt="0"/>
      <dgm:spPr/>
    </dgm:pt>
    <dgm:pt modelId="{C89F342A-7581-4D69-A09F-41012935E86B}" type="pres">
      <dgm:prSet presAssocID="{46C14649-F9E9-40EE-8F24-399A95F09421}" presName="parTxOnly" presStyleLbl="node1" presStyleIdx="1" presStyleCnt="6">
        <dgm:presLayoutVars>
          <dgm:chMax val="0"/>
          <dgm:chPref val="0"/>
          <dgm:bulletEnabled val="1"/>
        </dgm:presLayoutVars>
      </dgm:prSet>
      <dgm:spPr/>
    </dgm:pt>
    <dgm:pt modelId="{DE5B73C2-99F9-4538-88CC-9256C1AAB4FB}" type="pres">
      <dgm:prSet presAssocID="{56B412F8-7955-4B54-81EF-C46CA0E1A15F}" presName="parTxOnlySpace" presStyleCnt="0"/>
      <dgm:spPr/>
    </dgm:pt>
    <dgm:pt modelId="{BB5B9DE6-2168-4ABC-B91A-9D7804C4B578}" type="pres">
      <dgm:prSet presAssocID="{AA68B8E9-F3A0-4347-B88D-214582BD4640}" presName="parTxOnly" presStyleLbl="node1" presStyleIdx="2" presStyleCnt="6">
        <dgm:presLayoutVars>
          <dgm:chMax val="0"/>
          <dgm:chPref val="0"/>
          <dgm:bulletEnabled val="1"/>
        </dgm:presLayoutVars>
      </dgm:prSet>
      <dgm:spPr/>
    </dgm:pt>
    <dgm:pt modelId="{603CEFC9-7DA4-4BFC-9DEB-01809F1BBB15}" type="pres">
      <dgm:prSet presAssocID="{17116DCB-67C2-4202-B40C-A5440040B385}" presName="parTxOnlySpace" presStyleCnt="0"/>
      <dgm:spPr/>
    </dgm:pt>
    <dgm:pt modelId="{4E43A0BD-19A9-4D80-B2B6-37EEC50D2A36}" type="pres">
      <dgm:prSet presAssocID="{5F023C34-85A6-4B7A-A3C4-76A90B6BE2E9}" presName="parTxOnly" presStyleLbl="node1" presStyleIdx="3" presStyleCnt="6">
        <dgm:presLayoutVars>
          <dgm:chMax val="0"/>
          <dgm:chPref val="0"/>
          <dgm:bulletEnabled val="1"/>
        </dgm:presLayoutVars>
      </dgm:prSet>
      <dgm:spPr/>
    </dgm:pt>
    <dgm:pt modelId="{5E0472E5-4542-4567-9464-0BB53D8ADADF}" type="pres">
      <dgm:prSet presAssocID="{375B8A33-820B-4FCF-B0CF-3880CB42B306}" presName="parTxOnlySpace" presStyleCnt="0"/>
      <dgm:spPr/>
    </dgm:pt>
    <dgm:pt modelId="{1F6740A6-0466-4F35-A7CE-1EA0CF40CDCF}" type="pres">
      <dgm:prSet presAssocID="{9345F6E1-5AFD-4913-967B-367CA03306AD}" presName="parTxOnly" presStyleLbl="node1" presStyleIdx="4" presStyleCnt="6">
        <dgm:presLayoutVars>
          <dgm:chMax val="0"/>
          <dgm:chPref val="0"/>
          <dgm:bulletEnabled val="1"/>
        </dgm:presLayoutVars>
      </dgm:prSet>
      <dgm:spPr/>
    </dgm:pt>
    <dgm:pt modelId="{D3761AE7-5B63-433D-A355-67AB112D9DAE}" type="pres">
      <dgm:prSet presAssocID="{35D8D25C-7C8C-4FCC-A547-6E75A85E8C7A}" presName="parTxOnlySpace" presStyleCnt="0"/>
      <dgm:spPr/>
    </dgm:pt>
    <dgm:pt modelId="{2E843372-F609-41C5-A94D-4071029DD95B}" type="pres">
      <dgm:prSet presAssocID="{44F730A3-0D03-4379-9EB8-A4740D4696B0}" presName="parTxOnly" presStyleLbl="node1" presStyleIdx="5" presStyleCnt="6">
        <dgm:presLayoutVars>
          <dgm:chMax val="0"/>
          <dgm:chPref val="0"/>
          <dgm:bulletEnabled val="1"/>
        </dgm:presLayoutVars>
      </dgm:prSet>
      <dgm:spPr/>
    </dgm:pt>
  </dgm:ptLst>
  <dgm:cxnLst>
    <dgm:cxn modelId="{6EECE02B-919D-4822-BB54-5007CCC3F9BD}" type="presOf" srcId="{44F730A3-0D03-4379-9EB8-A4740D4696B0}" destId="{2E843372-F609-41C5-A94D-4071029DD95B}" srcOrd="0" destOrd="0" presId="urn:microsoft.com/office/officeart/2005/8/layout/chevron1"/>
    <dgm:cxn modelId="{E610044A-1D44-4724-A299-C34CD347FE66}" srcId="{60BE3B26-B346-476D-8F4B-ACEBAC2031A7}" destId="{A193DB44-8C70-4F5E-8B09-3A7191C58FA7}" srcOrd="0" destOrd="0" parTransId="{454146B7-B34D-4725-A4C1-3051C93CC2A0}" sibTransId="{53A83536-21EE-49D2-AC2D-AD59D038649A}"/>
    <dgm:cxn modelId="{997C820A-BE80-49E6-B1A4-D0620A253F0D}" srcId="{60BE3B26-B346-476D-8F4B-ACEBAC2031A7}" destId="{5F023C34-85A6-4B7A-A3C4-76A90B6BE2E9}" srcOrd="3" destOrd="0" parTransId="{D8784F24-61FD-412D-9C75-56696E30DF17}" sibTransId="{375B8A33-820B-4FCF-B0CF-3880CB42B306}"/>
    <dgm:cxn modelId="{4217BE37-2682-4D3A-8793-B30337091994}" type="presOf" srcId="{5F023C34-85A6-4B7A-A3C4-76A90B6BE2E9}" destId="{4E43A0BD-19A9-4D80-B2B6-37EEC50D2A36}" srcOrd="0" destOrd="0" presId="urn:microsoft.com/office/officeart/2005/8/layout/chevron1"/>
    <dgm:cxn modelId="{F64F793A-A3B6-4F5A-9BEF-3C238C8C169B}" type="presOf" srcId="{60BE3B26-B346-476D-8F4B-ACEBAC2031A7}" destId="{FB209622-6996-488E-B2D3-3B655A69F2F8}" srcOrd="0" destOrd="0" presId="urn:microsoft.com/office/officeart/2005/8/layout/chevron1"/>
    <dgm:cxn modelId="{9F17931E-0C2D-43FF-A19F-AA474A8DD648}" srcId="{60BE3B26-B346-476D-8F4B-ACEBAC2031A7}" destId="{AA68B8E9-F3A0-4347-B88D-214582BD4640}" srcOrd="2" destOrd="0" parTransId="{7E314AD7-7A38-4350-9AB1-86CCCB588827}" sibTransId="{17116DCB-67C2-4202-B40C-A5440040B385}"/>
    <dgm:cxn modelId="{36B978A5-D6F2-4EFA-A23C-3DD981E4525B}" type="presOf" srcId="{9345F6E1-5AFD-4913-967B-367CA03306AD}" destId="{1F6740A6-0466-4F35-A7CE-1EA0CF40CDCF}" srcOrd="0" destOrd="0" presId="urn:microsoft.com/office/officeart/2005/8/layout/chevron1"/>
    <dgm:cxn modelId="{6B4803A7-C071-4E1C-8F77-A0327DC0153D}" type="presOf" srcId="{AA68B8E9-F3A0-4347-B88D-214582BD4640}" destId="{BB5B9DE6-2168-4ABC-B91A-9D7804C4B578}" srcOrd="0" destOrd="0" presId="urn:microsoft.com/office/officeart/2005/8/layout/chevron1"/>
    <dgm:cxn modelId="{C2E83E55-8DFC-440A-8319-66A5A75A0083}" type="presOf" srcId="{46C14649-F9E9-40EE-8F24-399A95F09421}" destId="{C89F342A-7581-4D69-A09F-41012935E86B}" srcOrd="0" destOrd="0" presId="urn:microsoft.com/office/officeart/2005/8/layout/chevron1"/>
    <dgm:cxn modelId="{4CEA8258-8C73-4D31-AA2D-F17DC6D1DF87}" srcId="{60BE3B26-B346-476D-8F4B-ACEBAC2031A7}" destId="{9345F6E1-5AFD-4913-967B-367CA03306AD}" srcOrd="4" destOrd="0" parTransId="{84262EB4-DB7A-448D-92C8-02E0DA2064CC}" sibTransId="{35D8D25C-7C8C-4FCC-A547-6E75A85E8C7A}"/>
    <dgm:cxn modelId="{680BF6EE-04C0-4816-B18B-2980FF800CA7}" srcId="{60BE3B26-B346-476D-8F4B-ACEBAC2031A7}" destId="{44F730A3-0D03-4379-9EB8-A4740D4696B0}" srcOrd="5" destOrd="0" parTransId="{2F558269-5CA1-4162-AEEA-03C101FAED95}" sibTransId="{55E0AA48-8032-4744-A7BB-D8340706935E}"/>
    <dgm:cxn modelId="{0A5DEF33-733A-4DBE-AFE4-0B6A16958350}" type="presOf" srcId="{A193DB44-8C70-4F5E-8B09-3A7191C58FA7}" destId="{2ED2E763-D9C4-4CC6-A595-5043E46178D9}" srcOrd="0" destOrd="0" presId="urn:microsoft.com/office/officeart/2005/8/layout/chevron1"/>
    <dgm:cxn modelId="{D2077F61-1ECD-4E2E-92B3-C22CD38ADB9B}" srcId="{60BE3B26-B346-476D-8F4B-ACEBAC2031A7}" destId="{46C14649-F9E9-40EE-8F24-399A95F09421}" srcOrd="1" destOrd="0" parTransId="{6C4DC80F-A42F-48DF-9161-52882C825466}" sibTransId="{56B412F8-7955-4B54-81EF-C46CA0E1A15F}"/>
    <dgm:cxn modelId="{243355FF-2EAB-4EAE-99B6-317D486B9BF2}" type="presParOf" srcId="{FB209622-6996-488E-B2D3-3B655A69F2F8}" destId="{2ED2E763-D9C4-4CC6-A595-5043E46178D9}" srcOrd="0" destOrd="0" presId="urn:microsoft.com/office/officeart/2005/8/layout/chevron1"/>
    <dgm:cxn modelId="{E6F0CB46-BC7C-40B9-8BB6-63DAFFCE8AD0}" type="presParOf" srcId="{FB209622-6996-488E-B2D3-3B655A69F2F8}" destId="{0AA0B4F7-50C0-4B4D-8591-0A5A44E2B609}" srcOrd="1" destOrd="0" presId="urn:microsoft.com/office/officeart/2005/8/layout/chevron1"/>
    <dgm:cxn modelId="{EB401774-E8F9-498F-B253-11306AA803E6}" type="presParOf" srcId="{FB209622-6996-488E-B2D3-3B655A69F2F8}" destId="{C89F342A-7581-4D69-A09F-41012935E86B}" srcOrd="2" destOrd="0" presId="urn:microsoft.com/office/officeart/2005/8/layout/chevron1"/>
    <dgm:cxn modelId="{F4BC8832-11AE-4011-8977-2706F1E64828}" type="presParOf" srcId="{FB209622-6996-488E-B2D3-3B655A69F2F8}" destId="{DE5B73C2-99F9-4538-88CC-9256C1AAB4FB}" srcOrd="3" destOrd="0" presId="urn:microsoft.com/office/officeart/2005/8/layout/chevron1"/>
    <dgm:cxn modelId="{B83362C4-AF50-47B3-A3E2-5668F911027F}" type="presParOf" srcId="{FB209622-6996-488E-B2D3-3B655A69F2F8}" destId="{BB5B9DE6-2168-4ABC-B91A-9D7804C4B578}" srcOrd="4" destOrd="0" presId="urn:microsoft.com/office/officeart/2005/8/layout/chevron1"/>
    <dgm:cxn modelId="{D7CBBEDC-AECF-413B-A306-BDABF253D0F1}" type="presParOf" srcId="{FB209622-6996-488E-B2D3-3B655A69F2F8}" destId="{603CEFC9-7DA4-4BFC-9DEB-01809F1BBB15}" srcOrd="5" destOrd="0" presId="urn:microsoft.com/office/officeart/2005/8/layout/chevron1"/>
    <dgm:cxn modelId="{171A8EB6-6F8E-4516-AABD-63DC3E71D68D}" type="presParOf" srcId="{FB209622-6996-488E-B2D3-3B655A69F2F8}" destId="{4E43A0BD-19A9-4D80-B2B6-37EEC50D2A36}" srcOrd="6" destOrd="0" presId="urn:microsoft.com/office/officeart/2005/8/layout/chevron1"/>
    <dgm:cxn modelId="{5CD7C588-0B12-47CE-AEDD-08734015303A}" type="presParOf" srcId="{FB209622-6996-488E-B2D3-3B655A69F2F8}" destId="{5E0472E5-4542-4567-9464-0BB53D8ADADF}" srcOrd="7" destOrd="0" presId="urn:microsoft.com/office/officeart/2005/8/layout/chevron1"/>
    <dgm:cxn modelId="{16C87EC8-640F-4EDF-8FD1-3A74FBB62C07}" type="presParOf" srcId="{FB209622-6996-488E-B2D3-3B655A69F2F8}" destId="{1F6740A6-0466-4F35-A7CE-1EA0CF40CDCF}" srcOrd="8" destOrd="0" presId="urn:microsoft.com/office/officeart/2005/8/layout/chevron1"/>
    <dgm:cxn modelId="{629D84FA-8A08-44F4-BABF-A3BCDF5B137B}" type="presParOf" srcId="{FB209622-6996-488E-B2D3-3B655A69F2F8}" destId="{D3761AE7-5B63-433D-A355-67AB112D9DAE}" srcOrd="9" destOrd="0" presId="urn:microsoft.com/office/officeart/2005/8/layout/chevron1"/>
    <dgm:cxn modelId="{58F20A6B-E9FE-4B07-AAF5-0CD1A513667A}" type="presParOf" srcId="{FB209622-6996-488E-B2D3-3B655A69F2F8}" destId="{2E843372-F609-41C5-A94D-4071029DD95B}" srcOrd="10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60BE3B26-B346-476D-8F4B-ACEBAC2031A7}" type="doc">
      <dgm:prSet loTypeId="urn:microsoft.com/office/officeart/2005/8/layout/chevron1" loCatId="process" qsTypeId="urn:microsoft.com/office/officeart/2005/8/quickstyle/simple1" qsCatId="simple" csTypeId="urn:microsoft.com/office/officeart/2005/8/colors/accent0_3" csCatId="mainScheme" phldr="1"/>
      <dgm:spPr/>
    </dgm:pt>
    <dgm:pt modelId="{A193DB44-8C70-4F5E-8B09-3A7191C58FA7}">
      <dgm:prSet phldrT="[Texte]"/>
      <dgm:spPr/>
      <dgm:t>
        <a:bodyPr/>
        <a:lstStyle/>
        <a:p>
          <a:r>
            <a:rPr lang="fr-FR"/>
            <a:t>Réception du flux après l'authentification réussie</a:t>
          </a:r>
        </a:p>
      </dgm:t>
    </dgm:pt>
    <dgm:pt modelId="{454146B7-B34D-4725-A4C1-3051C93CC2A0}" type="parTrans" cxnId="{E610044A-1D44-4724-A299-C34CD347FE66}">
      <dgm:prSet/>
      <dgm:spPr/>
      <dgm:t>
        <a:bodyPr/>
        <a:lstStyle/>
        <a:p>
          <a:endParaRPr lang="fr-FR"/>
        </a:p>
      </dgm:t>
    </dgm:pt>
    <dgm:pt modelId="{53A83536-21EE-49D2-AC2D-AD59D038649A}" type="sibTrans" cxnId="{E610044A-1D44-4724-A299-C34CD347FE66}">
      <dgm:prSet/>
      <dgm:spPr/>
      <dgm:t>
        <a:bodyPr/>
        <a:lstStyle/>
        <a:p>
          <a:endParaRPr lang="fr-FR"/>
        </a:p>
      </dgm:t>
    </dgm:pt>
    <dgm:pt modelId="{46C14649-F9E9-40EE-8F24-399A95F09421}">
      <dgm:prSet phldrT="[Texte]"/>
      <dgm:spPr/>
      <dgm:t>
        <a:bodyPr/>
        <a:lstStyle/>
        <a:p>
          <a:r>
            <a:rPr lang="fr-FR"/>
            <a:t>Déserialisation des éléments</a:t>
          </a:r>
        </a:p>
      </dgm:t>
    </dgm:pt>
    <dgm:pt modelId="{6C4DC80F-A42F-48DF-9161-52882C825466}" type="parTrans" cxnId="{D2077F61-1ECD-4E2E-92B3-C22CD38ADB9B}">
      <dgm:prSet/>
      <dgm:spPr/>
      <dgm:t>
        <a:bodyPr/>
        <a:lstStyle/>
        <a:p>
          <a:endParaRPr lang="fr-FR"/>
        </a:p>
      </dgm:t>
    </dgm:pt>
    <dgm:pt modelId="{56B412F8-7955-4B54-81EF-C46CA0E1A15F}" type="sibTrans" cxnId="{D2077F61-1ECD-4E2E-92B3-C22CD38ADB9B}">
      <dgm:prSet/>
      <dgm:spPr/>
      <dgm:t>
        <a:bodyPr/>
        <a:lstStyle/>
        <a:p>
          <a:endParaRPr lang="fr-FR"/>
        </a:p>
      </dgm:t>
    </dgm:pt>
    <dgm:pt modelId="{5F023C34-85A6-4B7A-A3C4-76A90B6BE2E9}">
      <dgm:prSet phldrT="[Texte]"/>
      <dgm:spPr/>
      <dgm:t>
        <a:bodyPr/>
        <a:lstStyle/>
        <a:p>
          <a:r>
            <a:rPr lang="fr-FR"/>
            <a:t>Création des objets Category</a:t>
          </a:r>
        </a:p>
      </dgm:t>
    </dgm:pt>
    <dgm:pt modelId="{D8784F24-61FD-412D-9C75-56696E30DF17}" type="parTrans" cxnId="{997C820A-BE80-49E6-B1A4-D0620A253F0D}">
      <dgm:prSet/>
      <dgm:spPr/>
      <dgm:t>
        <a:bodyPr/>
        <a:lstStyle/>
        <a:p>
          <a:endParaRPr lang="fr-FR"/>
        </a:p>
      </dgm:t>
    </dgm:pt>
    <dgm:pt modelId="{375B8A33-820B-4FCF-B0CF-3880CB42B306}" type="sibTrans" cxnId="{997C820A-BE80-49E6-B1A4-D0620A253F0D}">
      <dgm:prSet/>
      <dgm:spPr/>
      <dgm:t>
        <a:bodyPr/>
        <a:lstStyle/>
        <a:p>
          <a:endParaRPr lang="fr-FR"/>
        </a:p>
      </dgm:t>
    </dgm:pt>
    <dgm:pt modelId="{9345F6E1-5AFD-4913-967B-367CA03306AD}">
      <dgm:prSet phldrT="[Texte]"/>
      <dgm:spPr/>
      <dgm:t>
        <a:bodyPr/>
        <a:lstStyle/>
        <a:p>
          <a:r>
            <a:rPr lang="fr-FR"/>
            <a:t>Affichage de la liste des catégories dans l'application</a:t>
          </a:r>
        </a:p>
      </dgm:t>
    </dgm:pt>
    <dgm:pt modelId="{84262EB4-DB7A-448D-92C8-02E0DA2064CC}" type="parTrans" cxnId="{4CEA8258-8C73-4D31-AA2D-F17DC6D1DF87}">
      <dgm:prSet/>
      <dgm:spPr/>
      <dgm:t>
        <a:bodyPr/>
        <a:lstStyle/>
        <a:p>
          <a:endParaRPr lang="fr-FR"/>
        </a:p>
      </dgm:t>
    </dgm:pt>
    <dgm:pt modelId="{35D8D25C-7C8C-4FCC-A547-6E75A85E8C7A}" type="sibTrans" cxnId="{4CEA8258-8C73-4D31-AA2D-F17DC6D1DF87}">
      <dgm:prSet/>
      <dgm:spPr/>
      <dgm:t>
        <a:bodyPr/>
        <a:lstStyle/>
        <a:p>
          <a:endParaRPr lang="fr-FR"/>
        </a:p>
      </dgm:t>
    </dgm:pt>
    <dgm:pt modelId="{148C67BC-239C-49B6-AD47-A9CDAF945610}">
      <dgm:prSet phldrT="[Texte]"/>
      <dgm:spPr/>
      <dgm:t>
        <a:bodyPr/>
        <a:lstStyle/>
        <a:p>
          <a:r>
            <a:rPr lang="fr-FR"/>
            <a:t>Stockage en base de données locales</a:t>
          </a:r>
        </a:p>
      </dgm:t>
    </dgm:pt>
    <dgm:pt modelId="{72FB903C-78D0-4185-9312-D272AFACE75E}" type="parTrans" cxnId="{44C28C4D-95D9-4DE6-96BE-8892D2E00153}">
      <dgm:prSet/>
      <dgm:spPr/>
      <dgm:t>
        <a:bodyPr/>
        <a:lstStyle/>
        <a:p>
          <a:endParaRPr lang="fr-FR"/>
        </a:p>
      </dgm:t>
    </dgm:pt>
    <dgm:pt modelId="{638DEBE3-D785-4CD8-9899-724C0240F56F}" type="sibTrans" cxnId="{44C28C4D-95D9-4DE6-96BE-8892D2E00153}">
      <dgm:prSet/>
      <dgm:spPr/>
      <dgm:t>
        <a:bodyPr/>
        <a:lstStyle/>
        <a:p>
          <a:endParaRPr lang="fr-FR"/>
        </a:p>
      </dgm:t>
    </dgm:pt>
    <dgm:pt modelId="{FB209622-6996-488E-B2D3-3B655A69F2F8}" type="pres">
      <dgm:prSet presAssocID="{60BE3B26-B346-476D-8F4B-ACEBAC2031A7}" presName="Name0" presStyleCnt="0">
        <dgm:presLayoutVars>
          <dgm:dir/>
          <dgm:animLvl val="lvl"/>
          <dgm:resizeHandles val="exact"/>
        </dgm:presLayoutVars>
      </dgm:prSet>
      <dgm:spPr/>
    </dgm:pt>
    <dgm:pt modelId="{2ED2E763-D9C4-4CC6-A595-5043E46178D9}" type="pres">
      <dgm:prSet presAssocID="{A193DB44-8C70-4F5E-8B09-3A7191C58FA7}" presName="parTxOnly" presStyleLbl="node1" presStyleIdx="0" presStyleCnt="5">
        <dgm:presLayoutVars>
          <dgm:chMax val="0"/>
          <dgm:chPref val="0"/>
          <dgm:bulletEnabled val="1"/>
        </dgm:presLayoutVars>
      </dgm:prSet>
      <dgm:spPr/>
    </dgm:pt>
    <dgm:pt modelId="{0AA0B4F7-50C0-4B4D-8591-0A5A44E2B609}" type="pres">
      <dgm:prSet presAssocID="{53A83536-21EE-49D2-AC2D-AD59D038649A}" presName="parTxOnlySpace" presStyleCnt="0"/>
      <dgm:spPr/>
    </dgm:pt>
    <dgm:pt modelId="{C89F342A-7581-4D69-A09F-41012935E86B}" type="pres">
      <dgm:prSet presAssocID="{46C14649-F9E9-40EE-8F24-399A95F09421}" presName="parTxOnly" presStyleLbl="node1" presStyleIdx="1" presStyleCnt="5">
        <dgm:presLayoutVars>
          <dgm:chMax val="0"/>
          <dgm:chPref val="0"/>
          <dgm:bulletEnabled val="1"/>
        </dgm:presLayoutVars>
      </dgm:prSet>
      <dgm:spPr/>
    </dgm:pt>
    <dgm:pt modelId="{DE5B73C2-99F9-4538-88CC-9256C1AAB4FB}" type="pres">
      <dgm:prSet presAssocID="{56B412F8-7955-4B54-81EF-C46CA0E1A15F}" presName="parTxOnlySpace" presStyleCnt="0"/>
      <dgm:spPr/>
    </dgm:pt>
    <dgm:pt modelId="{4E43A0BD-19A9-4D80-B2B6-37EEC50D2A36}" type="pres">
      <dgm:prSet presAssocID="{5F023C34-85A6-4B7A-A3C4-76A90B6BE2E9}" presName="parTxOnly" presStyleLbl="node1" presStyleIdx="2" presStyleCnt="5">
        <dgm:presLayoutVars>
          <dgm:chMax val="0"/>
          <dgm:chPref val="0"/>
          <dgm:bulletEnabled val="1"/>
        </dgm:presLayoutVars>
      </dgm:prSet>
      <dgm:spPr/>
    </dgm:pt>
    <dgm:pt modelId="{5E0472E5-4542-4567-9464-0BB53D8ADADF}" type="pres">
      <dgm:prSet presAssocID="{375B8A33-820B-4FCF-B0CF-3880CB42B306}" presName="parTxOnlySpace" presStyleCnt="0"/>
      <dgm:spPr/>
    </dgm:pt>
    <dgm:pt modelId="{1BBB9837-92BC-495A-AC3F-8C1A1545DF03}" type="pres">
      <dgm:prSet presAssocID="{148C67BC-239C-49B6-AD47-A9CDAF945610}" presName="parTxOnly" presStyleLbl="node1" presStyleIdx="3" presStyleCnt="5">
        <dgm:presLayoutVars>
          <dgm:chMax val="0"/>
          <dgm:chPref val="0"/>
          <dgm:bulletEnabled val="1"/>
        </dgm:presLayoutVars>
      </dgm:prSet>
      <dgm:spPr/>
    </dgm:pt>
    <dgm:pt modelId="{E2ED3DFC-A08C-429A-B4CB-D1430B52A8FC}" type="pres">
      <dgm:prSet presAssocID="{638DEBE3-D785-4CD8-9899-724C0240F56F}" presName="parTxOnlySpace" presStyleCnt="0"/>
      <dgm:spPr/>
    </dgm:pt>
    <dgm:pt modelId="{1F6740A6-0466-4F35-A7CE-1EA0CF40CDCF}" type="pres">
      <dgm:prSet presAssocID="{9345F6E1-5AFD-4913-967B-367CA03306AD}" presName="parTxOnly" presStyleLbl="node1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E610044A-1D44-4724-A299-C34CD347FE66}" srcId="{60BE3B26-B346-476D-8F4B-ACEBAC2031A7}" destId="{A193DB44-8C70-4F5E-8B09-3A7191C58FA7}" srcOrd="0" destOrd="0" parTransId="{454146B7-B34D-4725-A4C1-3051C93CC2A0}" sibTransId="{53A83536-21EE-49D2-AC2D-AD59D038649A}"/>
    <dgm:cxn modelId="{997C820A-BE80-49E6-B1A4-D0620A253F0D}" srcId="{60BE3B26-B346-476D-8F4B-ACEBAC2031A7}" destId="{5F023C34-85A6-4B7A-A3C4-76A90B6BE2E9}" srcOrd="2" destOrd="0" parTransId="{D8784F24-61FD-412D-9C75-56696E30DF17}" sibTransId="{375B8A33-820B-4FCF-B0CF-3880CB42B306}"/>
    <dgm:cxn modelId="{4217BE37-2682-4D3A-8793-B30337091994}" type="presOf" srcId="{5F023C34-85A6-4B7A-A3C4-76A90B6BE2E9}" destId="{4E43A0BD-19A9-4D80-B2B6-37EEC50D2A36}" srcOrd="0" destOrd="0" presId="urn:microsoft.com/office/officeart/2005/8/layout/chevron1"/>
    <dgm:cxn modelId="{F64F793A-A3B6-4F5A-9BEF-3C238C8C169B}" type="presOf" srcId="{60BE3B26-B346-476D-8F4B-ACEBAC2031A7}" destId="{FB209622-6996-488E-B2D3-3B655A69F2F8}" srcOrd="0" destOrd="0" presId="urn:microsoft.com/office/officeart/2005/8/layout/chevron1"/>
    <dgm:cxn modelId="{36B978A5-D6F2-4EFA-A23C-3DD981E4525B}" type="presOf" srcId="{9345F6E1-5AFD-4913-967B-367CA03306AD}" destId="{1F6740A6-0466-4F35-A7CE-1EA0CF40CDCF}" srcOrd="0" destOrd="0" presId="urn:microsoft.com/office/officeart/2005/8/layout/chevron1"/>
    <dgm:cxn modelId="{C2E83E55-8DFC-440A-8319-66A5A75A0083}" type="presOf" srcId="{46C14649-F9E9-40EE-8F24-399A95F09421}" destId="{C89F342A-7581-4D69-A09F-41012935E86B}" srcOrd="0" destOrd="0" presId="urn:microsoft.com/office/officeart/2005/8/layout/chevron1"/>
    <dgm:cxn modelId="{6665D127-0FB2-4584-B9AD-93BE7FBA1C93}" type="presOf" srcId="{148C67BC-239C-49B6-AD47-A9CDAF945610}" destId="{1BBB9837-92BC-495A-AC3F-8C1A1545DF03}" srcOrd="0" destOrd="0" presId="urn:microsoft.com/office/officeart/2005/8/layout/chevron1"/>
    <dgm:cxn modelId="{4CEA8258-8C73-4D31-AA2D-F17DC6D1DF87}" srcId="{60BE3B26-B346-476D-8F4B-ACEBAC2031A7}" destId="{9345F6E1-5AFD-4913-967B-367CA03306AD}" srcOrd="4" destOrd="0" parTransId="{84262EB4-DB7A-448D-92C8-02E0DA2064CC}" sibTransId="{35D8D25C-7C8C-4FCC-A547-6E75A85E8C7A}"/>
    <dgm:cxn modelId="{44C28C4D-95D9-4DE6-96BE-8892D2E00153}" srcId="{60BE3B26-B346-476D-8F4B-ACEBAC2031A7}" destId="{148C67BC-239C-49B6-AD47-A9CDAF945610}" srcOrd="3" destOrd="0" parTransId="{72FB903C-78D0-4185-9312-D272AFACE75E}" sibTransId="{638DEBE3-D785-4CD8-9899-724C0240F56F}"/>
    <dgm:cxn modelId="{0A5DEF33-733A-4DBE-AFE4-0B6A16958350}" type="presOf" srcId="{A193DB44-8C70-4F5E-8B09-3A7191C58FA7}" destId="{2ED2E763-D9C4-4CC6-A595-5043E46178D9}" srcOrd="0" destOrd="0" presId="urn:microsoft.com/office/officeart/2005/8/layout/chevron1"/>
    <dgm:cxn modelId="{D2077F61-1ECD-4E2E-92B3-C22CD38ADB9B}" srcId="{60BE3B26-B346-476D-8F4B-ACEBAC2031A7}" destId="{46C14649-F9E9-40EE-8F24-399A95F09421}" srcOrd="1" destOrd="0" parTransId="{6C4DC80F-A42F-48DF-9161-52882C825466}" sibTransId="{56B412F8-7955-4B54-81EF-C46CA0E1A15F}"/>
    <dgm:cxn modelId="{243355FF-2EAB-4EAE-99B6-317D486B9BF2}" type="presParOf" srcId="{FB209622-6996-488E-B2D3-3B655A69F2F8}" destId="{2ED2E763-D9C4-4CC6-A595-5043E46178D9}" srcOrd="0" destOrd="0" presId="urn:microsoft.com/office/officeart/2005/8/layout/chevron1"/>
    <dgm:cxn modelId="{E6F0CB46-BC7C-40B9-8BB6-63DAFFCE8AD0}" type="presParOf" srcId="{FB209622-6996-488E-B2D3-3B655A69F2F8}" destId="{0AA0B4F7-50C0-4B4D-8591-0A5A44E2B609}" srcOrd="1" destOrd="0" presId="urn:microsoft.com/office/officeart/2005/8/layout/chevron1"/>
    <dgm:cxn modelId="{EB401774-E8F9-498F-B253-11306AA803E6}" type="presParOf" srcId="{FB209622-6996-488E-B2D3-3B655A69F2F8}" destId="{C89F342A-7581-4D69-A09F-41012935E86B}" srcOrd="2" destOrd="0" presId="urn:microsoft.com/office/officeart/2005/8/layout/chevron1"/>
    <dgm:cxn modelId="{F4BC8832-11AE-4011-8977-2706F1E64828}" type="presParOf" srcId="{FB209622-6996-488E-B2D3-3B655A69F2F8}" destId="{DE5B73C2-99F9-4538-88CC-9256C1AAB4FB}" srcOrd="3" destOrd="0" presId="urn:microsoft.com/office/officeart/2005/8/layout/chevron1"/>
    <dgm:cxn modelId="{171A8EB6-6F8E-4516-AABD-63DC3E71D68D}" type="presParOf" srcId="{FB209622-6996-488E-B2D3-3B655A69F2F8}" destId="{4E43A0BD-19A9-4D80-B2B6-37EEC50D2A36}" srcOrd="4" destOrd="0" presId="urn:microsoft.com/office/officeart/2005/8/layout/chevron1"/>
    <dgm:cxn modelId="{5CD7C588-0B12-47CE-AEDD-08734015303A}" type="presParOf" srcId="{FB209622-6996-488E-B2D3-3B655A69F2F8}" destId="{5E0472E5-4542-4567-9464-0BB53D8ADADF}" srcOrd="5" destOrd="0" presId="urn:microsoft.com/office/officeart/2005/8/layout/chevron1"/>
    <dgm:cxn modelId="{67717B21-0CD0-4BA0-B699-498C42DA34AE}" type="presParOf" srcId="{FB209622-6996-488E-B2D3-3B655A69F2F8}" destId="{1BBB9837-92BC-495A-AC3F-8C1A1545DF03}" srcOrd="6" destOrd="0" presId="urn:microsoft.com/office/officeart/2005/8/layout/chevron1"/>
    <dgm:cxn modelId="{6D783E4D-1BB4-44BA-92B8-7AF56D423366}" type="presParOf" srcId="{FB209622-6996-488E-B2D3-3B655A69F2F8}" destId="{E2ED3DFC-A08C-429A-B4CB-D1430B52A8FC}" srcOrd="7" destOrd="0" presId="urn:microsoft.com/office/officeart/2005/8/layout/chevron1"/>
    <dgm:cxn modelId="{16C87EC8-640F-4EDF-8FD1-3A74FBB62C07}" type="presParOf" srcId="{FB209622-6996-488E-B2D3-3B655A69F2F8}" destId="{1F6740A6-0466-4F35-A7CE-1EA0CF40CDCF}" srcOrd="8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59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60BE3B26-B346-476D-8F4B-ACEBAC2031A7}" type="doc">
      <dgm:prSet loTypeId="urn:microsoft.com/office/officeart/2005/8/layout/chevron1" loCatId="process" qsTypeId="urn:microsoft.com/office/officeart/2005/8/quickstyle/simple1" qsCatId="simple" csTypeId="urn:microsoft.com/office/officeart/2005/8/colors/accent0_3" csCatId="mainScheme" phldr="1"/>
      <dgm:spPr/>
    </dgm:pt>
    <dgm:pt modelId="{A193DB44-8C70-4F5E-8B09-3A7191C58FA7}">
      <dgm:prSet phldrT="[Texte]"/>
      <dgm:spPr/>
      <dgm:t>
        <a:bodyPr/>
        <a:lstStyle/>
        <a:p>
          <a:r>
            <a:rPr lang="fr-FR"/>
            <a:t>Réception du flux après l'authentification réussie</a:t>
          </a:r>
        </a:p>
      </dgm:t>
    </dgm:pt>
    <dgm:pt modelId="{454146B7-B34D-4725-A4C1-3051C93CC2A0}" type="parTrans" cxnId="{E610044A-1D44-4724-A299-C34CD347FE66}">
      <dgm:prSet/>
      <dgm:spPr/>
      <dgm:t>
        <a:bodyPr/>
        <a:lstStyle/>
        <a:p>
          <a:endParaRPr lang="fr-FR"/>
        </a:p>
      </dgm:t>
    </dgm:pt>
    <dgm:pt modelId="{53A83536-21EE-49D2-AC2D-AD59D038649A}" type="sibTrans" cxnId="{E610044A-1D44-4724-A299-C34CD347FE66}">
      <dgm:prSet/>
      <dgm:spPr/>
      <dgm:t>
        <a:bodyPr/>
        <a:lstStyle/>
        <a:p>
          <a:endParaRPr lang="fr-FR"/>
        </a:p>
      </dgm:t>
    </dgm:pt>
    <dgm:pt modelId="{46C14649-F9E9-40EE-8F24-399A95F09421}">
      <dgm:prSet phldrT="[Texte]"/>
      <dgm:spPr/>
      <dgm:t>
        <a:bodyPr/>
        <a:lstStyle/>
        <a:p>
          <a:r>
            <a:rPr lang="fr-FR"/>
            <a:t>Déserialisation des éléments</a:t>
          </a:r>
        </a:p>
      </dgm:t>
    </dgm:pt>
    <dgm:pt modelId="{6C4DC80F-A42F-48DF-9161-52882C825466}" type="parTrans" cxnId="{D2077F61-1ECD-4E2E-92B3-C22CD38ADB9B}">
      <dgm:prSet/>
      <dgm:spPr/>
      <dgm:t>
        <a:bodyPr/>
        <a:lstStyle/>
        <a:p>
          <a:endParaRPr lang="fr-FR"/>
        </a:p>
      </dgm:t>
    </dgm:pt>
    <dgm:pt modelId="{56B412F8-7955-4B54-81EF-C46CA0E1A15F}" type="sibTrans" cxnId="{D2077F61-1ECD-4E2E-92B3-C22CD38ADB9B}">
      <dgm:prSet/>
      <dgm:spPr/>
      <dgm:t>
        <a:bodyPr/>
        <a:lstStyle/>
        <a:p>
          <a:endParaRPr lang="fr-FR"/>
        </a:p>
      </dgm:t>
    </dgm:pt>
    <dgm:pt modelId="{5F023C34-85A6-4B7A-A3C4-76A90B6BE2E9}">
      <dgm:prSet phldrT="[Texte]"/>
      <dgm:spPr/>
      <dgm:t>
        <a:bodyPr/>
        <a:lstStyle/>
        <a:p>
          <a:r>
            <a:rPr lang="fr-FR"/>
            <a:t>Création des objets Category</a:t>
          </a:r>
        </a:p>
      </dgm:t>
    </dgm:pt>
    <dgm:pt modelId="{D8784F24-61FD-412D-9C75-56696E30DF17}" type="parTrans" cxnId="{997C820A-BE80-49E6-B1A4-D0620A253F0D}">
      <dgm:prSet/>
      <dgm:spPr/>
      <dgm:t>
        <a:bodyPr/>
        <a:lstStyle/>
        <a:p>
          <a:endParaRPr lang="fr-FR"/>
        </a:p>
      </dgm:t>
    </dgm:pt>
    <dgm:pt modelId="{375B8A33-820B-4FCF-B0CF-3880CB42B306}" type="sibTrans" cxnId="{997C820A-BE80-49E6-B1A4-D0620A253F0D}">
      <dgm:prSet/>
      <dgm:spPr/>
      <dgm:t>
        <a:bodyPr/>
        <a:lstStyle/>
        <a:p>
          <a:endParaRPr lang="fr-FR"/>
        </a:p>
      </dgm:t>
    </dgm:pt>
    <dgm:pt modelId="{9345F6E1-5AFD-4913-967B-367CA03306AD}">
      <dgm:prSet phldrT="[Texte]"/>
      <dgm:spPr/>
      <dgm:t>
        <a:bodyPr/>
        <a:lstStyle/>
        <a:p>
          <a:r>
            <a:rPr lang="fr-FR"/>
            <a:t>Affichage de la liste des catégories dans l'application</a:t>
          </a:r>
        </a:p>
      </dgm:t>
    </dgm:pt>
    <dgm:pt modelId="{84262EB4-DB7A-448D-92C8-02E0DA2064CC}" type="parTrans" cxnId="{4CEA8258-8C73-4D31-AA2D-F17DC6D1DF87}">
      <dgm:prSet/>
      <dgm:spPr/>
      <dgm:t>
        <a:bodyPr/>
        <a:lstStyle/>
        <a:p>
          <a:endParaRPr lang="fr-FR"/>
        </a:p>
      </dgm:t>
    </dgm:pt>
    <dgm:pt modelId="{35D8D25C-7C8C-4FCC-A547-6E75A85E8C7A}" type="sibTrans" cxnId="{4CEA8258-8C73-4D31-AA2D-F17DC6D1DF87}">
      <dgm:prSet/>
      <dgm:spPr/>
      <dgm:t>
        <a:bodyPr/>
        <a:lstStyle/>
        <a:p>
          <a:endParaRPr lang="fr-FR"/>
        </a:p>
      </dgm:t>
    </dgm:pt>
    <dgm:pt modelId="{148C67BC-239C-49B6-AD47-A9CDAF945610}">
      <dgm:prSet phldrT="[Texte]"/>
      <dgm:spPr/>
      <dgm:t>
        <a:bodyPr/>
        <a:lstStyle/>
        <a:p>
          <a:r>
            <a:rPr lang="fr-FR"/>
            <a:t>Stockage en base de données locales</a:t>
          </a:r>
        </a:p>
      </dgm:t>
    </dgm:pt>
    <dgm:pt modelId="{72FB903C-78D0-4185-9312-D272AFACE75E}" type="parTrans" cxnId="{44C28C4D-95D9-4DE6-96BE-8892D2E00153}">
      <dgm:prSet/>
      <dgm:spPr/>
      <dgm:t>
        <a:bodyPr/>
        <a:lstStyle/>
        <a:p>
          <a:endParaRPr lang="fr-FR"/>
        </a:p>
      </dgm:t>
    </dgm:pt>
    <dgm:pt modelId="{638DEBE3-D785-4CD8-9899-724C0240F56F}" type="sibTrans" cxnId="{44C28C4D-95D9-4DE6-96BE-8892D2E00153}">
      <dgm:prSet/>
      <dgm:spPr/>
      <dgm:t>
        <a:bodyPr/>
        <a:lstStyle/>
        <a:p>
          <a:endParaRPr lang="fr-FR"/>
        </a:p>
      </dgm:t>
    </dgm:pt>
    <dgm:pt modelId="{FB209622-6996-488E-B2D3-3B655A69F2F8}" type="pres">
      <dgm:prSet presAssocID="{60BE3B26-B346-476D-8F4B-ACEBAC2031A7}" presName="Name0" presStyleCnt="0">
        <dgm:presLayoutVars>
          <dgm:dir/>
          <dgm:animLvl val="lvl"/>
          <dgm:resizeHandles val="exact"/>
        </dgm:presLayoutVars>
      </dgm:prSet>
      <dgm:spPr/>
    </dgm:pt>
    <dgm:pt modelId="{2ED2E763-D9C4-4CC6-A595-5043E46178D9}" type="pres">
      <dgm:prSet presAssocID="{A193DB44-8C70-4F5E-8B09-3A7191C58FA7}" presName="parTxOnly" presStyleLbl="node1" presStyleIdx="0" presStyleCnt="5">
        <dgm:presLayoutVars>
          <dgm:chMax val="0"/>
          <dgm:chPref val="0"/>
          <dgm:bulletEnabled val="1"/>
        </dgm:presLayoutVars>
      </dgm:prSet>
      <dgm:spPr/>
    </dgm:pt>
    <dgm:pt modelId="{0AA0B4F7-50C0-4B4D-8591-0A5A44E2B609}" type="pres">
      <dgm:prSet presAssocID="{53A83536-21EE-49D2-AC2D-AD59D038649A}" presName="parTxOnlySpace" presStyleCnt="0"/>
      <dgm:spPr/>
    </dgm:pt>
    <dgm:pt modelId="{C89F342A-7581-4D69-A09F-41012935E86B}" type="pres">
      <dgm:prSet presAssocID="{46C14649-F9E9-40EE-8F24-399A95F09421}" presName="parTxOnly" presStyleLbl="node1" presStyleIdx="1" presStyleCnt="5">
        <dgm:presLayoutVars>
          <dgm:chMax val="0"/>
          <dgm:chPref val="0"/>
          <dgm:bulletEnabled val="1"/>
        </dgm:presLayoutVars>
      </dgm:prSet>
      <dgm:spPr/>
    </dgm:pt>
    <dgm:pt modelId="{DE5B73C2-99F9-4538-88CC-9256C1AAB4FB}" type="pres">
      <dgm:prSet presAssocID="{56B412F8-7955-4B54-81EF-C46CA0E1A15F}" presName="parTxOnlySpace" presStyleCnt="0"/>
      <dgm:spPr/>
    </dgm:pt>
    <dgm:pt modelId="{4E43A0BD-19A9-4D80-B2B6-37EEC50D2A36}" type="pres">
      <dgm:prSet presAssocID="{5F023C34-85A6-4B7A-A3C4-76A90B6BE2E9}" presName="parTxOnly" presStyleLbl="node1" presStyleIdx="2" presStyleCnt="5">
        <dgm:presLayoutVars>
          <dgm:chMax val="0"/>
          <dgm:chPref val="0"/>
          <dgm:bulletEnabled val="1"/>
        </dgm:presLayoutVars>
      </dgm:prSet>
      <dgm:spPr/>
    </dgm:pt>
    <dgm:pt modelId="{5E0472E5-4542-4567-9464-0BB53D8ADADF}" type="pres">
      <dgm:prSet presAssocID="{375B8A33-820B-4FCF-B0CF-3880CB42B306}" presName="parTxOnlySpace" presStyleCnt="0"/>
      <dgm:spPr/>
    </dgm:pt>
    <dgm:pt modelId="{1BBB9837-92BC-495A-AC3F-8C1A1545DF03}" type="pres">
      <dgm:prSet presAssocID="{148C67BC-239C-49B6-AD47-A9CDAF945610}" presName="parTxOnly" presStyleLbl="node1" presStyleIdx="3" presStyleCnt="5">
        <dgm:presLayoutVars>
          <dgm:chMax val="0"/>
          <dgm:chPref val="0"/>
          <dgm:bulletEnabled val="1"/>
        </dgm:presLayoutVars>
      </dgm:prSet>
      <dgm:spPr/>
    </dgm:pt>
    <dgm:pt modelId="{E2ED3DFC-A08C-429A-B4CB-D1430B52A8FC}" type="pres">
      <dgm:prSet presAssocID="{638DEBE3-D785-4CD8-9899-724C0240F56F}" presName="parTxOnlySpace" presStyleCnt="0"/>
      <dgm:spPr/>
    </dgm:pt>
    <dgm:pt modelId="{1F6740A6-0466-4F35-A7CE-1EA0CF40CDCF}" type="pres">
      <dgm:prSet presAssocID="{9345F6E1-5AFD-4913-967B-367CA03306AD}" presName="parTxOnly" presStyleLbl="node1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E610044A-1D44-4724-A299-C34CD347FE66}" srcId="{60BE3B26-B346-476D-8F4B-ACEBAC2031A7}" destId="{A193DB44-8C70-4F5E-8B09-3A7191C58FA7}" srcOrd="0" destOrd="0" parTransId="{454146B7-B34D-4725-A4C1-3051C93CC2A0}" sibTransId="{53A83536-21EE-49D2-AC2D-AD59D038649A}"/>
    <dgm:cxn modelId="{997C820A-BE80-49E6-B1A4-D0620A253F0D}" srcId="{60BE3B26-B346-476D-8F4B-ACEBAC2031A7}" destId="{5F023C34-85A6-4B7A-A3C4-76A90B6BE2E9}" srcOrd="2" destOrd="0" parTransId="{D8784F24-61FD-412D-9C75-56696E30DF17}" sibTransId="{375B8A33-820B-4FCF-B0CF-3880CB42B306}"/>
    <dgm:cxn modelId="{4217BE37-2682-4D3A-8793-B30337091994}" type="presOf" srcId="{5F023C34-85A6-4B7A-A3C4-76A90B6BE2E9}" destId="{4E43A0BD-19A9-4D80-B2B6-37EEC50D2A36}" srcOrd="0" destOrd="0" presId="urn:microsoft.com/office/officeart/2005/8/layout/chevron1"/>
    <dgm:cxn modelId="{F64F793A-A3B6-4F5A-9BEF-3C238C8C169B}" type="presOf" srcId="{60BE3B26-B346-476D-8F4B-ACEBAC2031A7}" destId="{FB209622-6996-488E-B2D3-3B655A69F2F8}" srcOrd="0" destOrd="0" presId="urn:microsoft.com/office/officeart/2005/8/layout/chevron1"/>
    <dgm:cxn modelId="{36B978A5-D6F2-4EFA-A23C-3DD981E4525B}" type="presOf" srcId="{9345F6E1-5AFD-4913-967B-367CA03306AD}" destId="{1F6740A6-0466-4F35-A7CE-1EA0CF40CDCF}" srcOrd="0" destOrd="0" presId="urn:microsoft.com/office/officeart/2005/8/layout/chevron1"/>
    <dgm:cxn modelId="{C2E83E55-8DFC-440A-8319-66A5A75A0083}" type="presOf" srcId="{46C14649-F9E9-40EE-8F24-399A95F09421}" destId="{C89F342A-7581-4D69-A09F-41012935E86B}" srcOrd="0" destOrd="0" presId="urn:microsoft.com/office/officeart/2005/8/layout/chevron1"/>
    <dgm:cxn modelId="{6665D127-0FB2-4584-B9AD-93BE7FBA1C93}" type="presOf" srcId="{148C67BC-239C-49B6-AD47-A9CDAF945610}" destId="{1BBB9837-92BC-495A-AC3F-8C1A1545DF03}" srcOrd="0" destOrd="0" presId="urn:microsoft.com/office/officeart/2005/8/layout/chevron1"/>
    <dgm:cxn modelId="{4CEA8258-8C73-4D31-AA2D-F17DC6D1DF87}" srcId="{60BE3B26-B346-476D-8F4B-ACEBAC2031A7}" destId="{9345F6E1-5AFD-4913-967B-367CA03306AD}" srcOrd="4" destOrd="0" parTransId="{84262EB4-DB7A-448D-92C8-02E0DA2064CC}" sibTransId="{35D8D25C-7C8C-4FCC-A547-6E75A85E8C7A}"/>
    <dgm:cxn modelId="{44C28C4D-95D9-4DE6-96BE-8892D2E00153}" srcId="{60BE3B26-B346-476D-8F4B-ACEBAC2031A7}" destId="{148C67BC-239C-49B6-AD47-A9CDAF945610}" srcOrd="3" destOrd="0" parTransId="{72FB903C-78D0-4185-9312-D272AFACE75E}" sibTransId="{638DEBE3-D785-4CD8-9899-724C0240F56F}"/>
    <dgm:cxn modelId="{0A5DEF33-733A-4DBE-AFE4-0B6A16958350}" type="presOf" srcId="{A193DB44-8C70-4F5E-8B09-3A7191C58FA7}" destId="{2ED2E763-D9C4-4CC6-A595-5043E46178D9}" srcOrd="0" destOrd="0" presId="urn:microsoft.com/office/officeart/2005/8/layout/chevron1"/>
    <dgm:cxn modelId="{D2077F61-1ECD-4E2E-92B3-C22CD38ADB9B}" srcId="{60BE3B26-B346-476D-8F4B-ACEBAC2031A7}" destId="{46C14649-F9E9-40EE-8F24-399A95F09421}" srcOrd="1" destOrd="0" parTransId="{6C4DC80F-A42F-48DF-9161-52882C825466}" sibTransId="{56B412F8-7955-4B54-81EF-C46CA0E1A15F}"/>
    <dgm:cxn modelId="{243355FF-2EAB-4EAE-99B6-317D486B9BF2}" type="presParOf" srcId="{FB209622-6996-488E-B2D3-3B655A69F2F8}" destId="{2ED2E763-D9C4-4CC6-A595-5043E46178D9}" srcOrd="0" destOrd="0" presId="urn:microsoft.com/office/officeart/2005/8/layout/chevron1"/>
    <dgm:cxn modelId="{E6F0CB46-BC7C-40B9-8BB6-63DAFFCE8AD0}" type="presParOf" srcId="{FB209622-6996-488E-B2D3-3B655A69F2F8}" destId="{0AA0B4F7-50C0-4B4D-8591-0A5A44E2B609}" srcOrd="1" destOrd="0" presId="urn:microsoft.com/office/officeart/2005/8/layout/chevron1"/>
    <dgm:cxn modelId="{EB401774-E8F9-498F-B253-11306AA803E6}" type="presParOf" srcId="{FB209622-6996-488E-B2D3-3B655A69F2F8}" destId="{C89F342A-7581-4D69-A09F-41012935E86B}" srcOrd="2" destOrd="0" presId="urn:microsoft.com/office/officeart/2005/8/layout/chevron1"/>
    <dgm:cxn modelId="{F4BC8832-11AE-4011-8977-2706F1E64828}" type="presParOf" srcId="{FB209622-6996-488E-B2D3-3B655A69F2F8}" destId="{DE5B73C2-99F9-4538-88CC-9256C1AAB4FB}" srcOrd="3" destOrd="0" presId="urn:microsoft.com/office/officeart/2005/8/layout/chevron1"/>
    <dgm:cxn modelId="{171A8EB6-6F8E-4516-AABD-63DC3E71D68D}" type="presParOf" srcId="{FB209622-6996-488E-B2D3-3B655A69F2F8}" destId="{4E43A0BD-19A9-4D80-B2B6-37EEC50D2A36}" srcOrd="4" destOrd="0" presId="urn:microsoft.com/office/officeart/2005/8/layout/chevron1"/>
    <dgm:cxn modelId="{5CD7C588-0B12-47CE-AEDD-08734015303A}" type="presParOf" srcId="{FB209622-6996-488E-B2D3-3B655A69F2F8}" destId="{5E0472E5-4542-4567-9464-0BB53D8ADADF}" srcOrd="5" destOrd="0" presId="urn:microsoft.com/office/officeart/2005/8/layout/chevron1"/>
    <dgm:cxn modelId="{67717B21-0CD0-4BA0-B699-498C42DA34AE}" type="presParOf" srcId="{FB209622-6996-488E-B2D3-3B655A69F2F8}" destId="{1BBB9837-92BC-495A-AC3F-8C1A1545DF03}" srcOrd="6" destOrd="0" presId="urn:microsoft.com/office/officeart/2005/8/layout/chevron1"/>
    <dgm:cxn modelId="{6D783E4D-1BB4-44BA-92B8-7AF56D423366}" type="presParOf" srcId="{FB209622-6996-488E-B2D3-3B655A69F2F8}" destId="{E2ED3DFC-A08C-429A-B4CB-D1430B52A8FC}" srcOrd="7" destOrd="0" presId="urn:microsoft.com/office/officeart/2005/8/layout/chevron1"/>
    <dgm:cxn modelId="{16C87EC8-640F-4EDF-8FD1-3A74FBB62C07}" type="presParOf" srcId="{FB209622-6996-488E-B2D3-3B655A69F2F8}" destId="{1F6740A6-0466-4F35-A7CE-1EA0CF40CDCF}" srcOrd="8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6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60BE3B26-B346-476D-8F4B-ACEBAC2031A7}" type="doc">
      <dgm:prSet loTypeId="urn:microsoft.com/office/officeart/2005/8/layout/chevron1" loCatId="process" qsTypeId="urn:microsoft.com/office/officeart/2005/8/quickstyle/simple1" qsCatId="simple" csTypeId="urn:microsoft.com/office/officeart/2005/8/colors/accent0_3" csCatId="mainScheme" phldr="1"/>
      <dgm:spPr/>
    </dgm:pt>
    <dgm:pt modelId="{A193DB44-8C70-4F5E-8B09-3A7191C58FA7}">
      <dgm:prSet phldrT="[Texte]"/>
      <dgm:spPr/>
      <dgm:t>
        <a:bodyPr/>
        <a:lstStyle/>
        <a:p>
          <a:r>
            <a:rPr lang="fr-FR"/>
            <a:t>Envoie du flus resultat</a:t>
          </a:r>
        </a:p>
      </dgm:t>
    </dgm:pt>
    <dgm:pt modelId="{454146B7-B34D-4725-A4C1-3051C93CC2A0}" type="parTrans" cxnId="{E610044A-1D44-4724-A299-C34CD347FE66}">
      <dgm:prSet/>
      <dgm:spPr/>
      <dgm:t>
        <a:bodyPr/>
        <a:lstStyle/>
        <a:p>
          <a:endParaRPr lang="fr-FR"/>
        </a:p>
      </dgm:t>
    </dgm:pt>
    <dgm:pt modelId="{53A83536-21EE-49D2-AC2D-AD59D038649A}" type="sibTrans" cxnId="{E610044A-1D44-4724-A299-C34CD347FE66}">
      <dgm:prSet/>
      <dgm:spPr/>
      <dgm:t>
        <a:bodyPr/>
        <a:lstStyle/>
        <a:p>
          <a:endParaRPr lang="fr-FR"/>
        </a:p>
      </dgm:t>
    </dgm:pt>
    <dgm:pt modelId="{46C14649-F9E9-40EE-8F24-399A95F09421}">
      <dgm:prSet phldrT="[Texte]"/>
      <dgm:spPr/>
      <dgm:t>
        <a:bodyPr/>
        <a:lstStyle/>
        <a:p>
          <a:r>
            <a:rPr lang="fr-FR"/>
            <a:t>Déserialisation des éléments par le webservice</a:t>
          </a:r>
        </a:p>
      </dgm:t>
    </dgm:pt>
    <dgm:pt modelId="{6C4DC80F-A42F-48DF-9161-52882C825466}" type="parTrans" cxnId="{D2077F61-1ECD-4E2E-92B3-C22CD38ADB9B}">
      <dgm:prSet/>
      <dgm:spPr/>
      <dgm:t>
        <a:bodyPr/>
        <a:lstStyle/>
        <a:p>
          <a:endParaRPr lang="fr-FR"/>
        </a:p>
      </dgm:t>
    </dgm:pt>
    <dgm:pt modelId="{56B412F8-7955-4B54-81EF-C46CA0E1A15F}" type="sibTrans" cxnId="{D2077F61-1ECD-4E2E-92B3-C22CD38ADB9B}">
      <dgm:prSet/>
      <dgm:spPr/>
      <dgm:t>
        <a:bodyPr/>
        <a:lstStyle/>
        <a:p>
          <a:endParaRPr lang="fr-FR"/>
        </a:p>
      </dgm:t>
    </dgm:pt>
    <dgm:pt modelId="{5F023C34-85A6-4B7A-A3C4-76A90B6BE2E9}">
      <dgm:prSet phldrT="[Texte]"/>
      <dgm:spPr/>
      <dgm:t>
        <a:bodyPr/>
        <a:lstStyle/>
        <a:p>
          <a:r>
            <a:rPr lang="fr-FR"/>
            <a:t>Création des objets resultats</a:t>
          </a:r>
        </a:p>
      </dgm:t>
    </dgm:pt>
    <dgm:pt modelId="{D8784F24-61FD-412D-9C75-56696E30DF17}" type="parTrans" cxnId="{997C820A-BE80-49E6-B1A4-D0620A253F0D}">
      <dgm:prSet/>
      <dgm:spPr/>
      <dgm:t>
        <a:bodyPr/>
        <a:lstStyle/>
        <a:p>
          <a:endParaRPr lang="fr-FR"/>
        </a:p>
      </dgm:t>
    </dgm:pt>
    <dgm:pt modelId="{375B8A33-820B-4FCF-B0CF-3880CB42B306}" type="sibTrans" cxnId="{997C820A-BE80-49E6-B1A4-D0620A253F0D}">
      <dgm:prSet/>
      <dgm:spPr/>
      <dgm:t>
        <a:bodyPr/>
        <a:lstStyle/>
        <a:p>
          <a:endParaRPr lang="fr-FR"/>
        </a:p>
      </dgm:t>
    </dgm:pt>
    <dgm:pt modelId="{9345F6E1-5AFD-4913-967B-367CA03306AD}">
      <dgm:prSet phldrT="[Texte]"/>
      <dgm:spPr/>
      <dgm:t>
        <a:bodyPr/>
        <a:lstStyle/>
        <a:p>
          <a:r>
            <a:rPr lang="fr-FR"/>
            <a:t>reponse du webservice</a:t>
          </a:r>
        </a:p>
      </dgm:t>
    </dgm:pt>
    <dgm:pt modelId="{84262EB4-DB7A-448D-92C8-02E0DA2064CC}" type="parTrans" cxnId="{4CEA8258-8C73-4D31-AA2D-F17DC6D1DF87}">
      <dgm:prSet/>
      <dgm:spPr/>
      <dgm:t>
        <a:bodyPr/>
        <a:lstStyle/>
        <a:p>
          <a:endParaRPr lang="fr-FR"/>
        </a:p>
      </dgm:t>
    </dgm:pt>
    <dgm:pt modelId="{35D8D25C-7C8C-4FCC-A547-6E75A85E8C7A}" type="sibTrans" cxnId="{4CEA8258-8C73-4D31-AA2D-F17DC6D1DF87}">
      <dgm:prSet/>
      <dgm:spPr/>
      <dgm:t>
        <a:bodyPr/>
        <a:lstStyle/>
        <a:p>
          <a:endParaRPr lang="fr-FR"/>
        </a:p>
      </dgm:t>
    </dgm:pt>
    <dgm:pt modelId="{148C67BC-239C-49B6-AD47-A9CDAF945610}">
      <dgm:prSet phldrT="[Texte]"/>
      <dgm:spPr/>
      <dgm:t>
        <a:bodyPr/>
        <a:lstStyle/>
        <a:p>
          <a:r>
            <a:rPr lang="fr-FR"/>
            <a:t>Stockage en base de données serveur</a:t>
          </a:r>
        </a:p>
      </dgm:t>
    </dgm:pt>
    <dgm:pt modelId="{72FB903C-78D0-4185-9312-D272AFACE75E}" type="parTrans" cxnId="{44C28C4D-95D9-4DE6-96BE-8892D2E00153}">
      <dgm:prSet/>
      <dgm:spPr/>
      <dgm:t>
        <a:bodyPr/>
        <a:lstStyle/>
        <a:p>
          <a:endParaRPr lang="fr-FR"/>
        </a:p>
      </dgm:t>
    </dgm:pt>
    <dgm:pt modelId="{638DEBE3-D785-4CD8-9899-724C0240F56F}" type="sibTrans" cxnId="{44C28C4D-95D9-4DE6-96BE-8892D2E00153}">
      <dgm:prSet/>
      <dgm:spPr/>
      <dgm:t>
        <a:bodyPr/>
        <a:lstStyle/>
        <a:p>
          <a:endParaRPr lang="fr-FR"/>
        </a:p>
      </dgm:t>
    </dgm:pt>
    <dgm:pt modelId="{3D65E840-09DA-47DB-A80B-261360F37965}">
      <dgm:prSet phldrT="[Texte]"/>
      <dgm:spPr/>
      <dgm:t>
        <a:bodyPr/>
        <a:lstStyle/>
        <a:p>
          <a:r>
            <a:rPr lang="fr-FR"/>
            <a:t>Affichage du message par l'application</a:t>
          </a:r>
        </a:p>
      </dgm:t>
    </dgm:pt>
    <dgm:pt modelId="{D712705D-4315-40FE-86A0-290E2B8E3906}" type="parTrans" cxnId="{DFFD302F-EFFE-4DD7-8064-E18A298CEFFB}">
      <dgm:prSet/>
      <dgm:spPr/>
    </dgm:pt>
    <dgm:pt modelId="{AF4A73B1-C28C-46A3-BCAC-2A58EE704A75}" type="sibTrans" cxnId="{DFFD302F-EFFE-4DD7-8064-E18A298CEFFB}">
      <dgm:prSet/>
      <dgm:spPr/>
    </dgm:pt>
    <dgm:pt modelId="{FB209622-6996-488E-B2D3-3B655A69F2F8}" type="pres">
      <dgm:prSet presAssocID="{60BE3B26-B346-476D-8F4B-ACEBAC2031A7}" presName="Name0" presStyleCnt="0">
        <dgm:presLayoutVars>
          <dgm:dir/>
          <dgm:animLvl val="lvl"/>
          <dgm:resizeHandles val="exact"/>
        </dgm:presLayoutVars>
      </dgm:prSet>
      <dgm:spPr/>
    </dgm:pt>
    <dgm:pt modelId="{2ED2E763-D9C4-4CC6-A595-5043E46178D9}" type="pres">
      <dgm:prSet presAssocID="{A193DB44-8C70-4F5E-8B09-3A7191C58FA7}" presName="parTxOnly" presStyleLbl="node1" presStyleIdx="0" presStyleCnt="6">
        <dgm:presLayoutVars>
          <dgm:chMax val="0"/>
          <dgm:chPref val="0"/>
          <dgm:bulletEnabled val="1"/>
        </dgm:presLayoutVars>
      </dgm:prSet>
      <dgm:spPr/>
    </dgm:pt>
    <dgm:pt modelId="{0AA0B4F7-50C0-4B4D-8591-0A5A44E2B609}" type="pres">
      <dgm:prSet presAssocID="{53A83536-21EE-49D2-AC2D-AD59D038649A}" presName="parTxOnlySpace" presStyleCnt="0"/>
      <dgm:spPr/>
    </dgm:pt>
    <dgm:pt modelId="{C89F342A-7581-4D69-A09F-41012935E86B}" type="pres">
      <dgm:prSet presAssocID="{46C14649-F9E9-40EE-8F24-399A95F09421}" presName="parTxOnly" presStyleLbl="node1" presStyleIdx="1" presStyleCnt="6">
        <dgm:presLayoutVars>
          <dgm:chMax val="0"/>
          <dgm:chPref val="0"/>
          <dgm:bulletEnabled val="1"/>
        </dgm:presLayoutVars>
      </dgm:prSet>
      <dgm:spPr/>
    </dgm:pt>
    <dgm:pt modelId="{DE5B73C2-99F9-4538-88CC-9256C1AAB4FB}" type="pres">
      <dgm:prSet presAssocID="{56B412F8-7955-4B54-81EF-C46CA0E1A15F}" presName="parTxOnlySpace" presStyleCnt="0"/>
      <dgm:spPr/>
    </dgm:pt>
    <dgm:pt modelId="{4E43A0BD-19A9-4D80-B2B6-37EEC50D2A36}" type="pres">
      <dgm:prSet presAssocID="{5F023C34-85A6-4B7A-A3C4-76A90B6BE2E9}" presName="parTxOnly" presStyleLbl="node1" presStyleIdx="2" presStyleCnt="6">
        <dgm:presLayoutVars>
          <dgm:chMax val="0"/>
          <dgm:chPref val="0"/>
          <dgm:bulletEnabled val="1"/>
        </dgm:presLayoutVars>
      </dgm:prSet>
      <dgm:spPr/>
    </dgm:pt>
    <dgm:pt modelId="{5E0472E5-4542-4567-9464-0BB53D8ADADF}" type="pres">
      <dgm:prSet presAssocID="{375B8A33-820B-4FCF-B0CF-3880CB42B306}" presName="parTxOnlySpace" presStyleCnt="0"/>
      <dgm:spPr/>
    </dgm:pt>
    <dgm:pt modelId="{1BBB9837-92BC-495A-AC3F-8C1A1545DF03}" type="pres">
      <dgm:prSet presAssocID="{148C67BC-239C-49B6-AD47-A9CDAF945610}" presName="parTxOnly" presStyleLbl="node1" presStyleIdx="3" presStyleCnt="6">
        <dgm:presLayoutVars>
          <dgm:chMax val="0"/>
          <dgm:chPref val="0"/>
          <dgm:bulletEnabled val="1"/>
        </dgm:presLayoutVars>
      </dgm:prSet>
      <dgm:spPr/>
    </dgm:pt>
    <dgm:pt modelId="{E2ED3DFC-A08C-429A-B4CB-D1430B52A8FC}" type="pres">
      <dgm:prSet presAssocID="{638DEBE3-D785-4CD8-9899-724C0240F56F}" presName="parTxOnlySpace" presStyleCnt="0"/>
      <dgm:spPr/>
    </dgm:pt>
    <dgm:pt modelId="{1F6740A6-0466-4F35-A7CE-1EA0CF40CDCF}" type="pres">
      <dgm:prSet presAssocID="{9345F6E1-5AFD-4913-967B-367CA03306AD}" presName="parTxOnly" presStyleLbl="node1" presStyleIdx="4" presStyleCnt="6">
        <dgm:presLayoutVars>
          <dgm:chMax val="0"/>
          <dgm:chPref val="0"/>
          <dgm:bulletEnabled val="1"/>
        </dgm:presLayoutVars>
      </dgm:prSet>
      <dgm:spPr/>
    </dgm:pt>
    <dgm:pt modelId="{3B8EC5A3-DE8C-479F-A256-126DDE72C4C2}" type="pres">
      <dgm:prSet presAssocID="{35D8D25C-7C8C-4FCC-A547-6E75A85E8C7A}" presName="parTxOnlySpace" presStyleCnt="0"/>
      <dgm:spPr/>
    </dgm:pt>
    <dgm:pt modelId="{68542785-537C-4FF0-8D41-9AC88FE64AEF}" type="pres">
      <dgm:prSet presAssocID="{3D65E840-09DA-47DB-A80B-261360F37965}" presName="parTxOnly" presStyleLbl="node1" presStyleIdx="5" presStyleCnt="6">
        <dgm:presLayoutVars>
          <dgm:chMax val="0"/>
          <dgm:chPref val="0"/>
          <dgm:bulletEnabled val="1"/>
        </dgm:presLayoutVars>
      </dgm:prSet>
      <dgm:spPr/>
    </dgm:pt>
  </dgm:ptLst>
  <dgm:cxnLst>
    <dgm:cxn modelId="{C2E83E55-8DFC-440A-8319-66A5A75A0083}" type="presOf" srcId="{46C14649-F9E9-40EE-8F24-399A95F09421}" destId="{C89F342A-7581-4D69-A09F-41012935E86B}" srcOrd="0" destOrd="0" presId="urn:microsoft.com/office/officeart/2005/8/layout/chevron1"/>
    <dgm:cxn modelId="{DFFD302F-EFFE-4DD7-8064-E18A298CEFFB}" srcId="{60BE3B26-B346-476D-8F4B-ACEBAC2031A7}" destId="{3D65E840-09DA-47DB-A80B-261360F37965}" srcOrd="5" destOrd="0" parTransId="{D712705D-4315-40FE-86A0-290E2B8E3906}" sibTransId="{AF4A73B1-C28C-46A3-BCAC-2A58EE704A75}"/>
    <dgm:cxn modelId="{E610044A-1D44-4724-A299-C34CD347FE66}" srcId="{60BE3B26-B346-476D-8F4B-ACEBAC2031A7}" destId="{A193DB44-8C70-4F5E-8B09-3A7191C58FA7}" srcOrd="0" destOrd="0" parTransId="{454146B7-B34D-4725-A4C1-3051C93CC2A0}" sibTransId="{53A83536-21EE-49D2-AC2D-AD59D038649A}"/>
    <dgm:cxn modelId="{D2077F61-1ECD-4E2E-92B3-C22CD38ADB9B}" srcId="{60BE3B26-B346-476D-8F4B-ACEBAC2031A7}" destId="{46C14649-F9E9-40EE-8F24-399A95F09421}" srcOrd="1" destOrd="0" parTransId="{6C4DC80F-A42F-48DF-9161-52882C825466}" sibTransId="{56B412F8-7955-4B54-81EF-C46CA0E1A15F}"/>
    <dgm:cxn modelId="{997C820A-BE80-49E6-B1A4-D0620A253F0D}" srcId="{60BE3B26-B346-476D-8F4B-ACEBAC2031A7}" destId="{5F023C34-85A6-4B7A-A3C4-76A90B6BE2E9}" srcOrd="2" destOrd="0" parTransId="{D8784F24-61FD-412D-9C75-56696E30DF17}" sibTransId="{375B8A33-820B-4FCF-B0CF-3880CB42B306}"/>
    <dgm:cxn modelId="{4217BE37-2682-4D3A-8793-B30337091994}" type="presOf" srcId="{5F023C34-85A6-4B7A-A3C4-76A90B6BE2E9}" destId="{4E43A0BD-19A9-4D80-B2B6-37EEC50D2A36}" srcOrd="0" destOrd="0" presId="urn:microsoft.com/office/officeart/2005/8/layout/chevron1"/>
    <dgm:cxn modelId="{0A5DEF33-733A-4DBE-AFE4-0B6A16958350}" type="presOf" srcId="{A193DB44-8C70-4F5E-8B09-3A7191C58FA7}" destId="{2ED2E763-D9C4-4CC6-A595-5043E46178D9}" srcOrd="0" destOrd="0" presId="urn:microsoft.com/office/officeart/2005/8/layout/chevron1"/>
    <dgm:cxn modelId="{44C28C4D-95D9-4DE6-96BE-8892D2E00153}" srcId="{60BE3B26-B346-476D-8F4B-ACEBAC2031A7}" destId="{148C67BC-239C-49B6-AD47-A9CDAF945610}" srcOrd="3" destOrd="0" parTransId="{72FB903C-78D0-4185-9312-D272AFACE75E}" sibTransId="{638DEBE3-D785-4CD8-9899-724C0240F56F}"/>
    <dgm:cxn modelId="{6665D127-0FB2-4584-B9AD-93BE7FBA1C93}" type="presOf" srcId="{148C67BC-239C-49B6-AD47-A9CDAF945610}" destId="{1BBB9837-92BC-495A-AC3F-8C1A1545DF03}" srcOrd="0" destOrd="0" presId="urn:microsoft.com/office/officeart/2005/8/layout/chevron1"/>
    <dgm:cxn modelId="{36B978A5-D6F2-4EFA-A23C-3DD981E4525B}" type="presOf" srcId="{9345F6E1-5AFD-4913-967B-367CA03306AD}" destId="{1F6740A6-0466-4F35-A7CE-1EA0CF40CDCF}" srcOrd="0" destOrd="0" presId="urn:microsoft.com/office/officeart/2005/8/layout/chevron1"/>
    <dgm:cxn modelId="{4CEA8258-8C73-4D31-AA2D-F17DC6D1DF87}" srcId="{60BE3B26-B346-476D-8F4B-ACEBAC2031A7}" destId="{9345F6E1-5AFD-4913-967B-367CA03306AD}" srcOrd="4" destOrd="0" parTransId="{84262EB4-DB7A-448D-92C8-02E0DA2064CC}" sibTransId="{35D8D25C-7C8C-4FCC-A547-6E75A85E8C7A}"/>
    <dgm:cxn modelId="{A7AF286A-DFB2-47F1-91A8-C52E7A830B2F}" type="presOf" srcId="{3D65E840-09DA-47DB-A80B-261360F37965}" destId="{68542785-537C-4FF0-8D41-9AC88FE64AEF}" srcOrd="0" destOrd="0" presId="urn:microsoft.com/office/officeart/2005/8/layout/chevron1"/>
    <dgm:cxn modelId="{F64F793A-A3B6-4F5A-9BEF-3C238C8C169B}" type="presOf" srcId="{60BE3B26-B346-476D-8F4B-ACEBAC2031A7}" destId="{FB209622-6996-488E-B2D3-3B655A69F2F8}" srcOrd="0" destOrd="0" presId="urn:microsoft.com/office/officeart/2005/8/layout/chevron1"/>
    <dgm:cxn modelId="{243355FF-2EAB-4EAE-99B6-317D486B9BF2}" type="presParOf" srcId="{FB209622-6996-488E-B2D3-3B655A69F2F8}" destId="{2ED2E763-D9C4-4CC6-A595-5043E46178D9}" srcOrd="0" destOrd="0" presId="urn:microsoft.com/office/officeart/2005/8/layout/chevron1"/>
    <dgm:cxn modelId="{E6F0CB46-BC7C-40B9-8BB6-63DAFFCE8AD0}" type="presParOf" srcId="{FB209622-6996-488E-B2D3-3B655A69F2F8}" destId="{0AA0B4F7-50C0-4B4D-8591-0A5A44E2B609}" srcOrd="1" destOrd="0" presId="urn:microsoft.com/office/officeart/2005/8/layout/chevron1"/>
    <dgm:cxn modelId="{EB401774-E8F9-498F-B253-11306AA803E6}" type="presParOf" srcId="{FB209622-6996-488E-B2D3-3B655A69F2F8}" destId="{C89F342A-7581-4D69-A09F-41012935E86B}" srcOrd="2" destOrd="0" presId="urn:microsoft.com/office/officeart/2005/8/layout/chevron1"/>
    <dgm:cxn modelId="{F4BC8832-11AE-4011-8977-2706F1E64828}" type="presParOf" srcId="{FB209622-6996-488E-B2D3-3B655A69F2F8}" destId="{DE5B73C2-99F9-4538-88CC-9256C1AAB4FB}" srcOrd="3" destOrd="0" presId="urn:microsoft.com/office/officeart/2005/8/layout/chevron1"/>
    <dgm:cxn modelId="{171A8EB6-6F8E-4516-AABD-63DC3E71D68D}" type="presParOf" srcId="{FB209622-6996-488E-B2D3-3B655A69F2F8}" destId="{4E43A0BD-19A9-4D80-B2B6-37EEC50D2A36}" srcOrd="4" destOrd="0" presId="urn:microsoft.com/office/officeart/2005/8/layout/chevron1"/>
    <dgm:cxn modelId="{5CD7C588-0B12-47CE-AEDD-08734015303A}" type="presParOf" srcId="{FB209622-6996-488E-B2D3-3B655A69F2F8}" destId="{5E0472E5-4542-4567-9464-0BB53D8ADADF}" srcOrd="5" destOrd="0" presId="urn:microsoft.com/office/officeart/2005/8/layout/chevron1"/>
    <dgm:cxn modelId="{67717B21-0CD0-4BA0-B699-498C42DA34AE}" type="presParOf" srcId="{FB209622-6996-488E-B2D3-3B655A69F2F8}" destId="{1BBB9837-92BC-495A-AC3F-8C1A1545DF03}" srcOrd="6" destOrd="0" presId="urn:microsoft.com/office/officeart/2005/8/layout/chevron1"/>
    <dgm:cxn modelId="{6D783E4D-1BB4-44BA-92B8-7AF56D423366}" type="presParOf" srcId="{FB209622-6996-488E-B2D3-3B655A69F2F8}" destId="{E2ED3DFC-A08C-429A-B4CB-D1430B52A8FC}" srcOrd="7" destOrd="0" presId="urn:microsoft.com/office/officeart/2005/8/layout/chevron1"/>
    <dgm:cxn modelId="{16C87EC8-640F-4EDF-8FD1-3A74FBB62C07}" type="presParOf" srcId="{FB209622-6996-488E-B2D3-3B655A69F2F8}" destId="{1F6740A6-0466-4F35-A7CE-1EA0CF40CDCF}" srcOrd="8" destOrd="0" presId="urn:microsoft.com/office/officeart/2005/8/layout/chevron1"/>
    <dgm:cxn modelId="{9DB08E66-479E-4027-83E8-FBEB28084A40}" type="presParOf" srcId="{FB209622-6996-488E-B2D3-3B655A69F2F8}" destId="{3B8EC5A3-DE8C-479F-A256-126DDE72C4C2}" srcOrd="9" destOrd="0" presId="urn:microsoft.com/office/officeart/2005/8/layout/chevron1"/>
    <dgm:cxn modelId="{0F44DB8C-7013-4EC6-9496-98A7F4BC2119}" type="presParOf" srcId="{FB209622-6996-488E-B2D3-3B655A69F2F8}" destId="{68542785-537C-4FF0-8D41-9AC88FE64AEF}" srcOrd="10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75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18129D2A-9BE7-4289-9A3F-4F3A56E14289}" type="doc">
      <dgm:prSet loTypeId="urn:microsoft.com/office/officeart/2005/8/layout/chevron1" loCatId="process" qsTypeId="urn:microsoft.com/office/officeart/2005/8/quickstyle/simple1" qsCatId="simple" csTypeId="urn:microsoft.com/office/officeart/2005/8/colors/accent0_2" csCatId="mainScheme" phldr="1"/>
      <dgm:spPr/>
    </dgm:pt>
    <dgm:pt modelId="{8B259042-616F-47BE-BEA8-E3AA7C565E50}">
      <dgm:prSet phldrT="[Texte]"/>
      <dgm:spPr/>
      <dgm:t>
        <a:bodyPr/>
        <a:lstStyle/>
        <a:p>
          <a:pPr algn="ctr"/>
          <a:r>
            <a:rPr lang="fr-FR"/>
            <a:t>Liste Catégorie</a:t>
          </a:r>
        </a:p>
      </dgm:t>
    </dgm:pt>
    <dgm:pt modelId="{9B3FE5AC-AEBA-443E-8612-BFA565745D5C}" type="parTrans" cxnId="{B2C4D438-372F-4C5B-BB68-AA7EB95E6F6A}">
      <dgm:prSet/>
      <dgm:spPr/>
      <dgm:t>
        <a:bodyPr/>
        <a:lstStyle/>
        <a:p>
          <a:pPr algn="ctr"/>
          <a:endParaRPr lang="fr-FR"/>
        </a:p>
      </dgm:t>
    </dgm:pt>
    <dgm:pt modelId="{D33541A9-098A-446D-980D-9295BCC2B3D6}" type="sibTrans" cxnId="{B2C4D438-372F-4C5B-BB68-AA7EB95E6F6A}">
      <dgm:prSet/>
      <dgm:spPr/>
      <dgm:t>
        <a:bodyPr/>
        <a:lstStyle/>
        <a:p>
          <a:pPr algn="ctr"/>
          <a:endParaRPr lang="fr-FR"/>
        </a:p>
      </dgm:t>
    </dgm:pt>
    <dgm:pt modelId="{C3D14759-ACE6-475A-98FE-AAD3E35A93FC}">
      <dgm:prSet phldrT="[Texte]"/>
      <dgm:spPr/>
      <dgm:t>
        <a:bodyPr/>
        <a:lstStyle/>
        <a:p>
          <a:pPr algn="ctr"/>
          <a:r>
            <a:rPr lang="fr-FR"/>
            <a:t>Liste QCM</a:t>
          </a:r>
        </a:p>
      </dgm:t>
    </dgm:pt>
    <dgm:pt modelId="{414F6BD9-3488-4BAA-B5B5-BE25389E1880}" type="parTrans" cxnId="{D44A8A93-EE26-473B-90DA-39AE0EF10B01}">
      <dgm:prSet/>
      <dgm:spPr/>
      <dgm:t>
        <a:bodyPr/>
        <a:lstStyle/>
        <a:p>
          <a:pPr algn="ctr"/>
          <a:endParaRPr lang="fr-FR"/>
        </a:p>
      </dgm:t>
    </dgm:pt>
    <dgm:pt modelId="{212216E1-4CA5-4DCF-BBBB-FCA4317BD0B5}" type="sibTrans" cxnId="{D44A8A93-EE26-473B-90DA-39AE0EF10B01}">
      <dgm:prSet/>
      <dgm:spPr/>
      <dgm:t>
        <a:bodyPr/>
        <a:lstStyle/>
        <a:p>
          <a:pPr algn="ctr"/>
          <a:endParaRPr lang="fr-FR"/>
        </a:p>
      </dgm:t>
    </dgm:pt>
    <dgm:pt modelId="{F5D8D29C-C2CE-419F-A0EB-25199F4BFA5C}">
      <dgm:prSet phldrT="[Texte]"/>
      <dgm:spPr/>
      <dgm:t>
        <a:bodyPr/>
        <a:lstStyle/>
        <a:p>
          <a:pPr algn="ctr"/>
          <a:r>
            <a:rPr lang="fr-FR"/>
            <a:t>Question</a:t>
          </a:r>
        </a:p>
      </dgm:t>
    </dgm:pt>
    <dgm:pt modelId="{7494726D-7B18-4756-A948-CB6B590F6938}" type="parTrans" cxnId="{C484E548-AEEE-4728-85FC-A01FAC8D9B5B}">
      <dgm:prSet/>
      <dgm:spPr/>
      <dgm:t>
        <a:bodyPr/>
        <a:lstStyle/>
        <a:p>
          <a:pPr algn="ctr"/>
          <a:endParaRPr lang="fr-FR"/>
        </a:p>
      </dgm:t>
    </dgm:pt>
    <dgm:pt modelId="{E900B416-CE9B-475E-9A94-E2B07DD674CD}" type="sibTrans" cxnId="{C484E548-AEEE-4728-85FC-A01FAC8D9B5B}">
      <dgm:prSet/>
      <dgm:spPr/>
      <dgm:t>
        <a:bodyPr/>
        <a:lstStyle/>
        <a:p>
          <a:pPr algn="ctr"/>
          <a:endParaRPr lang="fr-FR"/>
        </a:p>
      </dgm:t>
    </dgm:pt>
    <dgm:pt modelId="{C94C7893-C674-4540-BAF5-11EE4C1EB154}" type="pres">
      <dgm:prSet presAssocID="{18129D2A-9BE7-4289-9A3F-4F3A56E14289}" presName="Name0" presStyleCnt="0">
        <dgm:presLayoutVars>
          <dgm:dir/>
          <dgm:animLvl val="lvl"/>
          <dgm:resizeHandles val="exact"/>
        </dgm:presLayoutVars>
      </dgm:prSet>
      <dgm:spPr/>
    </dgm:pt>
    <dgm:pt modelId="{7EACDD84-CA93-4C3D-ACD6-8D559B6013BC}" type="pres">
      <dgm:prSet presAssocID="{8B259042-616F-47BE-BEA8-E3AA7C565E50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01D5ACC2-FCE6-4E9E-BA4E-9CAFCAF70F00}" type="pres">
      <dgm:prSet presAssocID="{D33541A9-098A-446D-980D-9295BCC2B3D6}" presName="parTxOnlySpace" presStyleCnt="0"/>
      <dgm:spPr/>
    </dgm:pt>
    <dgm:pt modelId="{963F774B-1156-43B7-A082-361B11F6A10B}" type="pres">
      <dgm:prSet presAssocID="{C3D14759-ACE6-475A-98FE-AAD3E35A93FC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43D60045-13E4-48A3-B539-D5F6AF2C5758}" type="pres">
      <dgm:prSet presAssocID="{212216E1-4CA5-4DCF-BBBB-FCA4317BD0B5}" presName="parTxOnlySpace" presStyleCnt="0"/>
      <dgm:spPr/>
    </dgm:pt>
    <dgm:pt modelId="{A93BCA40-EB5F-4993-B219-BF2F8D8AF17C}" type="pres">
      <dgm:prSet presAssocID="{F5D8D29C-C2CE-419F-A0EB-25199F4BFA5C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B2C4D438-372F-4C5B-BB68-AA7EB95E6F6A}" srcId="{18129D2A-9BE7-4289-9A3F-4F3A56E14289}" destId="{8B259042-616F-47BE-BEA8-E3AA7C565E50}" srcOrd="0" destOrd="0" parTransId="{9B3FE5AC-AEBA-443E-8612-BFA565745D5C}" sibTransId="{D33541A9-098A-446D-980D-9295BCC2B3D6}"/>
    <dgm:cxn modelId="{D44A8A93-EE26-473B-90DA-39AE0EF10B01}" srcId="{18129D2A-9BE7-4289-9A3F-4F3A56E14289}" destId="{C3D14759-ACE6-475A-98FE-AAD3E35A93FC}" srcOrd="1" destOrd="0" parTransId="{414F6BD9-3488-4BAA-B5B5-BE25389E1880}" sibTransId="{212216E1-4CA5-4DCF-BBBB-FCA4317BD0B5}"/>
    <dgm:cxn modelId="{D76A8309-EEC4-4D00-9F17-60A0E481C28E}" type="presOf" srcId="{18129D2A-9BE7-4289-9A3F-4F3A56E14289}" destId="{C94C7893-C674-4540-BAF5-11EE4C1EB154}" srcOrd="0" destOrd="0" presId="urn:microsoft.com/office/officeart/2005/8/layout/chevron1"/>
    <dgm:cxn modelId="{6FC9D903-F4BE-4B28-9863-5D62FB3BE4FD}" type="presOf" srcId="{8B259042-616F-47BE-BEA8-E3AA7C565E50}" destId="{7EACDD84-CA93-4C3D-ACD6-8D559B6013BC}" srcOrd="0" destOrd="0" presId="urn:microsoft.com/office/officeart/2005/8/layout/chevron1"/>
    <dgm:cxn modelId="{53084CA5-47AA-4165-8EF4-B3E1EB05F215}" type="presOf" srcId="{F5D8D29C-C2CE-419F-A0EB-25199F4BFA5C}" destId="{A93BCA40-EB5F-4993-B219-BF2F8D8AF17C}" srcOrd="0" destOrd="0" presId="urn:microsoft.com/office/officeart/2005/8/layout/chevron1"/>
    <dgm:cxn modelId="{48102091-21D2-4C7B-8FCC-433FE48EF81F}" type="presOf" srcId="{C3D14759-ACE6-475A-98FE-AAD3E35A93FC}" destId="{963F774B-1156-43B7-A082-361B11F6A10B}" srcOrd="0" destOrd="0" presId="urn:microsoft.com/office/officeart/2005/8/layout/chevron1"/>
    <dgm:cxn modelId="{C484E548-AEEE-4728-85FC-A01FAC8D9B5B}" srcId="{18129D2A-9BE7-4289-9A3F-4F3A56E14289}" destId="{F5D8D29C-C2CE-419F-A0EB-25199F4BFA5C}" srcOrd="2" destOrd="0" parTransId="{7494726D-7B18-4756-A948-CB6B590F6938}" sibTransId="{E900B416-CE9B-475E-9A94-E2B07DD674CD}"/>
    <dgm:cxn modelId="{B42982E2-B2E4-4D38-AA27-651BEA3D6078}" type="presParOf" srcId="{C94C7893-C674-4540-BAF5-11EE4C1EB154}" destId="{7EACDD84-CA93-4C3D-ACD6-8D559B6013BC}" srcOrd="0" destOrd="0" presId="urn:microsoft.com/office/officeart/2005/8/layout/chevron1"/>
    <dgm:cxn modelId="{2CB69115-190D-4419-9242-B5BC5B3F92D1}" type="presParOf" srcId="{C94C7893-C674-4540-BAF5-11EE4C1EB154}" destId="{01D5ACC2-FCE6-4E9E-BA4E-9CAFCAF70F00}" srcOrd="1" destOrd="0" presId="urn:microsoft.com/office/officeart/2005/8/layout/chevron1"/>
    <dgm:cxn modelId="{1F6CBCDA-09F6-4E8D-A7F9-31C4ADFEAA3A}" type="presParOf" srcId="{C94C7893-C674-4540-BAF5-11EE4C1EB154}" destId="{963F774B-1156-43B7-A082-361B11F6A10B}" srcOrd="2" destOrd="0" presId="urn:microsoft.com/office/officeart/2005/8/layout/chevron1"/>
    <dgm:cxn modelId="{2C109C10-16B7-4786-9B73-CE3AFA7B4C6E}" type="presParOf" srcId="{C94C7893-C674-4540-BAF5-11EE4C1EB154}" destId="{43D60045-13E4-48A3-B539-D5F6AF2C5758}" srcOrd="3" destOrd="0" presId="urn:microsoft.com/office/officeart/2005/8/layout/chevron1"/>
    <dgm:cxn modelId="{B7C5DFA0-0B36-4023-88C9-2DDB21D1939E}" type="presParOf" srcId="{C94C7893-C674-4540-BAF5-11EE4C1EB154}" destId="{A93BCA40-EB5F-4993-B219-BF2F8D8AF17C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8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CA50599-2E47-4A4D-8B14-169BB077F6DF}">
      <dsp:nvSpPr>
        <dsp:cNvPr id="0" name=""/>
        <dsp:cNvSpPr/>
      </dsp:nvSpPr>
      <dsp:spPr>
        <a:xfrm>
          <a:off x="2960" y="317407"/>
          <a:ext cx="1101129" cy="440451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Développer les fonctions de test</a:t>
          </a:r>
        </a:p>
      </dsp:txBody>
      <dsp:txXfrm>
        <a:off x="223186" y="317407"/>
        <a:ext cx="660678" cy="440451"/>
      </dsp:txXfrm>
    </dsp:sp>
    <dsp:sp modelId="{410397D3-EB4F-451A-8D15-B40F75A8F9D0}">
      <dsp:nvSpPr>
        <dsp:cNvPr id="0" name=""/>
        <dsp:cNvSpPr/>
      </dsp:nvSpPr>
      <dsp:spPr>
        <a:xfrm>
          <a:off x="993976" y="317407"/>
          <a:ext cx="1101129" cy="440451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Lancer les tests unitaires</a:t>
          </a:r>
        </a:p>
      </dsp:txBody>
      <dsp:txXfrm>
        <a:off x="1214202" y="317407"/>
        <a:ext cx="660678" cy="440451"/>
      </dsp:txXfrm>
    </dsp:sp>
    <dsp:sp modelId="{6CDD2FE2-ED15-4D90-A5BA-5E164173BECF}">
      <dsp:nvSpPr>
        <dsp:cNvPr id="0" name=""/>
        <dsp:cNvSpPr/>
      </dsp:nvSpPr>
      <dsp:spPr>
        <a:xfrm>
          <a:off x="1984993" y="317407"/>
          <a:ext cx="1101129" cy="440451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Développer les fonctions</a:t>
          </a:r>
        </a:p>
      </dsp:txBody>
      <dsp:txXfrm>
        <a:off x="2205219" y="317407"/>
        <a:ext cx="660678" cy="440451"/>
      </dsp:txXfrm>
    </dsp:sp>
    <dsp:sp modelId="{F58DDC5D-81DD-40FB-87BF-4FE669213925}">
      <dsp:nvSpPr>
        <dsp:cNvPr id="0" name=""/>
        <dsp:cNvSpPr/>
      </dsp:nvSpPr>
      <dsp:spPr>
        <a:xfrm>
          <a:off x="2976010" y="317407"/>
          <a:ext cx="1101129" cy="440451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Versionner le développement</a:t>
          </a:r>
        </a:p>
      </dsp:txBody>
      <dsp:txXfrm>
        <a:off x="3196236" y="317407"/>
        <a:ext cx="660678" cy="440451"/>
      </dsp:txXfrm>
    </dsp:sp>
    <dsp:sp modelId="{A7CC2923-DDB7-4C86-B296-6C9A88DCECF7}">
      <dsp:nvSpPr>
        <dsp:cNvPr id="0" name=""/>
        <dsp:cNvSpPr/>
      </dsp:nvSpPr>
      <dsp:spPr>
        <a:xfrm>
          <a:off x="3967026" y="317407"/>
          <a:ext cx="1101129" cy="440451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Soumettre les tests</a:t>
          </a:r>
        </a:p>
      </dsp:txBody>
      <dsp:txXfrm>
        <a:off x="4187252" y="317407"/>
        <a:ext cx="660678" cy="440451"/>
      </dsp:txXfrm>
    </dsp:sp>
    <dsp:sp modelId="{DDEBC1D8-2869-4CFB-8C39-8E699A0F3CB0}">
      <dsp:nvSpPr>
        <dsp:cNvPr id="0" name=""/>
        <dsp:cNvSpPr/>
      </dsp:nvSpPr>
      <dsp:spPr>
        <a:xfrm>
          <a:off x="4958043" y="317407"/>
          <a:ext cx="1101129" cy="440451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Validation des tests</a:t>
          </a:r>
        </a:p>
      </dsp:txBody>
      <dsp:txXfrm>
        <a:off x="5178269" y="317407"/>
        <a:ext cx="660678" cy="44045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B9D36D-0804-4B54-AA5C-C6932BFE0F4F}">
      <dsp:nvSpPr>
        <dsp:cNvPr id="0" name=""/>
        <dsp:cNvSpPr/>
      </dsp:nvSpPr>
      <dsp:spPr>
        <a:xfrm>
          <a:off x="314960" y="0"/>
          <a:ext cx="3569546" cy="863600"/>
        </a:xfrm>
        <a:prstGeom prst="rightArrow">
          <a:avLst/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BD1288D-31B8-46A7-B378-95FE043E2101}">
      <dsp:nvSpPr>
        <dsp:cNvPr id="0" name=""/>
        <dsp:cNvSpPr/>
      </dsp:nvSpPr>
      <dsp:spPr>
        <a:xfrm>
          <a:off x="92683" y="259080"/>
          <a:ext cx="1259840" cy="34543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400" kern="1200"/>
            <a:t>View</a:t>
          </a:r>
        </a:p>
      </dsp:txBody>
      <dsp:txXfrm>
        <a:off x="109546" y="275943"/>
        <a:ext cx="1226114" cy="311713"/>
      </dsp:txXfrm>
    </dsp:sp>
    <dsp:sp modelId="{51B5D03E-E46E-4234-8AD8-6418AD7B78CE}">
      <dsp:nvSpPr>
        <dsp:cNvPr id="0" name=""/>
        <dsp:cNvSpPr/>
      </dsp:nvSpPr>
      <dsp:spPr>
        <a:xfrm>
          <a:off x="1469813" y="259080"/>
          <a:ext cx="1259840" cy="34543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400" kern="1200"/>
            <a:t>View - Model</a:t>
          </a:r>
        </a:p>
      </dsp:txBody>
      <dsp:txXfrm>
        <a:off x="1486676" y="275943"/>
        <a:ext cx="1226114" cy="311713"/>
      </dsp:txXfrm>
    </dsp:sp>
    <dsp:sp modelId="{4542A009-84A2-43E8-BDBA-18BABC04DFC8}">
      <dsp:nvSpPr>
        <dsp:cNvPr id="0" name=""/>
        <dsp:cNvSpPr/>
      </dsp:nvSpPr>
      <dsp:spPr>
        <a:xfrm>
          <a:off x="2846943" y="259080"/>
          <a:ext cx="1259840" cy="34543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400" kern="1200"/>
            <a:t>Model</a:t>
          </a:r>
        </a:p>
      </dsp:txBody>
      <dsp:txXfrm>
        <a:off x="2863806" y="275943"/>
        <a:ext cx="1226114" cy="31171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ED2E763-D9C4-4CC6-A595-5043E46178D9}">
      <dsp:nvSpPr>
        <dsp:cNvPr id="0" name=""/>
        <dsp:cNvSpPr/>
      </dsp:nvSpPr>
      <dsp:spPr>
        <a:xfrm>
          <a:off x="3114" y="54051"/>
          <a:ext cx="1158493" cy="463397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8001" rIns="8001" bIns="8001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Réception des éléments renseignés par le user dans la page Login</a:t>
          </a:r>
        </a:p>
      </dsp:txBody>
      <dsp:txXfrm>
        <a:off x="234813" y="54051"/>
        <a:ext cx="695096" cy="463397"/>
      </dsp:txXfrm>
    </dsp:sp>
    <dsp:sp modelId="{C89F342A-7581-4D69-A09F-41012935E86B}">
      <dsp:nvSpPr>
        <dsp:cNvPr id="0" name=""/>
        <dsp:cNvSpPr/>
      </dsp:nvSpPr>
      <dsp:spPr>
        <a:xfrm>
          <a:off x="1045757" y="54051"/>
          <a:ext cx="1158493" cy="463397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8001" rIns="8001" bIns="8001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Serialisation des éléments avec hashage du mot de passe</a:t>
          </a:r>
        </a:p>
      </dsp:txBody>
      <dsp:txXfrm>
        <a:off x="1277456" y="54051"/>
        <a:ext cx="695096" cy="463397"/>
      </dsp:txXfrm>
    </dsp:sp>
    <dsp:sp modelId="{BB5B9DE6-2168-4ABC-B91A-9D7804C4B578}">
      <dsp:nvSpPr>
        <dsp:cNvPr id="0" name=""/>
        <dsp:cNvSpPr/>
      </dsp:nvSpPr>
      <dsp:spPr>
        <a:xfrm>
          <a:off x="2088401" y="54051"/>
          <a:ext cx="1158493" cy="463397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8001" rIns="8001" bIns="8001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Envoie du flux en format json</a:t>
          </a:r>
        </a:p>
      </dsp:txBody>
      <dsp:txXfrm>
        <a:off x="2320100" y="54051"/>
        <a:ext cx="695096" cy="463397"/>
      </dsp:txXfrm>
    </dsp:sp>
    <dsp:sp modelId="{4E43A0BD-19A9-4D80-B2B6-37EEC50D2A36}">
      <dsp:nvSpPr>
        <dsp:cNvPr id="0" name=""/>
        <dsp:cNvSpPr/>
      </dsp:nvSpPr>
      <dsp:spPr>
        <a:xfrm>
          <a:off x="3131045" y="54051"/>
          <a:ext cx="1158493" cy="463397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8001" rIns="8001" bIns="8001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Attente de la réponse</a:t>
          </a:r>
        </a:p>
      </dsp:txBody>
      <dsp:txXfrm>
        <a:off x="3362744" y="54051"/>
        <a:ext cx="695096" cy="463397"/>
      </dsp:txXfrm>
    </dsp:sp>
    <dsp:sp modelId="{1F6740A6-0466-4F35-A7CE-1EA0CF40CDCF}">
      <dsp:nvSpPr>
        <dsp:cNvPr id="0" name=""/>
        <dsp:cNvSpPr/>
      </dsp:nvSpPr>
      <dsp:spPr>
        <a:xfrm>
          <a:off x="4173689" y="54051"/>
          <a:ext cx="1158493" cy="463397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8001" rIns="8001" bIns="8001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Traitement de la réponse</a:t>
          </a:r>
        </a:p>
      </dsp:txBody>
      <dsp:txXfrm>
        <a:off x="4405388" y="54051"/>
        <a:ext cx="695096" cy="463397"/>
      </dsp:txXfrm>
    </dsp:sp>
    <dsp:sp modelId="{2E843372-F609-41C5-A94D-4071029DD95B}">
      <dsp:nvSpPr>
        <dsp:cNvPr id="0" name=""/>
        <dsp:cNvSpPr/>
      </dsp:nvSpPr>
      <dsp:spPr>
        <a:xfrm>
          <a:off x="5216332" y="54051"/>
          <a:ext cx="1158493" cy="463397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4003" tIns="8001" rIns="8001" bIns="8001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600" kern="1200"/>
            <a:t>Si résultat affichage de la page d'accueil et de la liste des categories</a:t>
          </a:r>
        </a:p>
      </dsp:txBody>
      <dsp:txXfrm>
        <a:off x="5448031" y="54051"/>
        <a:ext cx="695096" cy="46339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ED2E763-D9C4-4CC6-A595-5043E46178D9}">
      <dsp:nvSpPr>
        <dsp:cNvPr id="0" name=""/>
        <dsp:cNvSpPr/>
      </dsp:nvSpPr>
      <dsp:spPr>
        <a:xfrm>
          <a:off x="1428" y="31432"/>
          <a:ext cx="1271587" cy="50863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Réception du flux après l'authentification réussie</a:t>
          </a:r>
        </a:p>
      </dsp:txBody>
      <dsp:txXfrm>
        <a:off x="255745" y="31432"/>
        <a:ext cx="762953" cy="508634"/>
      </dsp:txXfrm>
    </dsp:sp>
    <dsp:sp modelId="{C89F342A-7581-4D69-A09F-41012935E86B}">
      <dsp:nvSpPr>
        <dsp:cNvPr id="0" name=""/>
        <dsp:cNvSpPr/>
      </dsp:nvSpPr>
      <dsp:spPr>
        <a:xfrm>
          <a:off x="1145857" y="31432"/>
          <a:ext cx="1271587" cy="50863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Déserialisation des éléments</a:t>
          </a:r>
        </a:p>
      </dsp:txBody>
      <dsp:txXfrm>
        <a:off x="1400174" y="31432"/>
        <a:ext cx="762953" cy="508634"/>
      </dsp:txXfrm>
    </dsp:sp>
    <dsp:sp modelId="{4E43A0BD-19A9-4D80-B2B6-37EEC50D2A36}">
      <dsp:nvSpPr>
        <dsp:cNvPr id="0" name=""/>
        <dsp:cNvSpPr/>
      </dsp:nvSpPr>
      <dsp:spPr>
        <a:xfrm>
          <a:off x="2290286" y="31432"/>
          <a:ext cx="1271587" cy="50863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Création des objets Category</a:t>
          </a:r>
        </a:p>
      </dsp:txBody>
      <dsp:txXfrm>
        <a:off x="2544603" y="31432"/>
        <a:ext cx="762953" cy="508634"/>
      </dsp:txXfrm>
    </dsp:sp>
    <dsp:sp modelId="{1BBB9837-92BC-495A-AC3F-8C1A1545DF03}">
      <dsp:nvSpPr>
        <dsp:cNvPr id="0" name=""/>
        <dsp:cNvSpPr/>
      </dsp:nvSpPr>
      <dsp:spPr>
        <a:xfrm>
          <a:off x="3434715" y="31432"/>
          <a:ext cx="1271587" cy="50863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Stockage en base de données locales</a:t>
          </a:r>
        </a:p>
      </dsp:txBody>
      <dsp:txXfrm>
        <a:off x="3689032" y="31432"/>
        <a:ext cx="762953" cy="508634"/>
      </dsp:txXfrm>
    </dsp:sp>
    <dsp:sp modelId="{1F6740A6-0466-4F35-A7CE-1EA0CF40CDCF}">
      <dsp:nvSpPr>
        <dsp:cNvPr id="0" name=""/>
        <dsp:cNvSpPr/>
      </dsp:nvSpPr>
      <dsp:spPr>
        <a:xfrm>
          <a:off x="4579143" y="31432"/>
          <a:ext cx="1271587" cy="50863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Affichage de la liste des catégories dans l'application</a:t>
          </a:r>
        </a:p>
      </dsp:txBody>
      <dsp:txXfrm>
        <a:off x="4833460" y="31432"/>
        <a:ext cx="762953" cy="50863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ED2E763-D9C4-4CC6-A595-5043E46178D9}">
      <dsp:nvSpPr>
        <dsp:cNvPr id="0" name=""/>
        <dsp:cNvSpPr/>
      </dsp:nvSpPr>
      <dsp:spPr>
        <a:xfrm>
          <a:off x="1428" y="69532"/>
          <a:ext cx="1271587" cy="50863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Réception du flux après l'authentification réussie</a:t>
          </a:r>
        </a:p>
      </dsp:txBody>
      <dsp:txXfrm>
        <a:off x="255745" y="69532"/>
        <a:ext cx="762953" cy="508634"/>
      </dsp:txXfrm>
    </dsp:sp>
    <dsp:sp modelId="{C89F342A-7581-4D69-A09F-41012935E86B}">
      <dsp:nvSpPr>
        <dsp:cNvPr id="0" name=""/>
        <dsp:cNvSpPr/>
      </dsp:nvSpPr>
      <dsp:spPr>
        <a:xfrm>
          <a:off x="1145857" y="69532"/>
          <a:ext cx="1271587" cy="50863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Déserialisation des éléments</a:t>
          </a:r>
        </a:p>
      </dsp:txBody>
      <dsp:txXfrm>
        <a:off x="1400174" y="69532"/>
        <a:ext cx="762953" cy="508634"/>
      </dsp:txXfrm>
    </dsp:sp>
    <dsp:sp modelId="{4E43A0BD-19A9-4D80-B2B6-37EEC50D2A36}">
      <dsp:nvSpPr>
        <dsp:cNvPr id="0" name=""/>
        <dsp:cNvSpPr/>
      </dsp:nvSpPr>
      <dsp:spPr>
        <a:xfrm>
          <a:off x="2290286" y="69532"/>
          <a:ext cx="1271587" cy="50863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Création des objets Category</a:t>
          </a:r>
        </a:p>
      </dsp:txBody>
      <dsp:txXfrm>
        <a:off x="2544603" y="69532"/>
        <a:ext cx="762953" cy="508634"/>
      </dsp:txXfrm>
    </dsp:sp>
    <dsp:sp modelId="{1BBB9837-92BC-495A-AC3F-8C1A1545DF03}">
      <dsp:nvSpPr>
        <dsp:cNvPr id="0" name=""/>
        <dsp:cNvSpPr/>
      </dsp:nvSpPr>
      <dsp:spPr>
        <a:xfrm>
          <a:off x="3434715" y="69532"/>
          <a:ext cx="1271587" cy="50863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Stockage en base de données locales</a:t>
          </a:r>
        </a:p>
      </dsp:txBody>
      <dsp:txXfrm>
        <a:off x="3689032" y="69532"/>
        <a:ext cx="762953" cy="508634"/>
      </dsp:txXfrm>
    </dsp:sp>
    <dsp:sp modelId="{1F6740A6-0466-4F35-A7CE-1EA0CF40CDCF}">
      <dsp:nvSpPr>
        <dsp:cNvPr id="0" name=""/>
        <dsp:cNvSpPr/>
      </dsp:nvSpPr>
      <dsp:spPr>
        <a:xfrm>
          <a:off x="4579143" y="69532"/>
          <a:ext cx="1271587" cy="50863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Affichage de la liste des catégories dans l'application</a:t>
          </a:r>
        </a:p>
      </dsp:txBody>
      <dsp:txXfrm>
        <a:off x="4833460" y="69532"/>
        <a:ext cx="762953" cy="50863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ED2E763-D9C4-4CC6-A595-5043E46178D9}">
      <dsp:nvSpPr>
        <dsp:cNvPr id="0" name=""/>
        <dsp:cNvSpPr/>
      </dsp:nvSpPr>
      <dsp:spPr>
        <a:xfrm>
          <a:off x="2857" y="111252"/>
          <a:ext cx="1062989" cy="425196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Envoie du flus resultat</a:t>
          </a:r>
        </a:p>
      </dsp:txBody>
      <dsp:txXfrm>
        <a:off x="215455" y="111252"/>
        <a:ext cx="637793" cy="425196"/>
      </dsp:txXfrm>
    </dsp:sp>
    <dsp:sp modelId="{C89F342A-7581-4D69-A09F-41012935E86B}">
      <dsp:nvSpPr>
        <dsp:cNvPr id="0" name=""/>
        <dsp:cNvSpPr/>
      </dsp:nvSpPr>
      <dsp:spPr>
        <a:xfrm>
          <a:off x="959548" y="111252"/>
          <a:ext cx="1062989" cy="425196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Déserialisation des éléments par le webservice</a:t>
          </a:r>
        </a:p>
      </dsp:txBody>
      <dsp:txXfrm>
        <a:off x="1172146" y="111252"/>
        <a:ext cx="637793" cy="425196"/>
      </dsp:txXfrm>
    </dsp:sp>
    <dsp:sp modelId="{4E43A0BD-19A9-4D80-B2B6-37EEC50D2A36}">
      <dsp:nvSpPr>
        <dsp:cNvPr id="0" name=""/>
        <dsp:cNvSpPr/>
      </dsp:nvSpPr>
      <dsp:spPr>
        <a:xfrm>
          <a:off x="1916239" y="111252"/>
          <a:ext cx="1062989" cy="425196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Création des objets resultats</a:t>
          </a:r>
        </a:p>
      </dsp:txBody>
      <dsp:txXfrm>
        <a:off x="2128837" y="111252"/>
        <a:ext cx="637793" cy="425196"/>
      </dsp:txXfrm>
    </dsp:sp>
    <dsp:sp modelId="{1BBB9837-92BC-495A-AC3F-8C1A1545DF03}">
      <dsp:nvSpPr>
        <dsp:cNvPr id="0" name=""/>
        <dsp:cNvSpPr/>
      </dsp:nvSpPr>
      <dsp:spPr>
        <a:xfrm>
          <a:off x="2872930" y="111252"/>
          <a:ext cx="1062989" cy="425196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Stockage en base de données serveur</a:t>
          </a:r>
        </a:p>
      </dsp:txBody>
      <dsp:txXfrm>
        <a:off x="3085528" y="111252"/>
        <a:ext cx="637793" cy="425196"/>
      </dsp:txXfrm>
    </dsp:sp>
    <dsp:sp modelId="{1F6740A6-0466-4F35-A7CE-1EA0CF40CDCF}">
      <dsp:nvSpPr>
        <dsp:cNvPr id="0" name=""/>
        <dsp:cNvSpPr/>
      </dsp:nvSpPr>
      <dsp:spPr>
        <a:xfrm>
          <a:off x="3829621" y="111252"/>
          <a:ext cx="1062989" cy="425196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reponse du webservice</a:t>
          </a:r>
        </a:p>
      </dsp:txBody>
      <dsp:txXfrm>
        <a:off x="4042219" y="111252"/>
        <a:ext cx="637793" cy="425196"/>
      </dsp:txXfrm>
    </dsp:sp>
    <dsp:sp modelId="{68542785-537C-4FF0-8D41-9AC88FE64AEF}">
      <dsp:nvSpPr>
        <dsp:cNvPr id="0" name=""/>
        <dsp:cNvSpPr/>
      </dsp:nvSpPr>
      <dsp:spPr>
        <a:xfrm>
          <a:off x="4786312" y="111252"/>
          <a:ext cx="1062989" cy="425196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004" tIns="9335" rIns="9335" bIns="933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700" kern="1200"/>
            <a:t>Affichage du message par l'application</a:t>
          </a:r>
        </a:p>
      </dsp:txBody>
      <dsp:txXfrm>
        <a:off x="4998910" y="111252"/>
        <a:ext cx="637793" cy="425196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EACDD84-CA93-4C3D-ACD6-8D559B6013BC}">
      <dsp:nvSpPr>
        <dsp:cNvPr id="0" name=""/>
        <dsp:cNvSpPr/>
      </dsp:nvSpPr>
      <dsp:spPr>
        <a:xfrm>
          <a:off x="878" y="136514"/>
          <a:ext cx="1070028" cy="428011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Liste Catégorie</a:t>
          </a:r>
        </a:p>
      </dsp:txBody>
      <dsp:txXfrm>
        <a:off x="214884" y="136514"/>
        <a:ext cx="642017" cy="428011"/>
      </dsp:txXfrm>
    </dsp:sp>
    <dsp:sp modelId="{963F774B-1156-43B7-A082-361B11F6A10B}">
      <dsp:nvSpPr>
        <dsp:cNvPr id="0" name=""/>
        <dsp:cNvSpPr/>
      </dsp:nvSpPr>
      <dsp:spPr>
        <a:xfrm>
          <a:off x="963903" y="136514"/>
          <a:ext cx="1070028" cy="428011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Liste QCM</a:t>
          </a:r>
        </a:p>
      </dsp:txBody>
      <dsp:txXfrm>
        <a:off x="1177909" y="136514"/>
        <a:ext cx="642017" cy="428011"/>
      </dsp:txXfrm>
    </dsp:sp>
    <dsp:sp modelId="{A93BCA40-EB5F-4993-B219-BF2F8D8AF17C}">
      <dsp:nvSpPr>
        <dsp:cNvPr id="0" name=""/>
        <dsp:cNvSpPr/>
      </dsp:nvSpPr>
      <dsp:spPr>
        <a:xfrm>
          <a:off x="1926928" y="136514"/>
          <a:ext cx="1070028" cy="428011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/>
            <a:t>Question</a:t>
          </a:r>
        </a:p>
      </dsp:txBody>
      <dsp:txXfrm>
        <a:off x="2140934" y="136514"/>
        <a:ext cx="642017" cy="4280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E9A600CCDD84D6B88C9DF1F22ABE6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70945E-DB68-4795-9872-2933375C0F22}"/>
      </w:docPartPr>
      <w:docPartBody>
        <w:p w:rsidR="00675E08" w:rsidRDefault="00025998">
          <w:pPr>
            <w:pStyle w:val="BE9A600CCDD84D6B88C9DF1F22ABE6D7"/>
          </w:pPr>
          <w:r w:rsidRPr="009839A2">
            <w:rPr>
              <w:noProof/>
            </w:rPr>
            <w:t>Annual</w:t>
          </w:r>
          <w:r w:rsidRPr="009839A2">
            <w:rPr>
              <w:noProof/>
            </w:rPr>
            <w:br/>
            <w:t>Report</w:t>
          </w:r>
        </w:p>
      </w:docPartBody>
    </w:docPart>
    <w:docPart>
      <w:docPartPr>
        <w:name w:val="EC5360D5178046BDB7CBE33056B127D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D051F4-A84D-466E-B2EB-CD58E3A2A806}"/>
      </w:docPartPr>
      <w:docPartBody>
        <w:p w:rsidR="00675E08" w:rsidRDefault="00025998">
          <w:pPr>
            <w:pStyle w:val="EC5360D5178046BDB7CBE33056B127D1"/>
          </w:pPr>
          <w:r w:rsidRPr="008D1AB7">
            <w:rPr>
              <w:noProof/>
            </w:rPr>
            <w:t>[</w:t>
          </w:r>
          <w:r w:rsidRPr="008D1AB7">
            <w:rPr>
              <w:i/>
              <w:iCs/>
              <w:noProof/>
              <w:color w:val="7F7F7F" w:themeColor="text1" w:themeTint="80"/>
              <w:sz w:val="28"/>
            </w:rPr>
            <w:t>Vous pouvez ajouter un extrait ou une instruction ici. Un extrait est un résumé court du contenu du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Arial Unicode MS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altName w:val="Arial Unicode MS"/>
    <w:panose1 w:val="020B0304020202020204"/>
    <w:charset w:val="00"/>
    <w:family w:val="swiss"/>
    <w:pitch w:val="variable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63AF57E"/>
    <w:lvl w:ilvl="0">
      <w:start w:val="1"/>
      <w:numFmt w:val="bullet"/>
      <w:pStyle w:val="Listepuces"/>
      <w:lvlText w:val="•"/>
      <w:lvlJc w:val="left"/>
      <w:pPr>
        <w:ind w:left="360" w:hanging="360"/>
      </w:pPr>
      <w:rPr>
        <w:rFonts w:ascii="Cambria" w:hAnsi="Cambria" w:hint="default"/>
        <w:color w:val="5B9BD5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2B6"/>
    <w:rsid w:val="00025998"/>
    <w:rsid w:val="00033C0A"/>
    <w:rsid w:val="00073FDE"/>
    <w:rsid w:val="00093E95"/>
    <w:rsid w:val="001033EB"/>
    <w:rsid w:val="001424C1"/>
    <w:rsid w:val="0018372E"/>
    <w:rsid w:val="0033469F"/>
    <w:rsid w:val="00343632"/>
    <w:rsid w:val="00346318"/>
    <w:rsid w:val="00675E08"/>
    <w:rsid w:val="0070287D"/>
    <w:rsid w:val="007B5890"/>
    <w:rsid w:val="007C4DA3"/>
    <w:rsid w:val="007C5E49"/>
    <w:rsid w:val="008A2043"/>
    <w:rsid w:val="008B5396"/>
    <w:rsid w:val="009E12B6"/>
    <w:rsid w:val="009F7420"/>
    <w:rsid w:val="00A928CA"/>
    <w:rsid w:val="00CD7CF4"/>
    <w:rsid w:val="00D92324"/>
    <w:rsid w:val="00E73BC8"/>
    <w:rsid w:val="00EF7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1A0E0FC47444C3897497209752DA27B">
    <w:name w:val="41A0E0FC47444C3897497209752DA27B"/>
  </w:style>
  <w:style w:type="paragraph" w:customStyle="1" w:styleId="474C10A5F8214E118EA4048421285E2F">
    <w:name w:val="474C10A5F8214E118EA4048421285E2F"/>
  </w:style>
  <w:style w:type="paragraph" w:customStyle="1" w:styleId="8D1BE6D2A75640E88551C8D67A0658CC">
    <w:name w:val="8D1BE6D2A75640E88551C8D67A0658CC"/>
  </w:style>
  <w:style w:type="paragraph" w:customStyle="1" w:styleId="31C0B3F906C943BCA62BD7DA03F13333">
    <w:name w:val="31C0B3F906C943BCA62BD7DA03F13333"/>
  </w:style>
  <w:style w:type="paragraph" w:customStyle="1" w:styleId="714C98A74FC74B1A81DB9FD697CC1087">
    <w:name w:val="714C98A74FC74B1A81DB9FD697CC1087"/>
  </w:style>
  <w:style w:type="paragraph" w:customStyle="1" w:styleId="2DEEBBD988A84D0E9654129B0A1E01A6">
    <w:name w:val="2DEEBBD988A84D0E9654129B0A1E01A6"/>
  </w:style>
  <w:style w:type="paragraph" w:customStyle="1" w:styleId="E563714D81944C1C9137E9E89CA7BB11">
    <w:name w:val="E563714D81944C1C9137E9E89CA7BB11"/>
  </w:style>
  <w:style w:type="paragraph" w:styleId="Listepuces">
    <w:name w:val="List Bullet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rFonts w:eastAsiaTheme="minorHAnsi"/>
      <w:color w:val="595959" w:themeColor="text1" w:themeTint="A6"/>
      <w:kern w:val="20"/>
      <w:sz w:val="20"/>
      <w:szCs w:val="20"/>
      <w:lang w:val="en-US" w:eastAsia="ja-JP"/>
    </w:rPr>
  </w:style>
  <w:style w:type="paragraph" w:customStyle="1" w:styleId="3EB4059044214AA6A02D9DA0598779D1">
    <w:name w:val="3EB4059044214AA6A02D9DA0598779D1"/>
  </w:style>
  <w:style w:type="paragraph" w:customStyle="1" w:styleId="DB15586578F547B7957B5364060FE634">
    <w:name w:val="DB15586578F547B7957B5364060FE634"/>
  </w:style>
  <w:style w:type="paragraph" w:customStyle="1" w:styleId="949D789BBD634C50931890975632FF42">
    <w:name w:val="949D789BBD634C50931890975632FF42"/>
  </w:style>
  <w:style w:type="paragraph" w:customStyle="1" w:styleId="1C3642DAF5EC4A2A837AFCFAED7DD937">
    <w:name w:val="1C3642DAF5EC4A2A837AFCFAED7DD937"/>
  </w:style>
  <w:style w:type="paragraph" w:customStyle="1" w:styleId="05F3470D5EC74A10B7205914C57EB9E4">
    <w:name w:val="05F3470D5EC74A10B7205914C57EB9E4"/>
  </w:style>
  <w:style w:type="paragraph" w:customStyle="1" w:styleId="3F546DFCFCEE4B3AAF897D643BB23787">
    <w:name w:val="3F546DFCFCEE4B3AAF897D643BB23787"/>
  </w:style>
  <w:style w:type="paragraph" w:customStyle="1" w:styleId="8EC8D3EAE93543848A0A8AE856D06BFF">
    <w:name w:val="8EC8D3EAE93543848A0A8AE856D06BFF"/>
  </w:style>
  <w:style w:type="paragraph" w:customStyle="1" w:styleId="A9C5BEB14E8F4F1A91BB48CDB7FEF1EB">
    <w:name w:val="A9C5BEB14E8F4F1A91BB48CDB7FEF1EB"/>
  </w:style>
  <w:style w:type="paragraph" w:customStyle="1" w:styleId="464E2252232E42E19A838448371B3A34">
    <w:name w:val="464E2252232E42E19A838448371B3A34"/>
  </w:style>
  <w:style w:type="paragraph" w:customStyle="1" w:styleId="EA08C7AAC1374D2C95924DCFB158184C">
    <w:name w:val="EA08C7AAC1374D2C95924DCFB158184C"/>
  </w:style>
  <w:style w:type="paragraph" w:customStyle="1" w:styleId="037F4A18687C40B094F1DC24C1E0D03A">
    <w:name w:val="037F4A18687C40B094F1DC24C1E0D03A"/>
  </w:style>
  <w:style w:type="paragraph" w:customStyle="1" w:styleId="30CB226641E6460EB5AFC984EEC6751A">
    <w:name w:val="30CB226641E6460EB5AFC984EEC6751A"/>
  </w:style>
  <w:style w:type="paragraph" w:customStyle="1" w:styleId="09848C0045E9444B889178A8F68B73CC">
    <w:name w:val="09848C0045E9444B889178A8F68B73CC"/>
  </w:style>
  <w:style w:type="paragraph" w:customStyle="1" w:styleId="0527BF91C9F2498886CC98AF4EA589A5">
    <w:name w:val="0527BF91C9F2498886CC98AF4EA589A5"/>
  </w:style>
  <w:style w:type="paragraph" w:customStyle="1" w:styleId="88B4C0C7C1884B70A2BD136B8965892F">
    <w:name w:val="88B4C0C7C1884B70A2BD136B8965892F"/>
  </w:style>
  <w:style w:type="paragraph" w:customStyle="1" w:styleId="F1B94B66733940A9909A49DB8A6BE21A">
    <w:name w:val="F1B94B66733940A9909A49DB8A6BE21A"/>
  </w:style>
  <w:style w:type="paragraph" w:customStyle="1" w:styleId="B8AFF3B04C83411CA0E7188B7BDEAD85">
    <w:name w:val="B8AFF3B04C83411CA0E7188B7BDEAD85"/>
  </w:style>
  <w:style w:type="paragraph" w:customStyle="1" w:styleId="E06CE38C06904239846F5AF6A895B94F">
    <w:name w:val="E06CE38C06904239846F5AF6A895B94F"/>
  </w:style>
  <w:style w:type="paragraph" w:customStyle="1" w:styleId="9726539B2F844B35AC89AB0F744AA829">
    <w:name w:val="9726539B2F844B35AC89AB0F744AA829"/>
  </w:style>
  <w:style w:type="paragraph" w:customStyle="1" w:styleId="079684D1501547FE9C10B8C185DCFFFE">
    <w:name w:val="079684D1501547FE9C10B8C185DCFFFE"/>
  </w:style>
  <w:style w:type="paragraph" w:customStyle="1" w:styleId="0AF553F7B49542B38CB6B3772BD2A484">
    <w:name w:val="0AF553F7B49542B38CB6B3772BD2A484"/>
  </w:style>
  <w:style w:type="paragraph" w:customStyle="1" w:styleId="BE9A600CCDD84D6B88C9DF1F22ABE6D7">
    <w:name w:val="BE9A600CCDD84D6B88C9DF1F22ABE6D7"/>
  </w:style>
  <w:style w:type="paragraph" w:customStyle="1" w:styleId="922CA980BB1841B7AACBEAE39DA5C75D">
    <w:name w:val="922CA980BB1841B7AACBEAE39DA5C75D"/>
  </w:style>
  <w:style w:type="paragraph" w:customStyle="1" w:styleId="EC5360D5178046BDB7CBE33056B127D1">
    <w:name w:val="EC5360D5178046BDB7CBE33056B127D1"/>
  </w:style>
  <w:style w:type="character" w:styleId="Textedelespacerserv">
    <w:name w:val="Placeholder Text"/>
    <w:basedOn w:val="Policepardfaut"/>
    <w:uiPriority w:val="99"/>
    <w:semiHidden/>
    <w:rsid w:val="009E12B6"/>
    <w:rPr>
      <w:color w:val="808080"/>
    </w:rPr>
  </w:style>
  <w:style w:type="paragraph" w:customStyle="1" w:styleId="E0C3E925E8CC413EB256382F2B582C70">
    <w:name w:val="E0C3E925E8CC413EB256382F2B582C70"/>
    <w:rsid w:val="00675E08"/>
  </w:style>
  <w:style w:type="paragraph" w:customStyle="1" w:styleId="C3925C400AD7460B9AE2CEF4E7E36FBF">
    <w:name w:val="C3925C400AD7460B9AE2CEF4E7E36FBF"/>
    <w:rsid w:val="00675E08"/>
  </w:style>
  <w:style w:type="paragraph" w:customStyle="1" w:styleId="5DF93E17AB3A4F87A75316065D38F3E3">
    <w:name w:val="5DF93E17AB3A4F87A75316065D38F3E3"/>
    <w:rsid w:val="00675E08"/>
  </w:style>
  <w:style w:type="paragraph" w:customStyle="1" w:styleId="2657310162CE47B9A9C159BA2CD38F53">
    <w:name w:val="2657310162CE47B9A9C159BA2CD38F53"/>
    <w:rsid w:val="00675E08"/>
  </w:style>
  <w:style w:type="paragraph" w:customStyle="1" w:styleId="A2ABF8A793A64B5B962397907E700753">
    <w:name w:val="A2ABF8A793A64B5B962397907E700753"/>
    <w:rsid w:val="00675E08"/>
  </w:style>
  <w:style w:type="paragraph" w:customStyle="1" w:styleId="20C36B365D3046E99035E5DD5212CD19">
    <w:name w:val="20C36B365D3046E99035E5DD5212CD19"/>
    <w:rsid w:val="00675E08"/>
  </w:style>
  <w:style w:type="paragraph" w:customStyle="1" w:styleId="11038173F4454C439036865C5270A4C1">
    <w:name w:val="11038173F4454C439036865C5270A4C1"/>
    <w:rsid w:val="00675E08"/>
  </w:style>
  <w:style w:type="paragraph" w:customStyle="1" w:styleId="3F750DD82D6340068AFD60BB3B781A9C">
    <w:name w:val="3F750DD82D6340068AFD60BB3B781A9C"/>
    <w:rsid w:val="00675E08"/>
  </w:style>
  <w:style w:type="paragraph" w:customStyle="1" w:styleId="F47084B8F54D42629AB17AE854D691F0">
    <w:name w:val="F47084B8F54D42629AB17AE854D691F0"/>
    <w:rsid w:val="00675E08"/>
  </w:style>
  <w:style w:type="paragraph" w:customStyle="1" w:styleId="F310F71776EE4D8EB75223C76B852E16">
    <w:name w:val="F310F71776EE4D8EB75223C76B852E16"/>
    <w:rsid w:val="00675E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2015</PublishDate>
  <Abstract>Ce présent document répond aux besoins techniques de la société TACTfactory pour la conception et le développement d’une solution mobile à destination de ses formateurs et de leurs apprentis.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F84519-FD4E-46B5-B8CE-BF1509BEA4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94A398D4-CCD7-469E-9652-8BB25FAD9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annuel.dotx</Template>
  <TotalTime>3035</TotalTime>
  <Pages>65</Pages>
  <Words>8350</Words>
  <Characters>45927</Characters>
  <Application>Microsoft Office Word</Application>
  <DocSecurity>0</DocSecurity>
  <Lines>382</Lines>
  <Paragraphs>108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>Myqcm</vt:lpstr>
      <vt:lpstr>Rapport
annuel</vt:lpstr>
      <vt:lpstr>Rapport 
annuel</vt:lpstr>
    </vt:vector>
  </TitlesOfParts>
  <Company/>
  <LinksUpToDate>false</LinksUpToDate>
  <CharactersWithSpaces>54169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Myqcm</dc:title>
  <dc:subject/>
  <dc:creator>Antoine Trouvé</dc:creator>
  <cp:keywords/>
  <dc:description/>
  <cp:lastModifiedBy>Antoine Trouvé</cp:lastModifiedBy>
  <cp:revision>402</cp:revision>
  <cp:lastPrinted>2016-05-18T17:09:00Z</cp:lastPrinted>
  <dcterms:created xsi:type="dcterms:W3CDTF">2015-11-15T14:01:00Z</dcterms:created>
  <dcterms:modified xsi:type="dcterms:W3CDTF">2016-05-18T17:09:00Z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TC028965939991</vt:lpwstr>
  </property>
</Properties>
</file>