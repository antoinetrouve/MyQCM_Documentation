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noProof/>
        </w:rPr>
        <w:id w:val="414904541"/>
        <w:docPartObj>
          <w:docPartGallery w:val="Cover Pages"/>
          <w:docPartUnique/>
        </w:docPartObj>
      </w:sdtPr>
      <w:sdtEndPr/>
      <w:sdtContent>
        <w:p w:rsidR="00BC0C25" w:rsidRPr="00967F10" w:rsidRDefault="00BA3EB3">
          <w:pPr>
            <w:rPr>
              <w:noProof/>
            </w:rPr>
          </w:pPr>
          <w:r w:rsidRPr="00967F10">
            <w:rPr>
              <w:noProof/>
              <w:lang w:eastAsia="fr-FR"/>
            </w:rPr>
            <w:drawing>
              <wp:anchor distT="0" distB="0" distL="114300" distR="114300" simplePos="0" relativeHeight="251660288" behindDoc="1" locked="0" layoutInCell="1" allowOverlap="0" wp14:anchorId="5BA8E058" wp14:editId="78B38860">
                <wp:simplePos x="0" y="0"/>
                <wp:positionH relativeFrom="margin">
                  <wp:posOffset>-817245</wp:posOffset>
                </wp:positionH>
                <wp:positionV relativeFrom="page">
                  <wp:posOffset>209550</wp:posOffset>
                </wp:positionV>
                <wp:extent cx="7373417" cy="4552950"/>
                <wp:effectExtent l="0" t="0" r="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Stock_000017310223Large_RT.jpg"/>
                        <pic:cNvPicPr/>
                      </pic:nvPicPr>
                      <pic:blipFill>
                        <a:blip r:embed="rId1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2">
                                  <a14:imgEffect>
                                    <a14:artisticPencilGrayscale trans="50000" pencilSize="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78575" cy="45561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C0C25" w:rsidRPr="00967F10" w:rsidRDefault="00BC0C25">
          <w:pPr>
            <w:rPr>
              <w:noProof/>
            </w:rPr>
          </w:pPr>
        </w:p>
        <w:p w:rsidR="00E747A5" w:rsidRDefault="00EC0F3B">
          <w:pPr>
            <w:rPr>
              <w:noProof/>
            </w:rPr>
            <w:sectPr w:rsidR="00E747A5">
              <w:headerReference w:type="default" r:id="rId13"/>
              <w:headerReference w:type="first" r:id="rId14"/>
              <w:pgSz w:w="12240" w:h="15840" w:code="1"/>
              <w:pgMar w:top="2520" w:right="1512" w:bottom="1800" w:left="1512" w:header="1080" w:footer="720" w:gutter="0"/>
              <w:pgNumType w:start="0"/>
              <w:cols w:space="720"/>
              <w:titlePg/>
              <w:docGrid w:linePitch="360"/>
            </w:sectPr>
          </w:pPr>
          <w:r w:rsidRPr="00967F10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69C348F8" wp14:editId="03D33920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4172161</wp:posOffset>
                    </wp:positionV>
                    <wp:extent cx="6400800" cy="2675255"/>
                    <wp:effectExtent l="0" t="0" r="0" b="10795"/>
                    <wp:wrapNone/>
                    <wp:docPr id="6" name="Zone de texte 6" descr="Title, Subtitle, and Abstra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00800" cy="26752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5A7C7B" w:rsidRPr="008D1AB7" w:rsidRDefault="002E628B" w:rsidP="00BA3EB3">
                                <w:pPr>
                                  <w:pStyle w:val="Titre"/>
                                  <w:jc w:val="center"/>
                                  <w:rPr>
                                    <w:noProof/>
                                  </w:rPr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1165702550"/>
                                    <w:placeholder>
                                      <w:docPart w:val="BE9A600CCDD84D6B88C9DF1F22ABE6D7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5A7C7B">
                                      <w:t xml:space="preserve">My </w:t>
                                    </w:r>
                                    <w:r w:rsidR="005A7C7B" w:rsidRPr="007261B9">
                                      <w:t>qcm</w:t>
                                    </w:r>
                                  </w:sdtContent>
                                </w:sdt>
                              </w:p>
                              <w:p w:rsidR="005A7C7B" w:rsidRDefault="005A7C7B" w:rsidP="00EC0F3B">
                                <w:pPr>
                                  <w:pStyle w:val="Sous-titre"/>
                                  <w:spacing w:after="0"/>
                                  <w:ind w:left="431" w:right="1077"/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t>Specifications détaillées</w:t>
                                </w:r>
                              </w:p>
                              <w:p w:rsidR="005A7C7B" w:rsidRPr="00EC0F3B" w:rsidRDefault="005A7C7B" w:rsidP="00EC0F3B">
                                <w:pPr>
                                  <w:pStyle w:val="Sous-titre"/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t>Annexes</w:t>
                                </w:r>
                              </w:p>
                              <w:sdt>
                                <w:sdtPr>
                                  <w:rPr>
                                    <w:color w:val="auto"/>
                                  </w:rPr>
                                  <w:alias w:val="Sommaire"/>
                                  <w:tag w:val="Sommaire"/>
                                  <w:id w:val="-1340531515"/>
                                  <w:placeholder>
                                    <w:docPart w:val="EC5360D5178046BDB7CBE33056B127D1"/>
                                  </w:placeholder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5A7C7B" w:rsidRPr="008D1AB7" w:rsidRDefault="005A7C7B" w:rsidP="00F2697E">
                                    <w:pPr>
                                      <w:ind w:left="450"/>
                                      <w:rPr>
                                        <w:noProof/>
                                      </w:rPr>
                                    </w:pPr>
                                    <w:r w:rsidRPr="008C53B8">
                                      <w:rPr>
                                        <w:color w:val="auto"/>
                                      </w:rPr>
                                      <w:t xml:space="preserve">Ce présent document </w:t>
                                    </w:r>
                                    <w:r>
                                      <w:rPr>
                                        <w:color w:val="auto"/>
                                      </w:rPr>
                                      <w:t>intègre toutes les annexes cités dans le cahier des spécifications détaillées associées au projet MyQCM</w:t>
                                    </w:r>
                                    <w:r w:rsidRPr="008C53B8">
                                      <w:rPr>
                                        <w:color w:val="auto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9C348F8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" o:spid="_x0000_s1026" type="#_x0000_t202" alt="Title, Subtitle, and Abstract" style="position:absolute;left:0;text-align:left;margin-left:0;margin-top:328.5pt;width:7in;height:210.65pt;z-index:-25165107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" filled="f" stroked="f" strokeweight=".5pt">
                    <v:textbox inset="0,0,0,0">
                      <w:txbxContent>
                        <w:p w:rsidR="005A7C7B" w:rsidRPr="008D1AB7" w:rsidRDefault="002E628B" w:rsidP="00BA3EB3">
                          <w:pPr>
                            <w:pStyle w:val="Titre"/>
                            <w:jc w:val="center"/>
                            <w:rPr>
                              <w:noProof/>
                            </w:rPr>
                          </w:pPr>
                          <w:sdt>
                            <w:sdtPr>
                              <w:alias w:val="Titre"/>
                              <w:tag w:val=""/>
                              <w:id w:val="-1165702550"/>
                              <w:placeholder>
                                <w:docPart w:val="BE9A600CCDD84D6B88C9DF1F22ABE6D7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5A7C7B">
                                <w:t xml:space="preserve">My </w:t>
                              </w:r>
                              <w:r w:rsidR="005A7C7B" w:rsidRPr="007261B9">
                                <w:t>qcm</w:t>
                              </w:r>
                            </w:sdtContent>
                          </w:sdt>
                        </w:p>
                        <w:p w:rsidR="005A7C7B" w:rsidRDefault="005A7C7B" w:rsidP="00EC0F3B">
                          <w:pPr>
                            <w:pStyle w:val="Sous-titre"/>
                            <w:spacing w:after="0"/>
                            <w:ind w:left="431" w:right="1077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Specifications détaillées</w:t>
                          </w:r>
                        </w:p>
                        <w:p w:rsidR="005A7C7B" w:rsidRPr="00EC0F3B" w:rsidRDefault="005A7C7B" w:rsidP="00EC0F3B">
                          <w:pPr>
                            <w:pStyle w:val="Sous-titre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Annexes</w:t>
                          </w:r>
                        </w:p>
                        <w:sdt>
                          <w:sdtPr>
                            <w:rPr>
                              <w:color w:val="auto"/>
                            </w:rPr>
                            <w:alias w:val="Sommaire"/>
                            <w:tag w:val="Sommaire"/>
                            <w:id w:val="-1340531515"/>
                            <w:placeholder>
                              <w:docPart w:val="EC5360D5178046BDB7CBE33056B127D1"/>
                            </w:placeholder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5A7C7B" w:rsidRPr="008D1AB7" w:rsidRDefault="005A7C7B" w:rsidP="00F2697E">
                              <w:pPr>
                                <w:ind w:left="450"/>
                                <w:rPr>
                                  <w:noProof/>
                                </w:rPr>
                              </w:pPr>
                              <w:r w:rsidRPr="008C53B8">
                                <w:rPr>
                                  <w:color w:val="auto"/>
                                </w:rPr>
                                <w:t xml:space="preserve">Ce présent document </w:t>
                              </w:r>
                              <w:r>
                                <w:rPr>
                                  <w:color w:val="auto"/>
                                </w:rPr>
                                <w:t>intègre toutes les annexes cités dans le cahier des spécifications détaillées associées au projet MyQCM</w:t>
                              </w:r>
                              <w:r w:rsidRPr="008C53B8">
                                <w:rPr>
                                  <w:color w:val="auto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EB1ADF">
            <w:rPr>
              <w:noProof/>
              <w:lang w:eastAsia="fr-FR"/>
            </w:rPr>
            <w:drawing>
              <wp:anchor distT="0" distB="0" distL="114300" distR="114300" simplePos="0" relativeHeight="251664384" behindDoc="0" locked="0" layoutInCell="1" allowOverlap="1" wp14:anchorId="085DCE07" wp14:editId="11B597F8">
                <wp:simplePos x="0" y="0"/>
                <wp:positionH relativeFrom="margin">
                  <wp:posOffset>1101513</wp:posOffset>
                </wp:positionH>
                <wp:positionV relativeFrom="paragraph">
                  <wp:posOffset>2886287</wp:posOffset>
                </wp:positionV>
                <wp:extent cx="3706635" cy="1266825"/>
                <wp:effectExtent l="19050" t="19050" r="27305" b="9525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TactFactory2.PNG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6635" cy="1266825"/>
                        </a:xfrm>
                        <a:prstGeom prst="rect">
                          <a:avLst/>
                        </a:prstGeom>
                        <a:ln>
                          <a:solidFill>
                            <a:srgbClr val="AAE648"/>
                          </a:solidFill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173E8" w:rsidRPr="00967F10">
            <w:rPr>
              <w:noProof/>
            </w:rPr>
            <w:br w:type="page"/>
          </w:r>
        </w:p>
        <w:p w:rsidR="00EC7CE0" w:rsidRPr="007C70B9" w:rsidRDefault="00ED5965" w:rsidP="007C70B9">
          <w:pPr>
            <w:rPr>
              <w:b/>
              <w:noProof/>
              <w:sz w:val="32"/>
              <w:szCs w:val="32"/>
            </w:rPr>
          </w:pPr>
          <w:r w:rsidRPr="007C70B9">
            <w:rPr>
              <w:b/>
              <w:noProof/>
              <w:sz w:val="32"/>
              <w:szCs w:val="32"/>
            </w:rPr>
            <w:lastRenderedPageBreak/>
            <w:t>Document</w:t>
          </w:r>
        </w:p>
        <w:tbl>
          <w:tblPr>
            <w:tblStyle w:val="TableauGrille3"/>
            <w:tblW w:w="9214" w:type="dxa"/>
            <w:tblLook w:val="04A0" w:firstRow="1" w:lastRow="0" w:firstColumn="1" w:lastColumn="0" w:noHBand="0" w:noVBand="1"/>
          </w:tblPr>
          <w:tblGrid>
            <w:gridCol w:w="9214"/>
          </w:tblGrid>
          <w:tr w:rsidR="002D223B" w:rsidTr="002D223B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<w:tcW w:w="9214" w:type="dxa"/>
                <w:shd w:val="clear" w:color="auto" w:fill="AAE648"/>
              </w:tcPr>
              <w:p w:rsidR="002D223B" w:rsidRDefault="00FC5BC5" w:rsidP="00ED5965">
                <w:pPr>
                  <w:rPr>
                    <w:noProof/>
                  </w:rPr>
                </w:pPr>
                <w:r>
                  <w:rPr>
                    <w:noProof/>
                  </w:rPr>
                  <w:t>Cahier des spécifications détaillées - Annexe</w:t>
                </w:r>
              </w:p>
            </w:tc>
          </w:tr>
          <w:tr w:rsidR="002D223B" w:rsidTr="002D223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9214" w:type="dxa"/>
                <w:shd w:val="clear" w:color="auto" w:fill="F2F2F2" w:themeFill="background1" w:themeFillShade="F2"/>
              </w:tcPr>
              <w:p w:rsidR="002D223B" w:rsidRDefault="00FC5BC5" w:rsidP="00FC5BC5">
                <w:pPr>
                  <w:rPr>
                    <w:noProof/>
                  </w:rPr>
                </w:pPr>
                <w:r>
                  <w:rPr>
                    <w:noProof/>
                  </w:rPr>
                  <w:t>Annexe associé au cahier des spécifications détaillées</w:t>
                </w:r>
              </w:p>
            </w:tc>
          </w:tr>
          <w:tr w:rsidR="002D223B" w:rsidTr="002D223B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9214" w:type="dxa"/>
              </w:tcPr>
              <w:p w:rsidR="002D223B" w:rsidRDefault="002D223B" w:rsidP="00ED5965">
                <w:pPr>
                  <w:rPr>
                    <w:noProof/>
                  </w:rPr>
                </w:pPr>
                <w:r>
                  <w:rPr>
                    <w:noProof/>
                  </w:rPr>
                  <w:t>Exemplaire : docx, PDF</w:t>
                </w:r>
              </w:p>
            </w:tc>
          </w:tr>
        </w:tbl>
        <w:p w:rsidR="00ED5965" w:rsidRDefault="00ED5965" w:rsidP="00ED5965">
          <w:pPr>
            <w:rPr>
              <w:noProof/>
            </w:rPr>
          </w:pPr>
        </w:p>
        <w:p w:rsidR="00EC7CE0" w:rsidRPr="007C70B9" w:rsidRDefault="00ED5965" w:rsidP="00EC7CE0">
          <w:pPr>
            <w:rPr>
              <w:b/>
              <w:sz w:val="32"/>
              <w:szCs w:val="32"/>
            </w:rPr>
          </w:pPr>
          <w:r w:rsidRPr="007C70B9">
            <w:rPr>
              <w:b/>
              <w:sz w:val="32"/>
              <w:szCs w:val="32"/>
            </w:rPr>
            <w:t>Historique des versions</w:t>
          </w:r>
        </w:p>
        <w:tbl>
          <w:tblPr>
            <w:tblStyle w:val="TableauGrille1Clair"/>
            <w:tblW w:w="0" w:type="auto"/>
            <w:tblLook w:val="04A0" w:firstRow="1" w:lastRow="0" w:firstColumn="1" w:lastColumn="0" w:noHBand="0" w:noVBand="1"/>
          </w:tblPr>
          <w:tblGrid>
            <w:gridCol w:w="2301"/>
            <w:gridCol w:w="2301"/>
            <w:gridCol w:w="2300"/>
            <w:gridCol w:w="2300"/>
          </w:tblGrid>
          <w:tr w:rsidR="00ED5965" w:rsidTr="00667FE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303" w:type="dxa"/>
                <w:shd w:val="clear" w:color="auto" w:fill="AAE648"/>
                <w:vAlign w:val="center"/>
              </w:tcPr>
              <w:p w:rsidR="00ED5965" w:rsidRPr="00667FE4" w:rsidRDefault="00ED5965" w:rsidP="00667FE4">
                <w:pPr>
                  <w:jc w:val="center"/>
                  <w:rPr>
                    <w:smallCaps/>
                  </w:rPr>
                </w:pPr>
                <w:r w:rsidRPr="00667FE4">
                  <w:rPr>
                    <w:smallCaps/>
                  </w:rPr>
                  <w:t>Numéro de version</w:t>
                </w:r>
              </w:p>
            </w:tc>
            <w:tc>
              <w:tcPr>
                <w:tcW w:w="2303" w:type="dxa"/>
                <w:shd w:val="clear" w:color="auto" w:fill="AAE648"/>
                <w:vAlign w:val="center"/>
              </w:tcPr>
              <w:p w:rsidR="00ED5965" w:rsidRPr="00667FE4" w:rsidRDefault="00ED5965" w:rsidP="00667FE4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mallCaps/>
                  </w:rPr>
                </w:pPr>
                <w:r w:rsidRPr="00667FE4">
                  <w:rPr>
                    <w:smallCaps/>
                  </w:rPr>
                  <w:t>Date</w:t>
                </w:r>
              </w:p>
            </w:tc>
            <w:tc>
              <w:tcPr>
                <w:tcW w:w="2303" w:type="dxa"/>
                <w:shd w:val="clear" w:color="auto" w:fill="AAE648"/>
                <w:vAlign w:val="center"/>
              </w:tcPr>
              <w:p w:rsidR="00ED5965" w:rsidRPr="00667FE4" w:rsidRDefault="00ED5965" w:rsidP="00667FE4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mallCaps/>
                  </w:rPr>
                </w:pPr>
                <w:r w:rsidRPr="00667FE4">
                  <w:rPr>
                    <w:smallCaps/>
                  </w:rPr>
                  <w:t>Nom, Prénom</w:t>
                </w:r>
              </w:p>
            </w:tc>
            <w:tc>
              <w:tcPr>
                <w:tcW w:w="2303" w:type="dxa"/>
                <w:shd w:val="clear" w:color="auto" w:fill="AAE648"/>
                <w:vAlign w:val="center"/>
              </w:tcPr>
              <w:p w:rsidR="00ED5965" w:rsidRPr="00667FE4" w:rsidRDefault="00ED5965" w:rsidP="00667FE4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mallCaps/>
                  </w:rPr>
                </w:pPr>
                <w:r w:rsidRPr="00667FE4">
                  <w:rPr>
                    <w:smallCaps/>
                  </w:rPr>
                  <w:t>Détail</w:t>
                </w:r>
              </w:p>
            </w:tc>
          </w:tr>
          <w:tr w:rsidR="00ED5965" w:rsidTr="004A57AF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303" w:type="dxa"/>
                <w:vAlign w:val="center"/>
              </w:tcPr>
              <w:p w:rsidR="00ED5965" w:rsidRDefault="00ED5965" w:rsidP="004A57AF">
                <w:pPr>
                  <w:jc w:val="left"/>
                </w:pPr>
                <w:r>
                  <w:t>V 1.0</w:t>
                </w:r>
              </w:p>
            </w:tc>
            <w:tc>
              <w:tcPr>
                <w:tcW w:w="2303" w:type="dxa"/>
                <w:vAlign w:val="center"/>
              </w:tcPr>
              <w:p w:rsidR="00ED5965" w:rsidRDefault="00FC5BC5" w:rsidP="004A57AF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06/04/2016</w:t>
                </w:r>
              </w:p>
            </w:tc>
            <w:tc>
              <w:tcPr>
                <w:tcW w:w="2303" w:type="dxa"/>
                <w:vAlign w:val="center"/>
              </w:tcPr>
              <w:p w:rsidR="00ED5965" w:rsidRDefault="00ED5965" w:rsidP="004A57AF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Trouvé, Antoine</w:t>
                </w:r>
              </w:p>
            </w:tc>
            <w:tc>
              <w:tcPr>
                <w:tcW w:w="2303" w:type="dxa"/>
              </w:tcPr>
              <w:p w:rsidR="00ED5965" w:rsidRDefault="00ED5965" w:rsidP="00EC7CE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Création</w:t>
                </w:r>
              </w:p>
            </w:tc>
          </w:tr>
          <w:tr w:rsidR="004A57AF" w:rsidTr="004A57AF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303" w:type="dxa"/>
                <w:vAlign w:val="center"/>
              </w:tcPr>
              <w:p w:rsidR="004A57AF" w:rsidRDefault="004A57AF" w:rsidP="004A57AF">
                <w:pPr>
                  <w:jc w:val="left"/>
                </w:pPr>
              </w:p>
            </w:tc>
            <w:tc>
              <w:tcPr>
                <w:tcW w:w="2303" w:type="dxa"/>
                <w:vAlign w:val="center"/>
              </w:tcPr>
              <w:p w:rsidR="004A57AF" w:rsidRDefault="004A57AF" w:rsidP="004A57AF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  <w:tc>
              <w:tcPr>
                <w:tcW w:w="2303" w:type="dxa"/>
                <w:vAlign w:val="center"/>
              </w:tcPr>
              <w:p w:rsidR="004A57AF" w:rsidRDefault="004A57AF" w:rsidP="004A57AF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  <w:tc>
              <w:tcPr>
                <w:tcW w:w="2303" w:type="dxa"/>
              </w:tcPr>
              <w:p w:rsidR="004A57AF" w:rsidRDefault="004A57AF" w:rsidP="00EC7CE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</w:tr>
          <w:tr w:rsidR="00E40AA8" w:rsidTr="004A57AF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303" w:type="dxa"/>
                <w:vAlign w:val="center"/>
              </w:tcPr>
              <w:p w:rsidR="00E40AA8" w:rsidRDefault="00E40AA8" w:rsidP="004A57AF">
                <w:pPr>
                  <w:jc w:val="left"/>
                </w:pPr>
              </w:p>
            </w:tc>
            <w:tc>
              <w:tcPr>
                <w:tcW w:w="2303" w:type="dxa"/>
                <w:vAlign w:val="center"/>
              </w:tcPr>
              <w:p w:rsidR="00E40AA8" w:rsidRDefault="00E40AA8" w:rsidP="004A57AF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  <w:tc>
              <w:tcPr>
                <w:tcW w:w="2303" w:type="dxa"/>
                <w:vAlign w:val="center"/>
              </w:tcPr>
              <w:p w:rsidR="00E40AA8" w:rsidRDefault="00E40AA8" w:rsidP="004A57AF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  <w:tc>
              <w:tcPr>
                <w:tcW w:w="2303" w:type="dxa"/>
              </w:tcPr>
              <w:p w:rsidR="00E40AA8" w:rsidRDefault="00E40AA8" w:rsidP="005F13B2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</w:tr>
        </w:tbl>
        <w:p w:rsidR="00ED5965" w:rsidRDefault="00ED5965" w:rsidP="00EC7CE0"/>
        <w:p w:rsidR="007C70B9" w:rsidRPr="007C70B9" w:rsidRDefault="007C70B9" w:rsidP="00EC7CE0">
          <w:pPr>
            <w:rPr>
              <w:rStyle w:val="lev"/>
              <w:b w:val="0"/>
              <w:sz w:val="32"/>
              <w:szCs w:val="32"/>
            </w:rPr>
          </w:pPr>
          <w:r w:rsidRPr="007C70B9">
            <w:rPr>
              <w:b/>
              <w:sz w:val="32"/>
              <w:szCs w:val="32"/>
            </w:rPr>
            <w:t>Contact</w:t>
          </w:r>
        </w:p>
        <w:tbl>
          <w:tblPr>
            <w:tblStyle w:val="TableauGrille1Clair"/>
            <w:tblW w:w="0" w:type="auto"/>
            <w:tblLook w:val="04A0" w:firstRow="1" w:lastRow="0" w:firstColumn="1" w:lastColumn="0" w:noHBand="0" w:noVBand="1"/>
          </w:tblPr>
          <w:tblGrid>
            <w:gridCol w:w="1812"/>
            <w:gridCol w:w="1997"/>
            <w:gridCol w:w="2204"/>
            <w:gridCol w:w="3189"/>
          </w:tblGrid>
          <w:tr w:rsidR="005365BA" w:rsidTr="005365BA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906" w:type="dxa"/>
                <w:shd w:val="clear" w:color="auto" w:fill="AAE648"/>
              </w:tcPr>
              <w:p w:rsidR="005365BA" w:rsidRPr="00667FE4" w:rsidRDefault="005365BA" w:rsidP="00667FE4">
                <w:pPr>
                  <w:jc w:val="center"/>
                  <w:rPr>
                    <w:smallCaps/>
                  </w:rPr>
                </w:pPr>
                <w:r>
                  <w:rPr>
                    <w:smallCaps/>
                  </w:rPr>
                  <w:t>Fonction</w:t>
                </w:r>
              </w:p>
            </w:tc>
            <w:tc>
              <w:tcPr>
                <w:tcW w:w="2179" w:type="dxa"/>
                <w:shd w:val="clear" w:color="auto" w:fill="AAE648"/>
                <w:vAlign w:val="center"/>
              </w:tcPr>
              <w:p w:rsidR="005365BA" w:rsidRPr="00667FE4" w:rsidRDefault="005365BA" w:rsidP="00667FE4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mallCaps/>
                  </w:rPr>
                </w:pPr>
                <w:r w:rsidRPr="00667FE4">
                  <w:rPr>
                    <w:smallCaps/>
                  </w:rPr>
                  <w:t>Nom, Prénom</w:t>
                </w:r>
              </w:p>
            </w:tc>
            <w:tc>
              <w:tcPr>
                <w:tcW w:w="2351" w:type="dxa"/>
                <w:shd w:val="clear" w:color="auto" w:fill="AAE648"/>
                <w:vAlign w:val="center"/>
              </w:tcPr>
              <w:p w:rsidR="005365BA" w:rsidRPr="00667FE4" w:rsidRDefault="005365BA" w:rsidP="00667FE4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mallCaps/>
                  </w:rPr>
                </w:pPr>
                <w:r w:rsidRPr="00667FE4">
                  <w:rPr>
                    <w:smallCaps/>
                  </w:rPr>
                  <w:t>Fonction</w:t>
                </w:r>
              </w:p>
            </w:tc>
            <w:tc>
              <w:tcPr>
                <w:tcW w:w="2766" w:type="dxa"/>
                <w:shd w:val="clear" w:color="auto" w:fill="AAE648"/>
                <w:vAlign w:val="center"/>
              </w:tcPr>
              <w:p w:rsidR="005365BA" w:rsidRPr="00667FE4" w:rsidRDefault="005365BA" w:rsidP="00667FE4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mallCaps/>
                  </w:rPr>
                </w:pPr>
                <w:r w:rsidRPr="00667FE4">
                  <w:rPr>
                    <w:smallCaps/>
                  </w:rPr>
                  <w:t>Contact</w:t>
                </w:r>
              </w:p>
            </w:tc>
          </w:tr>
          <w:tr w:rsidR="005365BA" w:rsidTr="005365BA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906" w:type="dxa"/>
                <w:vAlign w:val="center"/>
              </w:tcPr>
              <w:p w:rsidR="005365BA" w:rsidRDefault="005365BA" w:rsidP="005365BA">
                <w:pPr>
                  <w:jc w:val="center"/>
                </w:pPr>
                <w:r>
                  <w:t>Client</w:t>
                </w:r>
              </w:p>
            </w:tc>
            <w:tc>
              <w:tcPr>
                <w:tcW w:w="2179" w:type="dxa"/>
                <w:vAlign w:val="center"/>
              </w:tcPr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J-C. Petitot</w:t>
                </w:r>
              </w:p>
            </w:tc>
            <w:tc>
              <w:tcPr>
                <w:tcW w:w="2351" w:type="dxa"/>
                <w:vAlign w:val="center"/>
              </w:tcPr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Responsable gestion de projet</w:t>
                </w:r>
              </w:p>
            </w:tc>
            <w:tc>
              <w:tcPr>
                <w:tcW w:w="2766" w:type="dxa"/>
                <w:vAlign w:val="center"/>
              </w:tcPr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</w:tr>
          <w:tr w:rsidR="005365BA" w:rsidTr="005365BA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906" w:type="dxa"/>
                <w:vAlign w:val="center"/>
              </w:tcPr>
              <w:p w:rsidR="005365BA" w:rsidRDefault="005365BA" w:rsidP="005365BA">
                <w:pPr>
                  <w:jc w:val="center"/>
                </w:pPr>
                <w:r>
                  <w:t>Client</w:t>
                </w:r>
              </w:p>
            </w:tc>
            <w:tc>
              <w:tcPr>
                <w:tcW w:w="2179" w:type="dxa"/>
                <w:vAlign w:val="center"/>
              </w:tcPr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Y. Pintas</w:t>
                </w:r>
              </w:p>
            </w:tc>
            <w:tc>
              <w:tcPr>
                <w:tcW w:w="2351" w:type="dxa"/>
                <w:vAlign w:val="center"/>
              </w:tcPr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Chef de projet Android</w:t>
                </w:r>
              </w:p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Chef de projet Objective-C</w:t>
                </w:r>
              </w:p>
            </w:tc>
            <w:tc>
              <w:tcPr>
                <w:tcW w:w="2766" w:type="dxa"/>
                <w:vAlign w:val="center"/>
              </w:tcPr>
              <w:p w:rsidR="005365BA" w:rsidRPr="00967F10" w:rsidRDefault="005365BA" w:rsidP="00667FE4">
                <w:pPr>
                  <w:pStyle w:val="Textedetableau"/>
                  <w:ind w:left="0"/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noProof/>
                  </w:rPr>
                </w:pPr>
                <w:r>
                  <w:rPr>
                    <w:noProof/>
                  </w:rPr>
                  <w:t>01.83.64.25.33</w:t>
                </w:r>
              </w:p>
              <w:p w:rsidR="005365BA" w:rsidRDefault="002E628B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hyperlink r:id="rId16" w:history="1">
                  <w:r w:rsidR="005365BA" w:rsidRPr="00772E71">
                    <w:rPr>
                      <w:rStyle w:val="Lienhypertexte"/>
                      <w:noProof/>
                    </w:rPr>
                    <w:t>contact@tactfactory.com</w:t>
                  </w:r>
                </w:hyperlink>
              </w:p>
            </w:tc>
          </w:tr>
          <w:tr w:rsidR="005365BA" w:rsidTr="005365BA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906" w:type="dxa"/>
                <w:vAlign w:val="center"/>
              </w:tcPr>
              <w:p w:rsidR="005365BA" w:rsidRDefault="005365BA" w:rsidP="005365BA">
                <w:pPr>
                  <w:jc w:val="center"/>
                </w:pPr>
                <w:r>
                  <w:t>Client</w:t>
                </w:r>
              </w:p>
            </w:tc>
            <w:tc>
              <w:tcPr>
                <w:tcW w:w="2179" w:type="dxa"/>
                <w:vAlign w:val="center"/>
              </w:tcPr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B. Dague</w:t>
                </w:r>
              </w:p>
            </w:tc>
            <w:tc>
              <w:tcPr>
                <w:tcW w:w="2351" w:type="dxa"/>
                <w:vAlign w:val="center"/>
              </w:tcPr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Chef de projet C#</w:t>
                </w:r>
              </w:p>
            </w:tc>
            <w:tc>
              <w:tcPr>
                <w:tcW w:w="2766" w:type="dxa"/>
                <w:vAlign w:val="center"/>
              </w:tcPr>
              <w:p w:rsidR="005365BA" w:rsidRDefault="005365BA" w:rsidP="00667FE4">
                <w:pPr>
                  <w:pStyle w:val="Textedetableau"/>
                  <w:ind w:left="0"/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noProof/>
                  </w:rPr>
                </w:pPr>
              </w:p>
            </w:tc>
          </w:tr>
          <w:tr w:rsidR="005365BA" w:rsidTr="005365BA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906" w:type="dxa"/>
                <w:vAlign w:val="center"/>
              </w:tcPr>
              <w:p w:rsidR="005365BA" w:rsidRPr="007C70B9" w:rsidRDefault="005365BA" w:rsidP="005365BA">
                <w:pPr>
                  <w:jc w:val="center"/>
                </w:pPr>
                <w:r>
                  <w:t>Prestataire</w:t>
                </w:r>
              </w:p>
            </w:tc>
            <w:tc>
              <w:tcPr>
                <w:tcW w:w="2179" w:type="dxa"/>
                <w:vAlign w:val="center"/>
              </w:tcPr>
              <w:p w:rsidR="005365BA" w:rsidRPr="007C70B9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C70B9">
                  <w:t>A.</w:t>
                </w:r>
                <w:r>
                  <w:t xml:space="preserve"> Trouvé</w:t>
                </w:r>
              </w:p>
            </w:tc>
            <w:tc>
              <w:tcPr>
                <w:tcW w:w="2351" w:type="dxa"/>
                <w:vAlign w:val="center"/>
              </w:tcPr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Apprentis</w:t>
                </w:r>
              </w:p>
              <w:p w:rsidR="005365BA" w:rsidRDefault="005365BA" w:rsidP="005365BA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Développeur</w:t>
                </w:r>
                <w:r>
                  <w:br/>
                  <w:t>Chef de projet</w:t>
                </w:r>
              </w:p>
            </w:tc>
            <w:tc>
              <w:tcPr>
                <w:tcW w:w="2766" w:type="dxa"/>
                <w:vAlign w:val="center"/>
              </w:tcPr>
              <w:p w:rsidR="00461DC0" w:rsidRDefault="00461DC0" w:rsidP="00667FE4">
                <w:pPr>
                  <w:pStyle w:val="Textedetableau"/>
                  <w:ind w:left="0"/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noProof/>
                  </w:rPr>
                </w:pPr>
                <w:r>
                  <w:rPr>
                    <w:noProof/>
                  </w:rPr>
                  <w:t>06.30.61.51.30</w:t>
                </w:r>
                <w:r>
                  <w:rPr>
                    <w:noProof/>
                  </w:rPr>
                  <w:br/>
                </w:r>
                <w:hyperlink r:id="rId17" w:history="1">
                  <w:r w:rsidRPr="00890A86">
                    <w:rPr>
                      <w:rStyle w:val="Lienhypertexte"/>
                      <w:noProof/>
                    </w:rPr>
                    <w:t>antoinetrouve.france@gmail.com</w:t>
                  </w:r>
                </w:hyperlink>
              </w:p>
            </w:tc>
          </w:tr>
        </w:tbl>
        <w:p w:rsidR="00ED5965" w:rsidRDefault="00ED5965" w:rsidP="00EC7CE0"/>
        <w:p w:rsidR="00EC7CE0" w:rsidRDefault="00EC7CE0" w:rsidP="00EC7CE0"/>
        <w:p w:rsidR="00EC7CE0" w:rsidRPr="00EC7CE0" w:rsidRDefault="00EC7CE0" w:rsidP="00EC7CE0">
          <w:pPr>
            <w:sectPr w:rsidR="00EC7CE0" w:rsidRPr="00EC7CE0" w:rsidSect="00E34C5E">
              <w:pgSz w:w="12240" w:h="15840" w:code="1"/>
              <w:pgMar w:top="2517" w:right="1514" w:bottom="1797" w:left="1514" w:header="1077" w:footer="720" w:gutter="0"/>
              <w:pgNumType w:start="0"/>
              <w:cols w:space="720"/>
              <w:titlePg/>
              <w:docGrid w:linePitch="360"/>
            </w:sectPr>
          </w:pPr>
        </w:p>
        <w:p w:rsidR="00E747A5" w:rsidRDefault="00E747A5" w:rsidP="00DF4C9A">
          <w:pPr>
            <w:pStyle w:val="En-ttedetabledesmatires"/>
            <w:numPr>
              <w:ilvl w:val="0"/>
              <w:numId w:val="0"/>
            </w:numPr>
            <w:rPr>
              <w:noProof/>
            </w:rPr>
          </w:pPr>
          <w:r>
            <w:rPr>
              <w:noProof/>
            </w:rPr>
            <w:lastRenderedPageBreak/>
            <w:t>Avant-</w:t>
          </w:r>
          <w:r w:rsidRPr="001007A1">
            <w:t>propos</w:t>
          </w:r>
        </w:p>
        <w:p w:rsidR="00E747A5" w:rsidRPr="000E6C17" w:rsidRDefault="00E747A5" w:rsidP="000E6C17">
          <w:pPr>
            <w:rPr>
              <w:rFonts w:asciiTheme="majorHAnsi" w:hAnsiTheme="majorHAnsi"/>
              <w:smallCaps/>
              <w:color w:val="AAE648"/>
              <w:sz w:val="24"/>
              <w:szCs w:val="24"/>
            </w:rPr>
          </w:pPr>
          <w:r w:rsidRPr="000E6C17">
            <w:rPr>
              <w:rFonts w:asciiTheme="majorHAnsi" w:hAnsiTheme="majorHAnsi"/>
              <w:smallCaps/>
              <w:color w:val="AAE648"/>
              <w:sz w:val="24"/>
              <w:szCs w:val="24"/>
            </w:rPr>
            <w:t>Contexte</w:t>
          </w:r>
        </w:p>
        <w:p w:rsidR="00E747A5" w:rsidRDefault="008C53B8" w:rsidP="00E747A5">
          <w:r>
            <w:t>TACTfactory est une société de développement d’applications mobile. La société souh</w:t>
          </w:r>
          <w:r w:rsidR="00D902A9">
            <w:t xml:space="preserve">aite externaliser la conception, le développement </w:t>
          </w:r>
          <w:r>
            <w:t>et la</w:t>
          </w:r>
          <w:r w:rsidR="00D902A9">
            <w:t xml:space="preserve"> mise en</w:t>
          </w:r>
          <w:r>
            <w:t xml:space="preserve"> production de l</w:t>
          </w:r>
          <w:r w:rsidR="003C5485">
            <w:t>’ensemble d’une solution mobile, sur trois plateformes</w:t>
          </w:r>
          <w:r w:rsidR="00FC0B82">
            <w:t xml:space="preserve"> Windows Phone, Android et IOS. Cette solution est destinée à</w:t>
          </w:r>
          <w:r>
            <w:t xml:space="preserve"> un usage interne à l’éco système de l’entreprise (étudiant et formateur</w:t>
          </w:r>
          <w:r w:rsidR="00987229">
            <w:t>)</w:t>
          </w:r>
          <w:r w:rsidR="00780476">
            <w:t>.</w:t>
          </w:r>
          <w:r>
            <w:t xml:space="preserve"> </w:t>
          </w:r>
          <w:r w:rsidR="00FC0B82">
            <w:t>Elle</w:t>
          </w:r>
          <w:r w:rsidR="00780476">
            <w:t xml:space="preserve"> per</w:t>
          </w:r>
          <w:r w:rsidR="00432130">
            <w:t xml:space="preserve">met aux formateurs </w:t>
          </w:r>
          <w:r w:rsidR="00780476">
            <w:t>la création et la correction automatique des QCM</w:t>
          </w:r>
          <w:r w:rsidR="00D5444A">
            <w:t xml:space="preserve"> ainsi que</w:t>
          </w:r>
          <w:r w:rsidR="00780476">
            <w:t xml:space="preserve"> </w:t>
          </w:r>
          <w:r w:rsidR="00D5444A">
            <w:t>la consultation</w:t>
          </w:r>
          <w:r w:rsidR="00780476">
            <w:t xml:space="preserve"> des résultats</w:t>
          </w:r>
          <w:r w:rsidR="00432130">
            <w:t xml:space="preserve">. </w:t>
          </w:r>
          <w:r w:rsidR="00FC0B82">
            <w:t>Pour</w:t>
          </w:r>
          <w:r w:rsidR="00780476">
            <w:t xml:space="preserve"> </w:t>
          </w:r>
          <w:r w:rsidR="00432130">
            <w:t>les étudiants</w:t>
          </w:r>
          <w:r w:rsidR="00780476">
            <w:t>, l’ap</w:t>
          </w:r>
          <w:r w:rsidR="003A3CAC">
            <w:t>plicat</w:t>
          </w:r>
          <w:r w:rsidR="00D5444A">
            <w:t xml:space="preserve">ion mobile propose d’accéder, </w:t>
          </w:r>
          <w:r w:rsidR="003A3CAC">
            <w:t>de répond</w:t>
          </w:r>
          <w:r w:rsidR="00D5444A">
            <w:t>re aux QCM dans un temps imparti et d’envoyer les réponses</w:t>
          </w:r>
          <w:r w:rsidR="003A3CAC">
            <w:t xml:space="preserve"> </w:t>
          </w:r>
          <w:r w:rsidR="00D5444A">
            <w:t xml:space="preserve">au formateur </w:t>
          </w:r>
          <w:r w:rsidR="003A3CAC">
            <w:t>a</w:t>
          </w:r>
          <w:r w:rsidR="00D5444A">
            <w:t>fin de tester leur connaissance.</w:t>
          </w:r>
        </w:p>
        <w:p w:rsidR="00EC7CE0" w:rsidRPr="000E6C17" w:rsidRDefault="00EC7CE0" w:rsidP="000E6C17">
          <w:pPr>
            <w:rPr>
              <w:rFonts w:asciiTheme="majorHAnsi" w:hAnsiTheme="majorHAnsi"/>
              <w:smallCaps/>
              <w:color w:val="AAE648"/>
              <w:sz w:val="24"/>
              <w:szCs w:val="24"/>
            </w:rPr>
          </w:pPr>
          <w:r w:rsidRPr="000E6C17">
            <w:rPr>
              <w:rFonts w:asciiTheme="majorHAnsi" w:hAnsiTheme="majorHAnsi"/>
              <w:smallCaps/>
              <w:color w:val="AAE648"/>
              <w:sz w:val="24"/>
              <w:szCs w:val="24"/>
            </w:rPr>
            <w:t>L’objectif</w:t>
          </w:r>
        </w:p>
        <w:p w:rsidR="00EC7CE0" w:rsidRPr="00390413" w:rsidRDefault="00EC7CE0" w:rsidP="00EC7CE0">
          <w:r>
            <w:t>Concevoir, développer et mettre en production l’ensemble d’une solution web et mobile fonctionnelle pour plateforme Android, IOS et Windows Phone, destinée à nos formateurs et étudiants, permettant d’optimiser le temps passé à la gestion des examens (création, correction, diffusion). La solution devra prendre en compte l’ensemble des contraintes diffusées dans le Cahier des charges et être opérationnelle pour le 08/07/2016.</w:t>
          </w:r>
        </w:p>
        <w:p w:rsidR="00E747A5" w:rsidRPr="000E6C17" w:rsidRDefault="00E747A5" w:rsidP="000E6C17">
          <w:pPr>
            <w:rPr>
              <w:smallCaps/>
              <w:color w:val="AAE648"/>
              <w:sz w:val="24"/>
            </w:rPr>
          </w:pPr>
          <w:r w:rsidRPr="000E6C17">
            <w:rPr>
              <w:smallCaps/>
              <w:color w:val="AAE648"/>
              <w:sz w:val="24"/>
            </w:rPr>
            <w:t>Confidentialité</w:t>
          </w:r>
        </w:p>
        <w:p w:rsidR="00BC0C25" w:rsidRPr="00E747A5" w:rsidRDefault="0041280E" w:rsidP="00E747A5">
          <w:r>
            <w:t>Toutes les informations contenues dans ce présent document sont soumises à la loi sur la protection de la propriété intellectuelle Elles sont donc confidentielles.</w:t>
          </w:r>
        </w:p>
      </w:sdtContent>
    </w:sdt>
    <w:sdt>
      <w:sdtPr>
        <w:rPr>
          <w:sz w:val="20"/>
        </w:rPr>
        <w:id w:val="7061521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C0B82" w:rsidRDefault="00FC0B82" w:rsidP="001218FD">
          <w:pPr>
            <w:pStyle w:val="En-ttedetabledesmatires"/>
            <w:numPr>
              <w:ilvl w:val="0"/>
              <w:numId w:val="0"/>
            </w:numPr>
          </w:pPr>
          <w:r>
            <w:t>Table des matières</w:t>
          </w:r>
        </w:p>
        <w:p w:rsidR="007658D4" w:rsidRDefault="00E34C5E">
          <w:pPr>
            <w:pStyle w:val="TM1"/>
            <w:rPr>
              <w:rFonts w:eastAsiaTheme="minorEastAsia"/>
              <w:color w:val="auto"/>
              <w:kern w:val="0"/>
              <w:szCs w:val="22"/>
              <w:lang w:eastAsia="fr-F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51361947" w:history="1">
            <w:r w:rsidR="007658D4" w:rsidRPr="00D151A5">
              <w:rPr>
                <w:rStyle w:val="Lienhypertexte"/>
              </w:rPr>
              <w:t>I. Les commentaires</w:t>
            </w:r>
            <w:r w:rsidR="007658D4">
              <w:rPr>
                <w:webHidden/>
              </w:rPr>
              <w:tab/>
            </w:r>
            <w:r w:rsidR="007658D4">
              <w:rPr>
                <w:webHidden/>
              </w:rPr>
              <w:fldChar w:fldCharType="begin"/>
            </w:r>
            <w:r w:rsidR="007658D4">
              <w:rPr>
                <w:webHidden/>
              </w:rPr>
              <w:instrText xml:space="preserve"> PAGEREF _Toc451361947 \h </w:instrText>
            </w:r>
            <w:r w:rsidR="007658D4">
              <w:rPr>
                <w:webHidden/>
              </w:rPr>
            </w:r>
            <w:r w:rsidR="007658D4">
              <w:rPr>
                <w:webHidden/>
              </w:rPr>
              <w:fldChar w:fldCharType="separate"/>
            </w:r>
            <w:r w:rsidR="00F10E1B">
              <w:rPr>
                <w:webHidden/>
              </w:rPr>
              <w:t>2</w:t>
            </w:r>
            <w:r w:rsidR="007658D4">
              <w:rPr>
                <w:webHidden/>
              </w:rPr>
              <w:fldChar w:fldCharType="end"/>
            </w:r>
          </w:hyperlink>
        </w:p>
        <w:p w:rsidR="007658D4" w:rsidRDefault="007658D4">
          <w:pPr>
            <w:pStyle w:val="TM1"/>
            <w:rPr>
              <w:rFonts w:eastAsiaTheme="minorEastAsia"/>
              <w:color w:val="auto"/>
              <w:kern w:val="0"/>
              <w:szCs w:val="22"/>
              <w:lang w:eastAsia="fr-FR"/>
            </w:rPr>
          </w:pPr>
          <w:hyperlink w:anchor="_Toc451361948" w:history="1">
            <w:r w:rsidRPr="00D151A5">
              <w:rPr>
                <w:rStyle w:val="Lienhypertexte"/>
              </w:rPr>
              <w:t>II. Diagramme de déploiement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_Toc451361948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0E1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658D4" w:rsidRDefault="007658D4">
          <w:pPr>
            <w:pStyle w:val="TM1"/>
            <w:rPr>
              <w:rFonts w:eastAsiaTheme="minorEastAsia"/>
              <w:color w:val="auto"/>
              <w:kern w:val="0"/>
              <w:szCs w:val="22"/>
              <w:lang w:eastAsia="fr-FR"/>
            </w:rPr>
          </w:pPr>
          <w:hyperlink w:anchor="_Toc451361949" w:history="1">
            <w:r w:rsidRPr="00D151A5">
              <w:rPr>
                <w:rStyle w:val="Lienhypertexte"/>
              </w:rPr>
              <w:t>III. Diagramme de classe base de données serveurs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_Toc451361949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0E1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658D4" w:rsidRDefault="007658D4">
          <w:pPr>
            <w:pStyle w:val="TM1"/>
            <w:rPr>
              <w:rFonts w:eastAsiaTheme="minorEastAsia"/>
              <w:color w:val="auto"/>
              <w:kern w:val="0"/>
              <w:szCs w:val="22"/>
              <w:lang w:eastAsia="fr-FR"/>
            </w:rPr>
          </w:pPr>
          <w:hyperlink w:anchor="_Toc451361950" w:history="1">
            <w:r w:rsidRPr="00D151A5">
              <w:rPr>
                <w:rStyle w:val="Lienhypertexte"/>
              </w:rPr>
              <w:t>IV. Diagramme de classe base de données terminal mobile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_Toc451361950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0E1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658D4" w:rsidRDefault="007658D4">
          <w:pPr>
            <w:pStyle w:val="TM1"/>
            <w:rPr>
              <w:rFonts w:eastAsiaTheme="minorEastAsia"/>
              <w:color w:val="auto"/>
              <w:kern w:val="0"/>
              <w:szCs w:val="22"/>
              <w:lang w:eastAsia="fr-FR"/>
            </w:rPr>
          </w:pPr>
          <w:hyperlink w:anchor="_Toc451361951" w:history="1">
            <w:r w:rsidRPr="00D151A5">
              <w:rPr>
                <w:rStyle w:val="Lienhypertexte"/>
              </w:rPr>
              <w:t>V. Dictionnaire des données - Serveur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_Toc451361951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0E1B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7658D4" w:rsidRDefault="007658D4">
          <w:pPr>
            <w:pStyle w:val="TM1"/>
            <w:rPr>
              <w:rFonts w:eastAsiaTheme="minorEastAsia"/>
              <w:color w:val="auto"/>
              <w:kern w:val="0"/>
              <w:szCs w:val="22"/>
              <w:lang w:eastAsia="fr-FR"/>
            </w:rPr>
          </w:pPr>
          <w:hyperlink w:anchor="_Toc451361952" w:history="1">
            <w:r w:rsidRPr="00D151A5">
              <w:rPr>
                <w:rStyle w:val="Lienhypertexte"/>
              </w:rPr>
              <w:t>VI. Dictionnaire des données – Terminal mobile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_Toc451361952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0E1B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7658D4" w:rsidRDefault="007658D4">
          <w:pPr>
            <w:pStyle w:val="TM1"/>
            <w:rPr>
              <w:rFonts w:eastAsiaTheme="minorEastAsia"/>
              <w:color w:val="auto"/>
              <w:kern w:val="0"/>
              <w:szCs w:val="22"/>
              <w:lang w:eastAsia="fr-FR"/>
            </w:rPr>
          </w:pPr>
          <w:hyperlink w:anchor="_Toc451361953" w:history="1">
            <w:r w:rsidRPr="00D151A5">
              <w:rPr>
                <w:rStyle w:val="Lienhypertexte"/>
              </w:rPr>
              <w:t>VII. Maquettes de l’interface de l’administration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_Toc451361953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0E1B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7658D4" w:rsidRDefault="007658D4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954" w:history="1">
            <w:r w:rsidRPr="00D151A5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D151A5">
              <w:rPr>
                <w:rStyle w:val="Lienhypertexte"/>
                <w:noProof/>
              </w:rPr>
              <w:t>Gestion des utilisateur / Groupe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E1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7658D4" w:rsidRDefault="007658D4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955" w:history="1">
            <w:r w:rsidRPr="00D151A5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D151A5">
              <w:rPr>
                <w:rStyle w:val="Lienhypertexte"/>
                <w:noProof/>
              </w:rPr>
              <w:t>Gestion Qcms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E1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8D4" w:rsidRDefault="007658D4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956" w:history="1">
            <w:r w:rsidRPr="00D151A5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D151A5">
              <w:rPr>
                <w:rStyle w:val="Lienhypertexte"/>
                <w:noProof/>
              </w:rPr>
              <w:t>Gestion des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E1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8D4" w:rsidRDefault="007658D4">
          <w:pPr>
            <w:pStyle w:val="TM1"/>
            <w:rPr>
              <w:rFonts w:eastAsiaTheme="minorEastAsia"/>
              <w:color w:val="auto"/>
              <w:kern w:val="0"/>
              <w:szCs w:val="22"/>
              <w:lang w:eastAsia="fr-FR"/>
            </w:rPr>
          </w:pPr>
          <w:hyperlink w:anchor="_Toc451361957" w:history="1">
            <w:r w:rsidRPr="00D151A5">
              <w:rPr>
                <w:rStyle w:val="Lienhypertexte"/>
              </w:rPr>
              <w:t>VIII. Webservice - Flux et Diagramme d’activité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_Toc451361957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0E1B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7658D4" w:rsidRDefault="007658D4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958" w:history="1">
            <w:r w:rsidRPr="00D151A5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D151A5">
              <w:rPr>
                <w:rStyle w:val="Lienhypertexte"/>
                <w:noProof/>
              </w:rPr>
              <w:t>Flux de connexion / affichage des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E1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8D4" w:rsidRDefault="007658D4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959" w:history="1">
            <w:r w:rsidRPr="00D151A5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D151A5">
              <w:rPr>
                <w:rStyle w:val="Lienhypertexte"/>
                <w:noProof/>
              </w:rPr>
              <w:t>Flux QCM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E1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8D4" w:rsidRDefault="007658D4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960" w:history="1">
            <w:r w:rsidRPr="00D151A5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D151A5">
              <w:rPr>
                <w:rStyle w:val="Lienhypertexte"/>
                <w:noProof/>
              </w:rPr>
              <w:t>Flux Résultat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E1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8D4" w:rsidRDefault="007658D4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961" w:history="1">
            <w:r w:rsidRPr="00D151A5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D151A5">
              <w:rPr>
                <w:rStyle w:val="Lienhypertexte"/>
                <w:noProof/>
              </w:rPr>
              <w:t>Le flux principal (Mode hors connexion)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E1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8D4" w:rsidRDefault="007658D4">
          <w:pPr>
            <w:pStyle w:val="TM1"/>
            <w:rPr>
              <w:rFonts w:eastAsiaTheme="minorEastAsia"/>
              <w:color w:val="auto"/>
              <w:kern w:val="0"/>
              <w:szCs w:val="22"/>
              <w:lang w:eastAsia="fr-FR"/>
            </w:rPr>
          </w:pPr>
          <w:hyperlink w:anchor="_Toc451361962" w:history="1">
            <w:r w:rsidRPr="00D151A5">
              <w:rPr>
                <w:rStyle w:val="Lienhypertexte"/>
              </w:rPr>
              <w:t>IX. Application – Diagramme d’activité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_Toc451361962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0E1B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7658D4" w:rsidRDefault="007658D4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963" w:history="1">
            <w:r w:rsidRPr="00D151A5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D151A5">
              <w:rPr>
                <w:rStyle w:val="Lienhypertexte"/>
                <w:noProof/>
              </w:rPr>
              <w:t>La 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E1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8D4" w:rsidRDefault="007658D4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964" w:history="1">
            <w:r w:rsidRPr="00D151A5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D151A5">
              <w:rPr>
                <w:rStyle w:val="Lienhypertexte"/>
                <w:noProof/>
              </w:rPr>
              <w:t>Le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E1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8D4" w:rsidRDefault="007658D4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965" w:history="1">
            <w:r w:rsidRPr="00D151A5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D151A5">
              <w:rPr>
                <w:rStyle w:val="Lienhypertexte"/>
                <w:noProof/>
              </w:rPr>
              <w:t>Les Qcms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E1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8D4" w:rsidRDefault="007658D4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966" w:history="1">
            <w:r w:rsidRPr="00D151A5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D151A5">
              <w:rPr>
                <w:rStyle w:val="Lienhypertexte"/>
                <w:noProof/>
              </w:rPr>
              <w:t>Les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E1B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8D4" w:rsidRDefault="007658D4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967" w:history="1">
            <w:r w:rsidRPr="00D151A5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D151A5">
              <w:rPr>
                <w:rStyle w:val="Lienhypertexte"/>
                <w:noProof/>
              </w:rPr>
              <w:t>Les réponses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E1B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8D4" w:rsidRDefault="007658D4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968" w:history="1">
            <w:r w:rsidRPr="00D151A5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D151A5">
              <w:rPr>
                <w:rStyle w:val="Lienhypertexte"/>
                <w:noProof/>
              </w:rPr>
              <w:t>Les Réponses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E1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8D4" w:rsidRDefault="007658D4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969" w:history="1">
            <w:r w:rsidRPr="00D151A5">
              <w:rPr>
                <w:rStyle w:val="Lienhypertexte"/>
                <w:noProof/>
              </w:rPr>
              <w:t>7.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D151A5">
              <w:rPr>
                <w:rStyle w:val="Lienhypertexte"/>
                <w:noProof/>
              </w:rPr>
              <w:t>Les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E1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B82" w:rsidRDefault="00E34C5E">
          <w:r>
            <w:rPr>
              <w:noProof/>
              <w:color w:val="7F7F7F" w:themeColor="text1" w:themeTint="80"/>
              <w:sz w:val="22"/>
            </w:rPr>
            <w:fldChar w:fldCharType="end"/>
          </w:r>
        </w:p>
      </w:sdtContent>
    </w:sdt>
    <w:p w:rsidR="00BC0C25" w:rsidRPr="00967F10" w:rsidRDefault="00BC0C25">
      <w:pPr>
        <w:rPr>
          <w:noProof/>
        </w:rPr>
        <w:sectPr w:rsidR="00BC0C25" w:rsidRPr="00967F10" w:rsidSect="00E34C5E">
          <w:headerReference w:type="first" r:id="rId18"/>
          <w:pgSz w:w="12240" w:h="15840" w:code="1"/>
          <w:pgMar w:top="2517" w:right="1514" w:bottom="1797" w:left="1514" w:header="1077" w:footer="720" w:gutter="0"/>
          <w:pgNumType w:start="0"/>
          <w:cols w:space="720"/>
          <w:titlePg/>
          <w:docGrid w:linePitch="360"/>
        </w:sectPr>
      </w:pPr>
    </w:p>
    <w:p w:rsidR="00D146AB" w:rsidRDefault="00F61E5A" w:rsidP="00E4698E">
      <w:pPr>
        <w:pStyle w:val="Titre1"/>
      </w:pPr>
      <w:bookmarkStart w:id="1" w:name="_Toc451361947"/>
      <w:r>
        <w:lastRenderedPageBreak/>
        <w:t>Les commentaires</w:t>
      </w:r>
      <w:bookmarkEnd w:id="1"/>
    </w:p>
    <w:p w:rsidR="00E4698E" w:rsidRPr="00E4698E" w:rsidRDefault="00E4698E" w:rsidP="00E469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kern w:val="0"/>
          <w:lang w:eastAsia="fr-FR"/>
        </w:rPr>
      </w:pPr>
      <w:r w:rsidRPr="00E4698E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 xml:space="preserve">package 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fr.iia.cdsmat.myqcm.data;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 xml:space="preserve">import 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android.content.ContentValues;</w:t>
      </w:r>
      <w:r w:rsidR="00C010EA"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 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 xml:space="preserve">import 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java.text.ParseException;</w:t>
      </w:r>
      <w:r w:rsidR="00C010EA"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 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 xml:space="preserve">import 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fr.iia.cdsmat.myqcm.entity.Answer;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 xml:space="preserve">import 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fr.iia.cdsmat.myqcm.entity.Question;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t>/**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* SQLite Adpater managing Answer database table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* </w:t>
      </w:r>
      <w:r w:rsidRPr="00E4698E">
        <w:rPr>
          <w:rFonts w:ascii="Courier New" w:eastAsia="Times New Roman" w:hAnsi="Courier New" w:cs="Courier New"/>
          <w:b/>
          <w:bCs/>
          <w:i/>
          <w:iCs/>
          <w:color w:val="808080"/>
          <w:kern w:val="0"/>
          <w:lang w:eastAsia="fr-FR"/>
        </w:rPr>
        <w:t xml:space="preserve">@author 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t xml:space="preserve">Antoine Trouve 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shd w:val="clear" w:color="auto" w:fill="E2FFE2"/>
          <w:lang w:eastAsia="fr-FR"/>
        </w:rPr>
        <w:t>&lt;antoinetrouve.france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t>@gmail.com&gt;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* </w:t>
      </w:r>
      <w:r w:rsidRPr="00E4698E">
        <w:rPr>
          <w:rFonts w:ascii="Courier New" w:eastAsia="Times New Roman" w:hAnsi="Courier New" w:cs="Courier New"/>
          <w:b/>
          <w:bCs/>
          <w:i/>
          <w:iCs/>
          <w:color w:val="808080"/>
          <w:kern w:val="0"/>
          <w:lang w:eastAsia="fr-FR"/>
        </w:rPr>
        <w:t xml:space="preserve">@version 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t>1.0 - 04/04/2016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*/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 xml:space="preserve">public class </w:t>
      </w:r>
      <w:r w:rsidRPr="00E4698E">
        <w:rPr>
          <w:rFonts w:ascii="Courier New" w:eastAsia="Times New Roman" w:hAnsi="Courier New" w:cs="Courier New"/>
          <w:color w:val="000000"/>
          <w:kern w:val="0"/>
          <w:shd w:val="clear" w:color="auto" w:fill="E4E4FF"/>
          <w:lang w:eastAsia="fr-FR"/>
        </w:rPr>
        <w:t>AnswerSQLiteAdapter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 {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t>//region ATTRIBUTES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   /**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    * Constant name's database table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    * </w:t>
      </w:r>
      <w:r w:rsidRPr="00E4698E">
        <w:rPr>
          <w:rFonts w:ascii="Courier New" w:eastAsia="Times New Roman" w:hAnsi="Courier New" w:cs="Courier New"/>
          <w:b/>
          <w:bCs/>
          <w:i/>
          <w:iCs/>
          <w:color w:val="808080"/>
          <w:kern w:val="0"/>
          <w:lang w:eastAsia="fr-FR"/>
        </w:rPr>
        <w:t xml:space="preserve">@see 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shd w:val="clear" w:color="auto" w:fill="E4E4FF"/>
          <w:lang w:eastAsia="fr-FR"/>
        </w:rPr>
        <w:t>AnswerSQLiteAdapter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t>#getSchema()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    */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   </w:t>
      </w:r>
      <w:r w:rsidRPr="00E4698E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 xml:space="preserve">protected static final 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String </w:t>
      </w:r>
      <w:r w:rsidRPr="00E4698E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eastAsia="fr-FR"/>
        </w:rPr>
        <w:t xml:space="preserve">TABLE_ANSWER     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= </w:t>
      </w:r>
      <w:r w:rsidRPr="00E4698E">
        <w:rPr>
          <w:rFonts w:ascii="Courier New" w:eastAsia="Times New Roman" w:hAnsi="Courier New" w:cs="Courier New"/>
          <w:b/>
          <w:bCs/>
          <w:color w:val="008000"/>
          <w:kern w:val="0"/>
          <w:lang w:eastAsia="fr-FR"/>
        </w:rPr>
        <w:t>"answer"</w:t>
      </w:r>
      <w:r w:rsidR="00C010EA">
        <w:rPr>
          <w:rFonts w:ascii="Courier New" w:eastAsia="Times New Roman" w:hAnsi="Courier New" w:cs="Courier New"/>
          <w:color w:val="000000"/>
          <w:kern w:val="0"/>
          <w:lang w:eastAsia="fr-FR"/>
        </w:rPr>
        <w:t>;</w:t>
      </w:r>
      <w:r w:rsidR="00C010EA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t>/**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    * name of MyQCMSqLiteOpenHelper object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    */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   </w:t>
      </w:r>
      <w:r w:rsidRPr="00E4698E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 xml:space="preserve">private 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MyQCMSqLiteOpenHelper </w:t>
      </w:r>
      <w:r w:rsidRPr="00E4698E">
        <w:rPr>
          <w:rFonts w:ascii="Courier New" w:eastAsia="Times New Roman" w:hAnsi="Courier New" w:cs="Courier New"/>
          <w:b/>
          <w:bCs/>
          <w:color w:val="660E7A"/>
          <w:kern w:val="0"/>
          <w:lang w:eastAsia="fr-FR"/>
        </w:rPr>
        <w:t>helper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;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t>//</w:t>
      </w:r>
      <w:r w:rsidR="00C010EA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t>endregion</w:t>
      </w:r>
      <w:r w:rsidR="00C010EA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</w:r>
      <w:r w:rsidR="00C010EA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   //region METHOD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t>/**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    * Get Answer by id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    * </w:t>
      </w:r>
      <w:r w:rsidRPr="00E4698E">
        <w:rPr>
          <w:rFonts w:ascii="Courier New" w:eastAsia="Times New Roman" w:hAnsi="Courier New" w:cs="Courier New"/>
          <w:b/>
          <w:bCs/>
          <w:i/>
          <w:iCs/>
          <w:color w:val="808080"/>
          <w:kern w:val="0"/>
          <w:lang w:eastAsia="fr-FR"/>
        </w:rPr>
        <w:t xml:space="preserve">@param </w:t>
      </w:r>
      <w:r w:rsidRPr="00E4698E">
        <w:rPr>
          <w:rFonts w:ascii="Courier New" w:eastAsia="Times New Roman" w:hAnsi="Courier New" w:cs="Courier New"/>
          <w:b/>
          <w:bCs/>
          <w:i/>
          <w:iCs/>
          <w:color w:val="3D3D3D"/>
          <w:kern w:val="0"/>
          <w:lang w:eastAsia="fr-FR"/>
        </w:rPr>
        <w:t>id</w:t>
      </w:r>
      <w:r w:rsidRPr="00E4698E">
        <w:rPr>
          <w:rFonts w:ascii="Courier New" w:eastAsia="Times New Roman" w:hAnsi="Courier New" w:cs="Courier New"/>
          <w:b/>
          <w:bCs/>
          <w:i/>
          <w:iCs/>
          <w:color w:val="3D3D3D"/>
          <w:kern w:val="0"/>
          <w:lang w:eastAsia="fr-FR"/>
        </w:rPr>
        <w:br/>
        <w:t xml:space="preserve">     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t xml:space="preserve">* </w:t>
      </w:r>
      <w:r w:rsidRPr="00E4698E">
        <w:rPr>
          <w:rFonts w:ascii="Courier New" w:eastAsia="Times New Roman" w:hAnsi="Courier New" w:cs="Courier New"/>
          <w:b/>
          <w:bCs/>
          <w:i/>
          <w:iCs/>
          <w:color w:val="808080"/>
          <w:kern w:val="0"/>
          <w:lang w:eastAsia="fr-FR"/>
        </w:rPr>
        <w:t xml:space="preserve">@return 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t>Answer object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    */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lastRenderedPageBreak/>
        <w:t xml:space="preserve">    </w:t>
      </w:r>
      <w:r w:rsidRPr="00E4698E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 xml:space="preserve">public 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Answer getAnswerById(</w:t>
      </w:r>
      <w:r w:rsidRPr="00E4698E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 xml:space="preserve">int 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id){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    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t>//Create SQLite query and execute query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       //-------------------------------------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       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String[] columns = {</w:t>
      </w:r>
      <w:r w:rsidRPr="00E4698E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eastAsia="fr-FR"/>
        </w:rPr>
        <w:t>COL_ID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, </w:t>
      </w:r>
      <w:r w:rsidRPr="00E4698E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eastAsia="fr-FR"/>
        </w:rPr>
        <w:t>COL_IDSERVER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, </w:t>
      </w:r>
      <w:r w:rsidRPr="00E4698E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eastAsia="fr-FR"/>
        </w:rPr>
        <w:t>COL_VALUE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, </w:t>
      </w:r>
      <w:r w:rsidRPr="00E4698E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eastAsia="fr-FR"/>
        </w:rPr>
        <w:t>COL_ISVALID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, </w:t>
      </w:r>
      <w:r w:rsidRPr="00E4698E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eastAsia="fr-FR"/>
        </w:rPr>
        <w:t>COL_QUESTIONID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, </w:t>
      </w:r>
      <w:r w:rsidRPr="00E4698E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eastAsia="fr-FR"/>
        </w:rPr>
        <w:t>COL_UPDATEDAT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, </w:t>
      </w:r>
      <w:r w:rsidRPr="00E4698E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eastAsia="fr-FR"/>
        </w:rPr>
        <w:t>COL_CREATEDAT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};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    String whereClausesSelect = </w:t>
      </w:r>
      <w:r w:rsidRPr="00E4698E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eastAsia="fr-FR"/>
        </w:rPr>
        <w:t xml:space="preserve">COL_ID 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+ </w:t>
      </w:r>
      <w:r w:rsidRPr="00E4698E">
        <w:rPr>
          <w:rFonts w:ascii="Courier New" w:eastAsia="Times New Roman" w:hAnsi="Courier New" w:cs="Courier New"/>
          <w:b/>
          <w:bCs/>
          <w:color w:val="008000"/>
          <w:kern w:val="0"/>
          <w:lang w:eastAsia="fr-FR"/>
        </w:rPr>
        <w:t>"= ?"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;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    String[] whereArgsSelect = {String.</w:t>
      </w:r>
      <w:r w:rsidRPr="00E4698E">
        <w:rPr>
          <w:rFonts w:ascii="Courier New" w:eastAsia="Times New Roman" w:hAnsi="Courier New" w:cs="Courier New"/>
          <w:i/>
          <w:iCs/>
          <w:color w:val="000000"/>
          <w:kern w:val="0"/>
          <w:lang w:eastAsia="fr-FR"/>
        </w:rPr>
        <w:t>valueOf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(id)};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    Cursor cursor = </w:t>
      </w:r>
      <w:r w:rsidRPr="00E4698E">
        <w:rPr>
          <w:rFonts w:ascii="Courier New" w:eastAsia="Times New Roman" w:hAnsi="Courier New" w:cs="Courier New"/>
          <w:b/>
          <w:bCs/>
          <w:color w:val="660E7A"/>
          <w:kern w:val="0"/>
          <w:lang w:eastAsia="fr-FR"/>
        </w:rPr>
        <w:t>database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.query(</w:t>
      </w:r>
      <w:r w:rsidRPr="00E4698E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eastAsia="fr-FR"/>
        </w:rPr>
        <w:t>TABLE_ANSWER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, columns, whereClausesSelect, whereArgsSelect, </w:t>
      </w:r>
      <w:r w:rsidRPr="00E4698E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>null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, </w:t>
      </w:r>
      <w:r w:rsidRPr="00E4698E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>null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, </w:t>
      </w:r>
      <w:r w:rsidRPr="00E4698E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>null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);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    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t>//Create answer object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       //------------------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       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Answer result = </w:t>
      </w:r>
      <w:r w:rsidRPr="00E4698E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>null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;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    </w:t>
      </w:r>
      <w:r w:rsidRPr="00E4698E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 xml:space="preserve">if 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 xml:space="preserve">(cursor.getCount() &gt; </w:t>
      </w:r>
      <w:r w:rsidRPr="00E4698E">
        <w:rPr>
          <w:rFonts w:ascii="Courier New" w:eastAsia="Times New Roman" w:hAnsi="Courier New" w:cs="Courier New"/>
          <w:color w:val="0000FF"/>
          <w:kern w:val="0"/>
          <w:lang w:eastAsia="fr-FR"/>
        </w:rPr>
        <w:t>0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){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        cursor.moveToFirst();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        result = cursorToItem(cursor);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    }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    </w:t>
      </w:r>
      <w:r w:rsidRPr="00E4698E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 xml:space="preserve">return 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result;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}</w:t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t>//endregion</w:t>
      </w:r>
      <w:r w:rsidRPr="00E4698E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</w:r>
      <w:r w:rsidRPr="00E4698E">
        <w:rPr>
          <w:rFonts w:ascii="Courier New" w:eastAsia="Times New Roman" w:hAnsi="Courier New" w:cs="Courier New"/>
          <w:color w:val="000000"/>
          <w:kern w:val="0"/>
          <w:lang w:eastAsia="fr-FR"/>
        </w:rPr>
        <w:t>}</w:t>
      </w:r>
    </w:p>
    <w:p w:rsidR="000912DB" w:rsidRDefault="000912DB">
      <w:pPr>
        <w:jc w:val="left"/>
      </w:pPr>
      <w:r>
        <w:br w:type="page"/>
      </w:r>
    </w:p>
    <w:p w:rsidR="001172CF" w:rsidRDefault="001172CF" w:rsidP="00F61E5A">
      <w:pPr>
        <w:pStyle w:val="Titre1"/>
      </w:pPr>
      <w:bookmarkStart w:id="2" w:name="_Toc451361948"/>
      <w:r>
        <w:lastRenderedPageBreak/>
        <w:t>Diagramme de déploiement</w:t>
      </w:r>
      <w:bookmarkEnd w:id="2"/>
    </w:p>
    <w:p w:rsidR="001172CF" w:rsidRPr="001172CF" w:rsidRDefault="001172CF" w:rsidP="001172CF">
      <w:r>
        <w:rPr>
          <w:noProof/>
          <w:lang w:eastAsia="fr-FR"/>
        </w:rPr>
        <w:drawing>
          <wp:inline distT="0" distB="0" distL="0" distR="0" wp14:anchorId="43DD4D04" wp14:editId="1BE074C3">
            <wp:extent cx="6179127" cy="50565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e de déploiem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100" cy="507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88" w:rsidRDefault="00284C88" w:rsidP="00F61E5A">
      <w:pPr>
        <w:pStyle w:val="Titre1"/>
      </w:pPr>
      <w:bookmarkStart w:id="3" w:name="_Toc451361949"/>
      <w:r>
        <w:lastRenderedPageBreak/>
        <w:t>Diagramme de classe</w:t>
      </w:r>
      <w:r w:rsidR="001B5C26">
        <w:t xml:space="preserve"> base de données serveurs</w:t>
      </w:r>
      <w:bookmarkEnd w:id="3"/>
    </w:p>
    <w:p w:rsidR="00284C88" w:rsidRDefault="00284C88" w:rsidP="00284C88">
      <w:r>
        <w:rPr>
          <w:noProof/>
          <w:lang w:eastAsia="fr-FR"/>
        </w:rPr>
        <w:drawing>
          <wp:inline distT="0" distB="0" distL="0" distR="0" wp14:anchorId="0CEC1C4F" wp14:editId="5906B067">
            <wp:extent cx="8341580" cy="4436533"/>
            <wp:effectExtent l="0" t="0" r="254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50036" cy="444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26" w:rsidRDefault="001B5C26" w:rsidP="001B5C26">
      <w:pPr>
        <w:pStyle w:val="Titre1"/>
      </w:pPr>
      <w:bookmarkStart w:id="4" w:name="_Toc451361950"/>
      <w:r>
        <w:lastRenderedPageBreak/>
        <w:t>Diagramme de classe base de données terminal mobile</w:t>
      </w:r>
      <w:bookmarkEnd w:id="4"/>
    </w:p>
    <w:p w:rsidR="001B5C26" w:rsidRPr="001B5C26" w:rsidRDefault="001B5C26" w:rsidP="001B5C26">
      <w:r>
        <w:rPr>
          <w:noProof/>
          <w:lang w:eastAsia="fr-FR"/>
        </w:rPr>
        <w:drawing>
          <wp:inline distT="0" distB="0" distL="0" distR="0" wp14:anchorId="70AA57FA" wp14:editId="51FDF5A0">
            <wp:extent cx="8266696" cy="5088467"/>
            <wp:effectExtent l="0" t="0" r="127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78480" cy="50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8E" w:rsidRDefault="000912DB" w:rsidP="00F61E5A">
      <w:pPr>
        <w:pStyle w:val="Titre1"/>
      </w:pPr>
      <w:bookmarkStart w:id="5" w:name="_Toc451361951"/>
      <w:r>
        <w:lastRenderedPageBreak/>
        <w:t>Dictionnaire des données</w:t>
      </w:r>
      <w:r w:rsidR="0013290F">
        <w:t xml:space="preserve"> - Serveur</w:t>
      </w:r>
      <w:bookmarkEnd w:id="5"/>
    </w:p>
    <w:p w:rsidR="000912DB" w:rsidRDefault="000912DB" w:rsidP="000912DB">
      <w:pPr>
        <w:pStyle w:val="En-tteombr"/>
        <w:rPr>
          <w:kern w:val="0"/>
        </w:rPr>
      </w:pPr>
      <w:r>
        <w:t>answer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1"/>
        <w:gridCol w:w="1234"/>
        <w:gridCol w:w="480"/>
        <w:gridCol w:w="840"/>
        <w:gridCol w:w="7855"/>
      </w:tblGrid>
      <w:tr w:rsidR="000912DB" w:rsidTr="000912DB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Défaut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Commentaires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Unique identifier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question_id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Question associated Unique identifier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value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varchar(255)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answer's entitled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is_Valid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tinyint(1)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1 if correct answer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created_at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Creation date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updated_at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Modification date</w:t>
            </w:r>
          </w:p>
        </w:tc>
      </w:tr>
    </w:tbl>
    <w:p w:rsidR="000912DB" w:rsidRDefault="000912DB" w:rsidP="000912DB">
      <w:pPr>
        <w:pStyle w:val="Titre3"/>
        <w:rPr>
          <w:color w:val="000000"/>
          <w:sz w:val="27"/>
          <w:szCs w:val="27"/>
        </w:rPr>
      </w:pPr>
      <w:r>
        <w:rPr>
          <w:color w:val="000000"/>
        </w:rPr>
        <w:t>Index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9"/>
        <w:gridCol w:w="609"/>
        <w:gridCol w:w="668"/>
        <w:gridCol w:w="968"/>
        <w:gridCol w:w="946"/>
        <w:gridCol w:w="1134"/>
        <w:gridCol w:w="1225"/>
        <w:gridCol w:w="423"/>
        <w:gridCol w:w="1174"/>
      </w:tblGrid>
      <w:tr w:rsidR="000912DB" w:rsidTr="000912DB">
        <w:trPr>
          <w:tblHeader/>
        </w:trPr>
        <w:tc>
          <w:tcPr>
            <w:tcW w:w="20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Nom de l'index</w:t>
            </w:r>
          </w:p>
        </w:tc>
        <w:tc>
          <w:tcPr>
            <w:tcW w:w="6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Unique</w:t>
            </w:r>
          </w:p>
        </w:tc>
        <w:tc>
          <w:tcPr>
            <w:tcW w:w="9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Compressé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Cardinalité</w:t>
            </w:r>
          </w:p>
        </w:tc>
        <w:tc>
          <w:tcPr>
            <w:tcW w:w="12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Interclassement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117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</w:t>
            </w:r>
          </w:p>
        </w:tc>
      </w:tr>
      <w:tr w:rsidR="000912DB" w:rsidTr="000912DB">
        <w:tc>
          <w:tcPr>
            <w:tcW w:w="20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PRIMARY</w:t>
            </w:r>
          </w:p>
        </w:tc>
        <w:tc>
          <w:tcPr>
            <w:tcW w:w="6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9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12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117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20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lastRenderedPageBreak/>
              <w:t>IDX_DADD4A251E27F6BF</w:t>
            </w:r>
          </w:p>
        </w:tc>
        <w:tc>
          <w:tcPr>
            <w:tcW w:w="6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9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question_id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12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117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</w:tbl>
    <w:p w:rsidR="000912DB" w:rsidRDefault="000912DB" w:rsidP="000912DB">
      <w:pPr>
        <w:pStyle w:val="En-tteombr"/>
        <w:rPr>
          <w:sz w:val="36"/>
          <w:szCs w:val="36"/>
        </w:rPr>
      </w:pPr>
      <w:r>
        <w:t>category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1"/>
        <w:gridCol w:w="1234"/>
        <w:gridCol w:w="480"/>
        <w:gridCol w:w="840"/>
        <w:gridCol w:w="7895"/>
      </w:tblGrid>
      <w:tr w:rsidR="000912DB" w:rsidTr="000912DB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Défaut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Commentaires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Unique identifier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varchar(255)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Category's name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created_at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Creation date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updated_at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Modification date</w:t>
            </w:r>
          </w:p>
        </w:tc>
      </w:tr>
    </w:tbl>
    <w:p w:rsidR="000912DB" w:rsidRDefault="000912DB" w:rsidP="000912DB">
      <w:pPr>
        <w:pStyle w:val="Titre3"/>
        <w:rPr>
          <w:color w:val="000000"/>
          <w:sz w:val="27"/>
          <w:szCs w:val="27"/>
        </w:rPr>
      </w:pPr>
      <w:r>
        <w:rPr>
          <w:color w:val="000000"/>
        </w:rPr>
        <w:t>Index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5"/>
        <w:gridCol w:w="690"/>
        <w:gridCol w:w="759"/>
        <w:gridCol w:w="1106"/>
        <w:gridCol w:w="847"/>
        <w:gridCol w:w="1119"/>
        <w:gridCol w:w="1583"/>
        <w:gridCol w:w="475"/>
        <w:gridCol w:w="1345"/>
      </w:tblGrid>
      <w:tr w:rsidR="000912DB" w:rsidTr="000912DB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Nom de l'index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Compressé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Cardinalité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Interclassement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UNIQ_64C19C15E237E06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</w:tbl>
    <w:p w:rsidR="000912DB" w:rsidRDefault="000912DB" w:rsidP="000912DB">
      <w:pPr>
        <w:pStyle w:val="En-tteombr"/>
        <w:rPr>
          <w:sz w:val="36"/>
          <w:szCs w:val="36"/>
        </w:rPr>
      </w:pPr>
      <w:r>
        <w:t>fos_user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4"/>
        <w:gridCol w:w="1234"/>
        <w:gridCol w:w="480"/>
        <w:gridCol w:w="840"/>
        <w:gridCol w:w="6842"/>
      </w:tblGrid>
      <w:tr w:rsidR="000912DB" w:rsidTr="000912DB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Colonne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Défaut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Commentaires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Unique identifier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username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varchar(255)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User name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username_canonical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varchar(255)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/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varchar(255)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user email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email_canonical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varchar(255)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/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enabled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tinyint(1)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/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salt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varchar(255)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encrypt password key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password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varchar(255)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user password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last_login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user last login date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locked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tinyint(1)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/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expired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tinyint(1)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/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expires_at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confirmation_token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varchar(255)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lastRenderedPageBreak/>
              <w:t>password_requested_at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roles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longtext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(DC2Type:array)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credentials_expired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tinyint(1)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/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credentials_expire_at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Creation date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updated_at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Modification date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team_id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Team identifier associated</w:t>
            </w:r>
          </w:p>
        </w:tc>
      </w:tr>
    </w:tbl>
    <w:p w:rsidR="000912DB" w:rsidRDefault="000912DB" w:rsidP="000912DB">
      <w:pPr>
        <w:pStyle w:val="Titre3"/>
        <w:rPr>
          <w:color w:val="000000"/>
          <w:sz w:val="27"/>
          <w:szCs w:val="27"/>
        </w:rPr>
      </w:pPr>
      <w:r>
        <w:rPr>
          <w:color w:val="000000"/>
        </w:rPr>
        <w:t>Index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8"/>
        <w:gridCol w:w="690"/>
        <w:gridCol w:w="759"/>
        <w:gridCol w:w="1106"/>
        <w:gridCol w:w="1831"/>
        <w:gridCol w:w="1119"/>
        <w:gridCol w:w="1583"/>
        <w:gridCol w:w="475"/>
        <w:gridCol w:w="1345"/>
      </w:tblGrid>
      <w:tr w:rsidR="000912DB" w:rsidTr="000912DB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Nom de l'index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Compressé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Cardinalité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Interclassement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UNIQ_957A647992FC23A8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username_canonical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UNIQ_957A6479A0D96FBF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email_canonical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IDX_957A6479296CD8AE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team_id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</w:tbl>
    <w:p w:rsidR="000912DB" w:rsidRDefault="000912DB" w:rsidP="000912DB">
      <w:pPr>
        <w:pStyle w:val="En-tteombr"/>
        <w:rPr>
          <w:sz w:val="36"/>
          <w:szCs w:val="36"/>
        </w:rPr>
      </w:pPr>
      <w:r>
        <w:t>mcq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5"/>
        <w:gridCol w:w="1234"/>
        <w:gridCol w:w="480"/>
        <w:gridCol w:w="840"/>
        <w:gridCol w:w="7861"/>
      </w:tblGrid>
      <w:tr w:rsidR="000912DB" w:rsidTr="000912DB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Colonne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Défaut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Commentaires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Unique identifier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category_id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Category identifier associated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varchar(255)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mcq name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is_Actif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tinyint(1)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1 if published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countdown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time to answer qcm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diffDeb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begin time to publish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diffEnd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End time to publish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created_at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Creation date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updated_at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Modification date</w:t>
            </w:r>
          </w:p>
        </w:tc>
      </w:tr>
    </w:tbl>
    <w:p w:rsidR="000912DB" w:rsidRDefault="000912DB" w:rsidP="000912DB">
      <w:pPr>
        <w:pStyle w:val="Titre3"/>
        <w:rPr>
          <w:color w:val="000000"/>
          <w:sz w:val="27"/>
          <w:szCs w:val="27"/>
        </w:rPr>
      </w:pPr>
      <w:r>
        <w:rPr>
          <w:color w:val="000000"/>
        </w:rPr>
        <w:t>Index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3"/>
        <w:gridCol w:w="690"/>
        <w:gridCol w:w="759"/>
        <w:gridCol w:w="1106"/>
        <w:gridCol w:w="1075"/>
        <w:gridCol w:w="1119"/>
        <w:gridCol w:w="1583"/>
        <w:gridCol w:w="475"/>
        <w:gridCol w:w="1345"/>
      </w:tblGrid>
      <w:tr w:rsidR="000912DB" w:rsidTr="000912DB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Nom de l'index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Compressé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Cardinalité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Interclassement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UNIQ_D69CF8AF5E237E06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lastRenderedPageBreak/>
              <w:t>IDX_D69CF8AF12469DE2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category_id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</w:tbl>
    <w:p w:rsidR="000912DB" w:rsidRDefault="000912DB" w:rsidP="000912DB">
      <w:pPr>
        <w:pStyle w:val="En-tteombr"/>
        <w:rPr>
          <w:sz w:val="36"/>
          <w:szCs w:val="36"/>
        </w:rPr>
      </w:pPr>
      <w:r>
        <w:t>media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7"/>
        <w:gridCol w:w="1234"/>
        <w:gridCol w:w="480"/>
        <w:gridCol w:w="840"/>
        <w:gridCol w:w="7619"/>
      </w:tblGrid>
      <w:tr w:rsidR="000912DB" w:rsidTr="000912DB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Défaut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Commentaires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Unique identifier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type_media_id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Type media identifier associated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varchar(255)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media name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url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varchar(255)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media url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created_at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creation date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updated_at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Modification name</w:t>
            </w:r>
          </w:p>
        </w:tc>
      </w:tr>
    </w:tbl>
    <w:p w:rsidR="000912DB" w:rsidRDefault="000912DB" w:rsidP="000912DB">
      <w:pPr>
        <w:pStyle w:val="Titre3"/>
        <w:rPr>
          <w:color w:val="000000"/>
          <w:sz w:val="27"/>
          <w:szCs w:val="27"/>
        </w:rPr>
      </w:pPr>
      <w:r>
        <w:rPr>
          <w:color w:val="000000"/>
        </w:rPr>
        <w:t>Index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8"/>
        <w:gridCol w:w="690"/>
        <w:gridCol w:w="759"/>
        <w:gridCol w:w="1106"/>
        <w:gridCol w:w="1317"/>
        <w:gridCol w:w="1119"/>
        <w:gridCol w:w="1583"/>
        <w:gridCol w:w="475"/>
        <w:gridCol w:w="1345"/>
      </w:tblGrid>
      <w:tr w:rsidR="000912DB" w:rsidTr="000912DB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Nom de l'index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Compressé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Cardinalité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Interclassement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IDX_6A2CA10C2760FA89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type_media_id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</w:tbl>
    <w:p w:rsidR="000912DB" w:rsidRDefault="000912DB" w:rsidP="000912DB">
      <w:pPr>
        <w:pStyle w:val="En-tteombr"/>
        <w:rPr>
          <w:sz w:val="36"/>
          <w:szCs w:val="36"/>
        </w:rPr>
      </w:pPr>
      <w:r>
        <w:lastRenderedPageBreak/>
        <w:t>question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5"/>
        <w:gridCol w:w="1234"/>
        <w:gridCol w:w="480"/>
        <w:gridCol w:w="840"/>
        <w:gridCol w:w="7871"/>
      </w:tblGrid>
      <w:tr w:rsidR="000912DB" w:rsidTr="000912DB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Défaut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Commentaires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Unique identifier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media_id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media identifier associated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mcq_id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mcq identifier associated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varchar(255)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question name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createdAt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creation date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updated_At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Modification name</w:t>
            </w:r>
          </w:p>
        </w:tc>
      </w:tr>
    </w:tbl>
    <w:p w:rsidR="000912DB" w:rsidRDefault="000912DB" w:rsidP="000912DB">
      <w:pPr>
        <w:pStyle w:val="Titre3"/>
        <w:rPr>
          <w:color w:val="000000"/>
          <w:sz w:val="27"/>
          <w:szCs w:val="27"/>
        </w:rPr>
      </w:pPr>
      <w:r>
        <w:rPr>
          <w:color w:val="000000"/>
        </w:rPr>
        <w:t>Index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3"/>
        <w:gridCol w:w="690"/>
        <w:gridCol w:w="759"/>
        <w:gridCol w:w="1106"/>
        <w:gridCol w:w="865"/>
        <w:gridCol w:w="1119"/>
        <w:gridCol w:w="1583"/>
        <w:gridCol w:w="475"/>
        <w:gridCol w:w="1345"/>
      </w:tblGrid>
      <w:tr w:rsidR="000912DB" w:rsidTr="000912DB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Nom de l'index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Compressé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Cardinalité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Interclassement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UNIQ_B6F7494EEA9FDD75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media_id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IDX_B6F7494E91B96B61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mcq_id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</w:tbl>
    <w:p w:rsidR="000912DB" w:rsidRDefault="000912DB" w:rsidP="000912DB">
      <w:pPr>
        <w:pStyle w:val="En-tteombr"/>
        <w:rPr>
          <w:sz w:val="36"/>
          <w:szCs w:val="36"/>
        </w:rPr>
      </w:pPr>
      <w:r>
        <w:t>result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0"/>
        <w:gridCol w:w="960"/>
        <w:gridCol w:w="480"/>
        <w:gridCol w:w="840"/>
        <w:gridCol w:w="8000"/>
      </w:tblGrid>
      <w:tr w:rsidR="000912DB" w:rsidTr="000912DB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Colonne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Défaut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Commentaires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Unique identifier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user_id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User identifier associated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mcq_id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mcq identifier associated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score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user qcm score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is_completed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tinyint(1)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1 if completed by user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created_At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creation date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updated_At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modification date</w:t>
            </w:r>
          </w:p>
        </w:tc>
      </w:tr>
    </w:tbl>
    <w:p w:rsidR="000912DB" w:rsidRDefault="000912DB" w:rsidP="000912DB">
      <w:pPr>
        <w:pStyle w:val="Titre3"/>
        <w:rPr>
          <w:color w:val="000000"/>
          <w:sz w:val="27"/>
          <w:szCs w:val="27"/>
        </w:rPr>
      </w:pPr>
      <w:r>
        <w:rPr>
          <w:color w:val="000000"/>
        </w:rPr>
        <w:t>Index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2"/>
        <w:gridCol w:w="690"/>
        <w:gridCol w:w="759"/>
        <w:gridCol w:w="1106"/>
        <w:gridCol w:w="847"/>
        <w:gridCol w:w="1119"/>
        <w:gridCol w:w="1583"/>
        <w:gridCol w:w="475"/>
        <w:gridCol w:w="1345"/>
      </w:tblGrid>
      <w:tr w:rsidR="000912DB" w:rsidTr="000912DB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Nom de l'index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Compressé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Cardinalité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Interclassement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IDX_136AC113A76ED395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user_id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IDX_136AC11391B96B61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mcq_id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</w:tbl>
    <w:p w:rsidR="000912DB" w:rsidRDefault="000912DB" w:rsidP="000912DB">
      <w:pPr>
        <w:pStyle w:val="En-tteombr"/>
        <w:rPr>
          <w:sz w:val="36"/>
          <w:szCs w:val="36"/>
        </w:rPr>
      </w:pPr>
      <w:r>
        <w:t>team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1"/>
        <w:gridCol w:w="1234"/>
        <w:gridCol w:w="480"/>
        <w:gridCol w:w="840"/>
        <w:gridCol w:w="7895"/>
      </w:tblGrid>
      <w:tr w:rsidR="000912DB" w:rsidTr="000912DB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Colonne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Défaut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Commentaires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Unique identifier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created_at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creation date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updated_at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modification date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varchar(255)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team name</w:t>
            </w:r>
          </w:p>
        </w:tc>
      </w:tr>
    </w:tbl>
    <w:p w:rsidR="000912DB" w:rsidRDefault="000912DB" w:rsidP="000912DB">
      <w:pPr>
        <w:pStyle w:val="Titre3"/>
        <w:rPr>
          <w:color w:val="000000"/>
          <w:sz w:val="27"/>
          <w:szCs w:val="27"/>
        </w:rPr>
      </w:pPr>
      <w:r>
        <w:rPr>
          <w:color w:val="000000"/>
        </w:rPr>
        <w:t>Index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4"/>
        <w:gridCol w:w="690"/>
        <w:gridCol w:w="759"/>
        <w:gridCol w:w="1106"/>
        <w:gridCol w:w="847"/>
        <w:gridCol w:w="1119"/>
        <w:gridCol w:w="1583"/>
        <w:gridCol w:w="475"/>
        <w:gridCol w:w="1345"/>
      </w:tblGrid>
      <w:tr w:rsidR="000912DB" w:rsidTr="000912DB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Nom de l'index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Compressé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Cardinalité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Interclassement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UNIQ_64D209215E237E06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</w:tbl>
    <w:p w:rsidR="000912DB" w:rsidRDefault="000912DB" w:rsidP="000912DB">
      <w:pPr>
        <w:pStyle w:val="En-tteombr"/>
        <w:rPr>
          <w:sz w:val="36"/>
          <w:szCs w:val="36"/>
        </w:rPr>
      </w:pPr>
      <w:r>
        <w:t>team_mcq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960"/>
        <w:gridCol w:w="480"/>
        <w:gridCol w:w="840"/>
        <w:gridCol w:w="8363"/>
      </w:tblGrid>
      <w:tr w:rsidR="000912DB" w:rsidTr="000912DB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Défaut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Commentaires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team_id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team identifier associated to mcq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mcq_id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mcq identifier associated to mcq</w:t>
            </w:r>
          </w:p>
        </w:tc>
      </w:tr>
    </w:tbl>
    <w:p w:rsidR="000912DB" w:rsidRDefault="000912DB" w:rsidP="000912DB">
      <w:pPr>
        <w:pStyle w:val="Titre3"/>
        <w:rPr>
          <w:color w:val="000000"/>
          <w:sz w:val="27"/>
          <w:szCs w:val="27"/>
        </w:rPr>
      </w:pPr>
      <w:r>
        <w:rPr>
          <w:color w:val="000000"/>
        </w:rPr>
        <w:lastRenderedPageBreak/>
        <w:t>Index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1"/>
        <w:gridCol w:w="690"/>
        <w:gridCol w:w="759"/>
        <w:gridCol w:w="1106"/>
        <w:gridCol w:w="847"/>
        <w:gridCol w:w="1119"/>
        <w:gridCol w:w="1583"/>
        <w:gridCol w:w="475"/>
        <w:gridCol w:w="1345"/>
      </w:tblGrid>
      <w:tr w:rsidR="000912DB" w:rsidTr="000912DB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Nom de l'index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Compressé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Cardinalité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Interclassement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</w:t>
            </w:r>
          </w:p>
        </w:tc>
      </w:tr>
      <w:tr w:rsidR="000912DB" w:rsidTr="000912DB"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PRIMARY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team_id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mcq_id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IDX_8C0F720B296CD8AE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team_id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IDX_8C0F720B91B96B61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mcq_id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</w:tbl>
    <w:p w:rsidR="000912DB" w:rsidRDefault="000912DB" w:rsidP="000912DB">
      <w:pPr>
        <w:pStyle w:val="En-tteombr"/>
        <w:rPr>
          <w:sz w:val="36"/>
          <w:szCs w:val="36"/>
        </w:rPr>
      </w:pPr>
      <w:r>
        <w:t>type_media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1"/>
        <w:gridCol w:w="1234"/>
        <w:gridCol w:w="480"/>
        <w:gridCol w:w="840"/>
        <w:gridCol w:w="7895"/>
      </w:tblGrid>
      <w:tr w:rsidR="000912DB" w:rsidTr="000912DB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Défaut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Commentaires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Unique identifier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varchar(255)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type media name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created_at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creation date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updated_at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modification date</w:t>
            </w:r>
          </w:p>
        </w:tc>
      </w:tr>
    </w:tbl>
    <w:p w:rsidR="000912DB" w:rsidRDefault="000912DB" w:rsidP="000912DB">
      <w:pPr>
        <w:pStyle w:val="Titre3"/>
        <w:rPr>
          <w:color w:val="000000"/>
          <w:sz w:val="27"/>
          <w:szCs w:val="27"/>
        </w:rPr>
      </w:pPr>
      <w:r>
        <w:rPr>
          <w:color w:val="000000"/>
        </w:rPr>
        <w:lastRenderedPageBreak/>
        <w:t>Index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690"/>
        <w:gridCol w:w="759"/>
        <w:gridCol w:w="1106"/>
        <w:gridCol w:w="847"/>
        <w:gridCol w:w="1119"/>
        <w:gridCol w:w="1583"/>
        <w:gridCol w:w="475"/>
        <w:gridCol w:w="1345"/>
      </w:tblGrid>
      <w:tr w:rsidR="000912DB" w:rsidTr="000912DB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Nom de l'index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Compressé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Cardinalité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Interclassement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UNIQ_642026FB5E237E06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</w:tbl>
    <w:p w:rsidR="000912DB" w:rsidRDefault="000912DB" w:rsidP="000912DB">
      <w:pPr>
        <w:pStyle w:val="En-tteombr"/>
        <w:rPr>
          <w:sz w:val="36"/>
          <w:szCs w:val="36"/>
        </w:rPr>
      </w:pPr>
      <w:r>
        <w:t>user_mcq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960"/>
        <w:gridCol w:w="480"/>
        <w:gridCol w:w="840"/>
        <w:gridCol w:w="8363"/>
      </w:tblGrid>
      <w:tr w:rsidR="000912DB" w:rsidTr="000912DB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Défaut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Commentaires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user_id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user identifier associated to mcq</w:t>
            </w: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mcq_id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lang w:val="en"/>
              </w:rPr>
            </w:pPr>
            <w:r>
              <w:rPr>
                <w:color w:val="000000"/>
                <w:lang w:val="en"/>
              </w:rPr>
              <w:t>int(11)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mcq identifier associated to user</w:t>
            </w:r>
          </w:p>
        </w:tc>
      </w:tr>
    </w:tbl>
    <w:p w:rsidR="000912DB" w:rsidRDefault="000912DB" w:rsidP="000912DB">
      <w:pPr>
        <w:pStyle w:val="Titre3"/>
        <w:rPr>
          <w:color w:val="000000"/>
          <w:sz w:val="27"/>
          <w:szCs w:val="27"/>
        </w:rPr>
      </w:pPr>
      <w:r>
        <w:rPr>
          <w:color w:val="000000"/>
        </w:rPr>
        <w:t>Index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5"/>
        <w:gridCol w:w="690"/>
        <w:gridCol w:w="759"/>
        <w:gridCol w:w="1106"/>
        <w:gridCol w:w="847"/>
        <w:gridCol w:w="1119"/>
        <w:gridCol w:w="1583"/>
        <w:gridCol w:w="475"/>
        <w:gridCol w:w="1345"/>
      </w:tblGrid>
      <w:tr w:rsidR="000912DB" w:rsidTr="000912DB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Nom de l'index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Compressé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Colonne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Cardinalité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Interclassement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Commentaire</w:t>
            </w:r>
          </w:p>
        </w:tc>
      </w:tr>
      <w:tr w:rsidR="000912DB" w:rsidTr="000912DB"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PRIMARY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Oui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user_id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mcq_id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IDX_3D8A9924A76ED395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user_id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  <w:tr w:rsidR="000912DB" w:rsidTr="000912DB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IDX_3D8A992491B96B61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mcq_id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  <w:r>
              <w:rPr>
                <w:color w:val="000000"/>
              </w:rPr>
              <w:t>Non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912DB" w:rsidRDefault="000912DB">
            <w:pPr>
              <w:rPr>
                <w:color w:val="000000"/>
              </w:rPr>
            </w:pPr>
          </w:p>
        </w:tc>
      </w:tr>
    </w:tbl>
    <w:p w:rsidR="000912DB" w:rsidRDefault="000912DB" w:rsidP="000912DB">
      <w:pPr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  <w:lang w:eastAsia="fr-FR"/>
        </w:rPr>
        <w:drawing>
          <wp:inline distT="0" distB="0" distL="0" distR="0" wp14:anchorId="16C4D2DE" wp14:editId="17DA5D07">
            <wp:extent cx="8255" cy="8255"/>
            <wp:effectExtent l="0" t="0" r="0" b="0"/>
            <wp:docPr id="39" name="Image 39" descr="Ouvrir une nouvelle fenêtre phpMyAdmin">
              <a:hlinkClick xmlns:a="http://schemas.openxmlformats.org/drawingml/2006/main" r:id="rId22" tgtFrame="&quot;_blank&quot;" tooltip="&quot;Ouvrir une nouvelle fenêtre phpMyAdmi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vrir une nouvelle fenêtre phpMyAdmin">
                      <a:hlinkClick r:id="rId22" tgtFrame="&quot;_blank&quot;" tooltip="&quot;Ouvrir une nouvelle fenêtre phpMyAdmi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" cy="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2DB" w:rsidRDefault="00023198" w:rsidP="0013290F">
      <w:pPr>
        <w:pStyle w:val="Titre1"/>
      </w:pPr>
      <w:bookmarkStart w:id="6" w:name="_Toc451361952"/>
      <w:r>
        <w:lastRenderedPageBreak/>
        <w:t>Dictionnaire des données</w:t>
      </w:r>
      <w:r w:rsidR="0013290F">
        <w:t xml:space="preserve"> – Terminal mobile</w:t>
      </w:r>
      <w:bookmarkEnd w:id="6"/>
    </w:p>
    <w:p w:rsidR="0013290F" w:rsidRPr="0013290F" w:rsidRDefault="0013290F" w:rsidP="0013290F">
      <w:pPr>
        <w:pStyle w:val="En-tteombr"/>
      </w:pPr>
      <w:r>
        <w:t>Answer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68"/>
        <w:gridCol w:w="3069"/>
        <w:gridCol w:w="3069"/>
      </w:tblGrid>
      <w:tr w:rsidR="0013290F" w:rsidTr="001329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13290F" w:rsidRDefault="0013290F" w:rsidP="0013290F">
            <w:r>
              <w:t>Nom</w:t>
            </w:r>
          </w:p>
        </w:tc>
        <w:tc>
          <w:tcPr>
            <w:tcW w:w="3069" w:type="dxa"/>
          </w:tcPr>
          <w:p w:rsidR="0013290F" w:rsidRDefault="0013290F" w:rsidP="001329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69" w:type="dxa"/>
          </w:tcPr>
          <w:p w:rsidR="0013290F" w:rsidRDefault="0013290F" w:rsidP="001329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13290F" w:rsidTr="001329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13290F" w:rsidRDefault="0013290F" w:rsidP="0013290F">
            <w:r>
              <w:t>Id</w:t>
            </w:r>
          </w:p>
        </w:tc>
        <w:tc>
          <w:tcPr>
            <w:tcW w:w="3069" w:type="dxa"/>
          </w:tcPr>
          <w:p w:rsidR="0013290F" w:rsidRDefault="0013290F" w:rsidP="001329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13290F" w:rsidRDefault="0013290F" w:rsidP="001329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</w:t>
            </w:r>
          </w:p>
        </w:tc>
      </w:tr>
      <w:tr w:rsidR="0013290F" w:rsidTr="001329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13290F" w:rsidRDefault="0013290F" w:rsidP="0013290F">
            <w:r>
              <w:t>idServer</w:t>
            </w:r>
          </w:p>
        </w:tc>
        <w:tc>
          <w:tcPr>
            <w:tcW w:w="3069" w:type="dxa"/>
          </w:tcPr>
          <w:p w:rsidR="0013290F" w:rsidRDefault="0013290F" w:rsidP="001329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13290F" w:rsidRDefault="0013290F" w:rsidP="001329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 bdd server</w:t>
            </w:r>
          </w:p>
        </w:tc>
      </w:tr>
      <w:tr w:rsidR="0013290F" w:rsidTr="001329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13290F" w:rsidRDefault="0013290F" w:rsidP="0013290F">
            <w:r>
              <w:t>Question</w:t>
            </w:r>
          </w:p>
        </w:tc>
        <w:tc>
          <w:tcPr>
            <w:tcW w:w="3069" w:type="dxa"/>
          </w:tcPr>
          <w:p w:rsidR="0013290F" w:rsidRDefault="00A320E1" w:rsidP="001329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13290F" w:rsidRDefault="0013290F" w:rsidP="001329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Question associated Unique identifier</w:t>
            </w:r>
          </w:p>
        </w:tc>
      </w:tr>
      <w:tr w:rsidR="0013290F" w:rsidTr="001329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13290F" w:rsidRDefault="0013290F" w:rsidP="0013290F">
            <w:r>
              <w:t>Value</w:t>
            </w:r>
          </w:p>
        </w:tc>
        <w:tc>
          <w:tcPr>
            <w:tcW w:w="3069" w:type="dxa"/>
          </w:tcPr>
          <w:p w:rsidR="0013290F" w:rsidRDefault="0013290F" w:rsidP="001329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13290F" w:rsidRDefault="0013290F" w:rsidP="001329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answer's entitled</w:t>
            </w:r>
          </w:p>
        </w:tc>
      </w:tr>
      <w:tr w:rsidR="0013290F" w:rsidTr="001329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13290F" w:rsidRDefault="00A320E1" w:rsidP="0013290F">
            <w:r>
              <w:t>isValid</w:t>
            </w:r>
          </w:p>
        </w:tc>
        <w:tc>
          <w:tcPr>
            <w:tcW w:w="3069" w:type="dxa"/>
          </w:tcPr>
          <w:p w:rsidR="0013290F" w:rsidRDefault="00A320E1" w:rsidP="001329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13290F" w:rsidRDefault="0013290F" w:rsidP="001329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1 if correct answer</w:t>
            </w:r>
          </w:p>
        </w:tc>
      </w:tr>
      <w:tr w:rsidR="0013290F" w:rsidTr="001329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13290F" w:rsidRDefault="00A320E1" w:rsidP="0013290F">
            <w:r>
              <w:t>createdAt</w:t>
            </w:r>
          </w:p>
        </w:tc>
        <w:tc>
          <w:tcPr>
            <w:tcW w:w="3069" w:type="dxa"/>
          </w:tcPr>
          <w:p w:rsidR="0013290F" w:rsidRDefault="00A320E1" w:rsidP="001329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13290F" w:rsidRDefault="0013290F" w:rsidP="001329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Creation date</w:t>
            </w:r>
          </w:p>
        </w:tc>
      </w:tr>
      <w:tr w:rsidR="0013290F" w:rsidTr="001329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13290F" w:rsidRDefault="00A320E1" w:rsidP="0013290F">
            <w:r>
              <w:t>updatedAt</w:t>
            </w:r>
          </w:p>
        </w:tc>
        <w:tc>
          <w:tcPr>
            <w:tcW w:w="3069" w:type="dxa"/>
          </w:tcPr>
          <w:p w:rsidR="0013290F" w:rsidRDefault="00A320E1" w:rsidP="001329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13290F" w:rsidRDefault="0013290F" w:rsidP="001329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Modification date</w:t>
            </w:r>
          </w:p>
        </w:tc>
      </w:tr>
    </w:tbl>
    <w:p w:rsidR="0013290F" w:rsidRDefault="0013290F" w:rsidP="0013290F"/>
    <w:p w:rsidR="00D932B1" w:rsidRDefault="00D932B1" w:rsidP="00D932B1">
      <w:pPr>
        <w:pStyle w:val="En-tteombr"/>
      </w:pPr>
      <w:r>
        <w:t>Category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68"/>
        <w:gridCol w:w="3069"/>
        <w:gridCol w:w="3069"/>
      </w:tblGrid>
      <w:tr w:rsidR="00D932B1" w:rsidTr="001B5C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D932B1" w:rsidRDefault="00D932B1" w:rsidP="001B5C26">
            <w:r>
              <w:t>Nom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D932B1" w:rsidRDefault="00D932B1" w:rsidP="001B5C26">
            <w:r>
              <w:t>Id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D932B1" w:rsidRDefault="00D932B1" w:rsidP="001B5C26">
            <w:r>
              <w:t>idServer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 bdd server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D932B1" w:rsidRDefault="00D932B1" w:rsidP="001B5C26">
            <w:r>
              <w:t>Name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Category name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D932B1" w:rsidRDefault="00D932B1" w:rsidP="001B5C26">
            <w:r>
              <w:t>updatedAt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Modification date</w:t>
            </w:r>
          </w:p>
        </w:tc>
      </w:tr>
    </w:tbl>
    <w:p w:rsidR="00D932B1" w:rsidRDefault="00D932B1" w:rsidP="0013290F"/>
    <w:p w:rsidR="00D932B1" w:rsidRDefault="00D932B1" w:rsidP="00D932B1">
      <w:pPr>
        <w:pStyle w:val="En-tteombr"/>
      </w:pPr>
      <w:r>
        <w:t>MCQ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68"/>
        <w:gridCol w:w="3069"/>
        <w:gridCol w:w="3069"/>
      </w:tblGrid>
      <w:tr w:rsidR="00D932B1" w:rsidTr="001B5C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D932B1" w:rsidRDefault="00D932B1" w:rsidP="001B5C26">
            <w:r>
              <w:t>Nom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932B1" w:rsidRDefault="00D932B1" w:rsidP="00D932B1">
            <w:r>
              <w:t>id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932B1" w:rsidRDefault="00D932B1" w:rsidP="00D932B1">
            <w:r>
              <w:t>idServer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 bdd server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932B1" w:rsidRDefault="00D932B1" w:rsidP="00D932B1">
            <w:r>
              <w:lastRenderedPageBreak/>
              <w:t>category</w:t>
            </w:r>
            <w:r w:rsidR="00AD19F6">
              <w:t>Id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Category unique identifier associated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932B1" w:rsidRDefault="00D932B1" w:rsidP="00D932B1">
            <w:r>
              <w:t>name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Mcq name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932B1" w:rsidRDefault="00D932B1" w:rsidP="00D932B1">
            <w:r>
              <w:t>is_Actif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if published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932B1" w:rsidRDefault="00D932B1" w:rsidP="00D932B1">
            <w:r>
              <w:t>countdown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 to answer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932B1" w:rsidRDefault="00D932B1" w:rsidP="00D932B1">
            <w:r>
              <w:t>diffDeb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Beg publishing date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932B1" w:rsidRDefault="00D932B1" w:rsidP="00D932B1">
            <w:r>
              <w:t>diffEnd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 publishing date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932B1" w:rsidRDefault="00D932B1" w:rsidP="00D932B1">
            <w:r>
              <w:t>created_at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Creation date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932B1" w:rsidRDefault="00D932B1" w:rsidP="00D932B1">
            <w:r>
              <w:t>updated_at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D932B1" w:rsidRDefault="00D932B1" w:rsidP="00D93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Modification date</w:t>
            </w:r>
          </w:p>
        </w:tc>
      </w:tr>
    </w:tbl>
    <w:p w:rsidR="00D932B1" w:rsidRDefault="00D932B1" w:rsidP="00D932B1">
      <w:pPr>
        <w:pStyle w:val="En-tteombr"/>
      </w:pPr>
      <w:r>
        <w:t>Media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68"/>
        <w:gridCol w:w="3069"/>
        <w:gridCol w:w="3069"/>
      </w:tblGrid>
      <w:tr w:rsidR="00D932B1" w:rsidTr="001B5C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D932B1" w:rsidRDefault="00D932B1" w:rsidP="001B5C26">
            <w:r>
              <w:t>Nom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932B1" w:rsidRDefault="00D932B1" w:rsidP="001B5C26">
            <w:r>
              <w:t>id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932B1" w:rsidRDefault="00D932B1" w:rsidP="001B5C26">
            <w:r>
              <w:t>idServer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 bdd server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932B1" w:rsidRDefault="00D932B1" w:rsidP="001B5C26">
            <w:r>
              <w:t>Name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 name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932B1" w:rsidRDefault="00D932B1" w:rsidP="001B5C26">
            <w:r>
              <w:t>url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 url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932B1" w:rsidRDefault="00D932B1" w:rsidP="001B5C26">
            <w:r>
              <w:t>typeMedia</w:t>
            </w:r>
            <w:r w:rsidR="00AD19F6">
              <w:t>Id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typeMedia identifier associated</w:t>
            </w:r>
          </w:p>
        </w:tc>
      </w:tr>
      <w:tr w:rsidR="00D932B1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932B1" w:rsidRDefault="00D932B1" w:rsidP="001B5C26">
            <w:r>
              <w:t>updatedAt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D932B1" w:rsidRDefault="00D932B1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Modification date</w:t>
            </w:r>
          </w:p>
        </w:tc>
      </w:tr>
    </w:tbl>
    <w:p w:rsidR="00D932B1" w:rsidRDefault="00D932B1" w:rsidP="0013290F"/>
    <w:p w:rsidR="00B86609" w:rsidRDefault="00B86609" w:rsidP="00B86609">
      <w:pPr>
        <w:pStyle w:val="En-tteombr"/>
      </w:pPr>
      <w:r>
        <w:t>Question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68"/>
        <w:gridCol w:w="3069"/>
        <w:gridCol w:w="3069"/>
      </w:tblGrid>
      <w:tr w:rsidR="00B86609" w:rsidTr="001B5C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B86609" w:rsidRDefault="00B86609" w:rsidP="001B5C26">
            <w:r>
              <w:t>Nom</w:t>
            </w:r>
          </w:p>
        </w:tc>
        <w:tc>
          <w:tcPr>
            <w:tcW w:w="3069" w:type="dxa"/>
          </w:tcPr>
          <w:p w:rsidR="00B86609" w:rsidRDefault="00B86609" w:rsidP="001B5C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69" w:type="dxa"/>
          </w:tcPr>
          <w:p w:rsidR="00B86609" w:rsidRDefault="00B86609" w:rsidP="001B5C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B86609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B86609" w:rsidRDefault="00B86609" w:rsidP="001B5C26">
            <w:r>
              <w:t>id</w:t>
            </w:r>
          </w:p>
        </w:tc>
        <w:tc>
          <w:tcPr>
            <w:tcW w:w="3069" w:type="dxa"/>
          </w:tcPr>
          <w:p w:rsidR="00B86609" w:rsidRDefault="00B8660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B86609" w:rsidRDefault="00B8660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</w:t>
            </w:r>
          </w:p>
        </w:tc>
      </w:tr>
      <w:tr w:rsidR="00B86609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B86609" w:rsidRDefault="00B86609" w:rsidP="001B5C26">
            <w:r>
              <w:t>idServer</w:t>
            </w:r>
          </w:p>
        </w:tc>
        <w:tc>
          <w:tcPr>
            <w:tcW w:w="3069" w:type="dxa"/>
          </w:tcPr>
          <w:p w:rsidR="00B86609" w:rsidRDefault="00B8660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B86609" w:rsidRDefault="00B8660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 bdd server</w:t>
            </w:r>
          </w:p>
        </w:tc>
      </w:tr>
      <w:tr w:rsidR="00B86609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B86609" w:rsidRDefault="00B86609" w:rsidP="001B5C26">
            <w:r>
              <w:t>Name</w:t>
            </w:r>
          </w:p>
        </w:tc>
        <w:tc>
          <w:tcPr>
            <w:tcW w:w="3069" w:type="dxa"/>
          </w:tcPr>
          <w:p w:rsidR="00B86609" w:rsidRDefault="00B8660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B86609" w:rsidRDefault="00AD19F6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question</w:t>
            </w:r>
            <w:r w:rsidR="00B86609">
              <w:t xml:space="preserve"> name</w:t>
            </w:r>
          </w:p>
        </w:tc>
      </w:tr>
      <w:tr w:rsidR="00B86609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B86609" w:rsidRDefault="00B86609" w:rsidP="001B5C26">
            <w:r>
              <w:t>media</w:t>
            </w:r>
            <w:r w:rsidR="00AD19F6">
              <w:t>Id</w:t>
            </w:r>
          </w:p>
        </w:tc>
        <w:tc>
          <w:tcPr>
            <w:tcW w:w="3069" w:type="dxa"/>
          </w:tcPr>
          <w:p w:rsidR="00B86609" w:rsidRDefault="00AD19F6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B86609" w:rsidRDefault="00AD19F6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 identifier associated</w:t>
            </w:r>
          </w:p>
        </w:tc>
      </w:tr>
      <w:tr w:rsidR="00B86609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B86609" w:rsidRDefault="00AD19F6" w:rsidP="001B5C26">
            <w:r>
              <w:t>mcqId</w:t>
            </w:r>
          </w:p>
        </w:tc>
        <w:tc>
          <w:tcPr>
            <w:tcW w:w="3069" w:type="dxa"/>
          </w:tcPr>
          <w:p w:rsidR="00B86609" w:rsidRDefault="00B8660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B86609" w:rsidRDefault="00AD19F6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Mcq identifier associated</w:t>
            </w:r>
          </w:p>
        </w:tc>
      </w:tr>
      <w:tr w:rsidR="00B86609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B86609" w:rsidRDefault="00AD19F6" w:rsidP="001B5C26">
            <w:r>
              <w:t>createdAt</w:t>
            </w:r>
          </w:p>
        </w:tc>
        <w:tc>
          <w:tcPr>
            <w:tcW w:w="3069" w:type="dxa"/>
          </w:tcPr>
          <w:p w:rsidR="00B86609" w:rsidRDefault="00B8660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B86609" w:rsidRDefault="00AD19F6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Creation</w:t>
            </w:r>
            <w:r w:rsidR="00B86609">
              <w:t xml:space="preserve"> date</w:t>
            </w:r>
          </w:p>
        </w:tc>
      </w:tr>
      <w:tr w:rsidR="00AD19F6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AD19F6" w:rsidRDefault="00AD19F6" w:rsidP="001B5C26">
            <w:r>
              <w:t>updatedAt</w:t>
            </w:r>
          </w:p>
        </w:tc>
        <w:tc>
          <w:tcPr>
            <w:tcW w:w="3069" w:type="dxa"/>
          </w:tcPr>
          <w:p w:rsidR="00AD19F6" w:rsidRDefault="00AD19F6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AD19F6" w:rsidRDefault="00AD19F6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Modification date</w:t>
            </w:r>
          </w:p>
        </w:tc>
      </w:tr>
    </w:tbl>
    <w:p w:rsidR="00B86609" w:rsidRDefault="00B86609" w:rsidP="0013290F"/>
    <w:p w:rsidR="00D3373A" w:rsidRDefault="00D3373A" w:rsidP="00D3373A">
      <w:pPr>
        <w:pStyle w:val="En-tteombr"/>
      </w:pPr>
      <w:r>
        <w:t>Result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68"/>
        <w:gridCol w:w="3069"/>
        <w:gridCol w:w="3069"/>
      </w:tblGrid>
      <w:tr w:rsidR="00D3373A" w:rsidTr="001B5C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D3373A" w:rsidRDefault="00D3373A" w:rsidP="001B5C26">
            <w:r>
              <w:t>Nom</w:t>
            </w:r>
          </w:p>
        </w:tc>
        <w:tc>
          <w:tcPr>
            <w:tcW w:w="3069" w:type="dxa"/>
          </w:tcPr>
          <w:p w:rsidR="00D3373A" w:rsidRDefault="00D3373A" w:rsidP="001B5C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69" w:type="dxa"/>
          </w:tcPr>
          <w:p w:rsidR="00D3373A" w:rsidRDefault="00D3373A" w:rsidP="001B5C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D3373A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3373A" w:rsidRDefault="00D3373A" w:rsidP="001B5C26">
            <w:r>
              <w:t>id</w:t>
            </w:r>
          </w:p>
        </w:tc>
        <w:tc>
          <w:tcPr>
            <w:tcW w:w="3069" w:type="dxa"/>
          </w:tcPr>
          <w:p w:rsidR="00D3373A" w:rsidRDefault="00D3373A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D3373A" w:rsidRDefault="00D3373A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</w:t>
            </w:r>
          </w:p>
        </w:tc>
      </w:tr>
      <w:tr w:rsidR="00D3373A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3373A" w:rsidRDefault="00D3373A" w:rsidP="001B5C26">
            <w:r>
              <w:t>userId</w:t>
            </w:r>
          </w:p>
        </w:tc>
        <w:tc>
          <w:tcPr>
            <w:tcW w:w="3069" w:type="dxa"/>
          </w:tcPr>
          <w:p w:rsidR="00D3373A" w:rsidRDefault="00D3373A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D3373A" w:rsidRDefault="00D3373A" w:rsidP="00D33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identifier associated</w:t>
            </w:r>
          </w:p>
        </w:tc>
      </w:tr>
      <w:tr w:rsidR="00D3373A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3373A" w:rsidRDefault="00D3373A" w:rsidP="001B5C26">
            <w:r>
              <w:t>mcqId</w:t>
            </w:r>
          </w:p>
        </w:tc>
        <w:tc>
          <w:tcPr>
            <w:tcW w:w="3069" w:type="dxa"/>
          </w:tcPr>
          <w:p w:rsidR="00D3373A" w:rsidRDefault="00D3373A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D3373A" w:rsidRDefault="00D3373A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Mcq identifier associated</w:t>
            </w:r>
          </w:p>
        </w:tc>
      </w:tr>
    </w:tbl>
    <w:p w:rsidR="00D3373A" w:rsidRDefault="00D3373A" w:rsidP="0013290F"/>
    <w:p w:rsidR="0008767E" w:rsidRDefault="0008767E" w:rsidP="0008767E">
      <w:pPr>
        <w:pStyle w:val="En-tteombr"/>
      </w:pPr>
      <w:r>
        <w:t>Team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68"/>
        <w:gridCol w:w="3069"/>
        <w:gridCol w:w="3069"/>
      </w:tblGrid>
      <w:tr w:rsidR="0008767E" w:rsidTr="001B5C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08767E" w:rsidRDefault="0008767E" w:rsidP="001B5C26">
            <w:r>
              <w:t>Nom</w:t>
            </w:r>
          </w:p>
        </w:tc>
        <w:tc>
          <w:tcPr>
            <w:tcW w:w="3069" w:type="dxa"/>
          </w:tcPr>
          <w:p w:rsidR="0008767E" w:rsidRDefault="0008767E" w:rsidP="001B5C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69" w:type="dxa"/>
          </w:tcPr>
          <w:p w:rsidR="0008767E" w:rsidRDefault="0008767E" w:rsidP="001B5C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08767E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08767E" w:rsidRDefault="0008767E" w:rsidP="001B5C26">
            <w:r>
              <w:t>id</w:t>
            </w:r>
          </w:p>
        </w:tc>
        <w:tc>
          <w:tcPr>
            <w:tcW w:w="3069" w:type="dxa"/>
          </w:tcPr>
          <w:p w:rsidR="0008767E" w:rsidRDefault="0008767E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08767E" w:rsidRDefault="0008767E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</w:t>
            </w:r>
          </w:p>
        </w:tc>
      </w:tr>
      <w:tr w:rsidR="0008767E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08767E" w:rsidRDefault="0008767E" w:rsidP="0008767E">
            <w:r>
              <w:t>idServer</w:t>
            </w:r>
          </w:p>
        </w:tc>
        <w:tc>
          <w:tcPr>
            <w:tcW w:w="3069" w:type="dxa"/>
          </w:tcPr>
          <w:p w:rsidR="0008767E" w:rsidRDefault="0008767E" w:rsidP="0008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08767E" w:rsidRDefault="0008767E" w:rsidP="0008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 bdd server</w:t>
            </w:r>
          </w:p>
        </w:tc>
      </w:tr>
      <w:tr w:rsidR="0008767E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08767E" w:rsidRDefault="0008767E" w:rsidP="0008767E">
            <w:r>
              <w:t>Name</w:t>
            </w:r>
          </w:p>
        </w:tc>
        <w:tc>
          <w:tcPr>
            <w:tcW w:w="3069" w:type="dxa"/>
          </w:tcPr>
          <w:p w:rsidR="0008767E" w:rsidRDefault="0008767E" w:rsidP="0008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08767E" w:rsidRDefault="0008767E" w:rsidP="0008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team name</w:t>
            </w:r>
          </w:p>
        </w:tc>
      </w:tr>
      <w:tr w:rsidR="00F16E43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F16E43" w:rsidRDefault="00F16E43" w:rsidP="0008767E">
            <w:r>
              <w:t>updatedAt</w:t>
            </w:r>
          </w:p>
        </w:tc>
        <w:tc>
          <w:tcPr>
            <w:tcW w:w="3069" w:type="dxa"/>
          </w:tcPr>
          <w:p w:rsidR="00F16E43" w:rsidRDefault="00F16E43" w:rsidP="0008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F16E43" w:rsidRDefault="00F16E43" w:rsidP="0008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Modification date</w:t>
            </w:r>
          </w:p>
        </w:tc>
      </w:tr>
    </w:tbl>
    <w:p w:rsidR="0008767E" w:rsidRDefault="00D7568E" w:rsidP="00D7568E">
      <w:pPr>
        <w:pStyle w:val="En-tteombr"/>
      </w:pPr>
      <w:r>
        <w:t>Type_Media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68"/>
        <w:gridCol w:w="3069"/>
        <w:gridCol w:w="3069"/>
      </w:tblGrid>
      <w:tr w:rsidR="00D7568E" w:rsidTr="001B5C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D7568E" w:rsidRDefault="00D7568E" w:rsidP="001B5C26">
            <w:r>
              <w:t>Nom</w:t>
            </w:r>
          </w:p>
        </w:tc>
        <w:tc>
          <w:tcPr>
            <w:tcW w:w="3069" w:type="dxa"/>
          </w:tcPr>
          <w:p w:rsidR="00D7568E" w:rsidRDefault="00D7568E" w:rsidP="001B5C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69" w:type="dxa"/>
          </w:tcPr>
          <w:p w:rsidR="00D7568E" w:rsidRDefault="00D7568E" w:rsidP="001B5C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D7568E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7568E" w:rsidRDefault="00D7568E" w:rsidP="001B5C26">
            <w:r>
              <w:t>id</w:t>
            </w:r>
          </w:p>
        </w:tc>
        <w:tc>
          <w:tcPr>
            <w:tcW w:w="3069" w:type="dxa"/>
          </w:tcPr>
          <w:p w:rsidR="00D7568E" w:rsidRDefault="00D7568E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D7568E" w:rsidRDefault="00D7568E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</w:t>
            </w:r>
          </w:p>
        </w:tc>
      </w:tr>
      <w:tr w:rsidR="00D7568E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7568E" w:rsidRDefault="00D7568E" w:rsidP="001B5C26">
            <w:r>
              <w:t>idServer</w:t>
            </w:r>
          </w:p>
        </w:tc>
        <w:tc>
          <w:tcPr>
            <w:tcW w:w="3069" w:type="dxa"/>
          </w:tcPr>
          <w:p w:rsidR="00D7568E" w:rsidRDefault="00D7568E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D7568E" w:rsidRDefault="00D7568E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 bdd server</w:t>
            </w:r>
          </w:p>
        </w:tc>
      </w:tr>
      <w:tr w:rsidR="00D7568E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7568E" w:rsidRDefault="00D7568E" w:rsidP="001B5C26">
            <w:r>
              <w:t>Name</w:t>
            </w:r>
          </w:p>
        </w:tc>
        <w:tc>
          <w:tcPr>
            <w:tcW w:w="3069" w:type="dxa"/>
          </w:tcPr>
          <w:p w:rsidR="00D7568E" w:rsidRDefault="00D7568E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D7568E" w:rsidRDefault="00D7568E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Type media name</w:t>
            </w:r>
          </w:p>
        </w:tc>
      </w:tr>
      <w:tr w:rsidR="00D7568E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D7568E" w:rsidRDefault="00D7568E" w:rsidP="001B5C26">
            <w:r>
              <w:t>updatedAt</w:t>
            </w:r>
          </w:p>
        </w:tc>
        <w:tc>
          <w:tcPr>
            <w:tcW w:w="3069" w:type="dxa"/>
          </w:tcPr>
          <w:p w:rsidR="00D7568E" w:rsidRDefault="00D7568E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D7568E" w:rsidRDefault="00D7568E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Modification date</w:t>
            </w:r>
          </w:p>
        </w:tc>
      </w:tr>
    </w:tbl>
    <w:p w:rsidR="00D7568E" w:rsidRDefault="00D7568E" w:rsidP="0013290F"/>
    <w:p w:rsidR="00ED3F79" w:rsidRDefault="00ED3F79" w:rsidP="00ED3F79">
      <w:pPr>
        <w:pStyle w:val="En-tteombr"/>
      </w:pPr>
      <w:r>
        <w:t>User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68"/>
        <w:gridCol w:w="3069"/>
        <w:gridCol w:w="3069"/>
      </w:tblGrid>
      <w:tr w:rsidR="00ED3F79" w:rsidTr="001B5C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</w:tcPr>
          <w:p w:rsidR="00ED3F79" w:rsidRDefault="00ED3F79" w:rsidP="001B5C26">
            <w:r>
              <w:t>Nom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ED3F79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ED3F79" w:rsidRDefault="00ED3F79" w:rsidP="001B5C26">
            <w:r>
              <w:lastRenderedPageBreak/>
              <w:t>id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</w:t>
            </w:r>
          </w:p>
        </w:tc>
      </w:tr>
      <w:tr w:rsidR="00ED3F79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ED3F79" w:rsidRDefault="00ED3F79" w:rsidP="001B5C26">
            <w:r>
              <w:t>idServer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 bdd server</w:t>
            </w:r>
          </w:p>
        </w:tc>
      </w:tr>
      <w:tr w:rsidR="00ED3F79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ED3F79" w:rsidRDefault="00ED3F79" w:rsidP="001B5C26">
            <w:r>
              <w:t>username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name</w:t>
            </w:r>
          </w:p>
        </w:tc>
      </w:tr>
      <w:tr w:rsidR="00ED3F79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ED3F79" w:rsidRDefault="00ED3F79" w:rsidP="001B5C26">
            <w:r>
              <w:t>Email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email</w:t>
            </w:r>
          </w:p>
        </w:tc>
      </w:tr>
      <w:tr w:rsidR="00ED3F79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ED3F79" w:rsidRDefault="00ED3F79" w:rsidP="001B5C26">
            <w:r>
              <w:t>Lastlogin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lastlogin</w:t>
            </w:r>
          </w:p>
        </w:tc>
      </w:tr>
      <w:tr w:rsidR="00ED3F79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ED3F79" w:rsidRDefault="00ED3F79" w:rsidP="001B5C26">
            <w:r>
              <w:t>Password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password</w:t>
            </w:r>
          </w:p>
        </w:tc>
      </w:tr>
      <w:tr w:rsidR="00ED3F79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ED3F79" w:rsidRDefault="00ED3F79" w:rsidP="001B5C26">
            <w:r>
              <w:t>teamId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Team identifier associated</w:t>
            </w:r>
          </w:p>
        </w:tc>
      </w:tr>
      <w:tr w:rsidR="00ED3F79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ED3F79" w:rsidRDefault="00ED3F79" w:rsidP="001B5C26">
            <w:r>
              <w:t>createdAt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Creation date</w:t>
            </w:r>
          </w:p>
        </w:tc>
      </w:tr>
      <w:tr w:rsidR="00ED3F79" w:rsidTr="001B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8" w:type="dxa"/>
            <w:vAlign w:val="center"/>
          </w:tcPr>
          <w:p w:rsidR="00ED3F79" w:rsidRDefault="00ED3F79" w:rsidP="001B5C26">
            <w:r>
              <w:t>updatedAt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069" w:type="dxa"/>
          </w:tcPr>
          <w:p w:rsidR="00ED3F79" w:rsidRDefault="00ED3F79" w:rsidP="001B5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Modification date</w:t>
            </w:r>
          </w:p>
        </w:tc>
      </w:tr>
    </w:tbl>
    <w:p w:rsidR="00E04122" w:rsidRDefault="00E04122" w:rsidP="0013290F"/>
    <w:p w:rsidR="00E04122" w:rsidRDefault="00E04122">
      <w:pPr>
        <w:jc w:val="left"/>
      </w:pPr>
      <w:r>
        <w:br w:type="page"/>
      </w:r>
    </w:p>
    <w:p w:rsidR="00B440BD" w:rsidRDefault="00B440BD" w:rsidP="00E04122">
      <w:pPr>
        <w:pStyle w:val="Titre1"/>
      </w:pPr>
      <w:bookmarkStart w:id="7" w:name="_Toc451361953"/>
      <w:r>
        <w:lastRenderedPageBreak/>
        <w:t>Maquettes de l’interface de l’administration</w:t>
      </w:r>
      <w:bookmarkEnd w:id="7"/>
    </w:p>
    <w:p w:rsidR="00B440BD" w:rsidRDefault="00B440BD" w:rsidP="00291CE9">
      <w:pPr>
        <w:pStyle w:val="Titre2"/>
      </w:pPr>
      <w:bookmarkStart w:id="8" w:name="_Toc451361954"/>
      <w:r>
        <w:t>Gestion des utilisateur / Groupe</w:t>
      </w:r>
      <w:bookmarkEnd w:id="8"/>
    </w:p>
    <w:p w:rsidR="00B440BD" w:rsidRDefault="00B440BD" w:rsidP="00B440BD">
      <w:pPr>
        <w:pStyle w:val="Titre3"/>
      </w:pPr>
      <w:r>
        <w:t>Ajouter un groupe</w:t>
      </w:r>
    </w:p>
    <w:p w:rsidR="00B440BD" w:rsidRDefault="00B440BD" w:rsidP="00B440BD">
      <w:r>
        <w:rPr>
          <w:noProof/>
          <w:lang w:eastAsia="fr-FR"/>
        </w:rPr>
        <w:drawing>
          <wp:inline distT="0" distB="0" distL="0" distR="0" wp14:anchorId="2F2F88DF" wp14:editId="4DA296BF">
            <wp:extent cx="6179820" cy="221819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Te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746" cy="22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BD" w:rsidRDefault="000750DD" w:rsidP="000750DD">
      <w:pPr>
        <w:pStyle w:val="Titre3"/>
      </w:pPr>
      <w:r>
        <w:t>Modifier un groupe</w:t>
      </w:r>
    </w:p>
    <w:p w:rsidR="000750DD" w:rsidRDefault="000750DD" w:rsidP="000750DD">
      <w:r>
        <w:rPr>
          <w:noProof/>
          <w:lang w:eastAsia="fr-FR"/>
        </w:rPr>
        <w:drawing>
          <wp:inline distT="0" distB="0" distL="0" distR="0" wp14:anchorId="717DFF04" wp14:editId="09AD304C">
            <wp:extent cx="7196830" cy="1737360"/>
            <wp:effectExtent l="0" t="0" r="444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pda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462" cy="174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DD" w:rsidRDefault="005A608E" w:rsidP="005A608E">
      <w:pPr>
        <w:pStyle w:val="Titre3"/>
      </w:pPr>
      <w:r>
        <w:lastRenderedPageBreak/>
        <w:t>Supprimer un groupe</w:t>
      </w:r>
    </w:p>
    <w:p w:rsidR="005A608E" w:rsidRDefault="005A608E" w:rsidP="005A608E">
      <w:r>
        <w:rPr>
          <w:noProof/>
          <w:lang w:eastAsia="fr-FR"/>
        </w:rPr>
        <w:drawing>
          <wp:inline distT="0" distB="0" distL="0" distR="0" wp14:anchorId="54228031" wp14:editId="4A9CB490">
            <wp:extent cx="7315200" cy="10972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8E" w:rsidRDefault="005A608E" w:rsidP="005A608E">
      <w:pPr>
        <w:pStyle w:val="Titre3"/>
      </w:pPr>
      <w:r>
        <w:t>Lister les groupes</w:t>
      </w:r>
    </w:p>
    <w:p w:rsidR="005A608E" w:rsidRDefault="005A608E" w:rsidP="005A608E">
      <w:r>
        <w:rPr>
          <w:noProof/>
          <w:lang w:eastAsia="fr-FR"/>
        </w:rPr>
        <w:drawing>
          <wp:inline distT="0" distB="0" distL="0" distR="0" wp14:anchorId="78C7CD34" wp14:editId="24183C61">
            <wp:extent cx="7443998" cy="1798320"/>
            <wp:effectExtent l="0" t="0" r="508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403" cy="180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80" w:rsidRDefault="00A70580" w:rsidP="00A70580">
      <w:pPr>
        <w:pStyle w:val="Titre3"/>
      </w:pPr>
      <w:r>
        <w:t>Afficher un groupe</w:t>
      </w:r>
    </w:p>
    <w:p w:rsidR="00A70580" w:rsidRDefault="00A70580" w:rsidP="00A70580">
      <w:r>
        <w:rPr>
          <w:noProof/>
          <w:lang w:eastAsia="fr-FR"/>
        </w:rPr>
        <w:drawing>
          <wp:inline distT="0" distB="0" distL="0" distR="0" wp14:anchorId="50D10BB6" wp14:editId="7EBB20FA">
            <wp:extent cx="7315200" cy="125095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how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80" w:rsidRDefault="00AE2221" w:rsidP="00AE2221">
      <w:pPr>
        <w:pStyle w:val="Titre3"/>
      </w:pPr>
      <w:r>
        <w:lastRenderedPageBreak/>
        <w:t>Ajouter un utilisateur</w:t>
      </w:r>
    </w:p>
    <w:p w:rsidR="005A7C7B" w:rsidRPr="005A7C7B" w:rsidRDefault="005A7C7B" w:rsidP="005A7C7B">
      <w:r>
        <w:rPr>
          <w:noProof/>
          <w:lang w:eastAsia="fr-FR"/>
        </w:rPr>
        <w:drawing>
          <wp:inline distT="0" distB="0" distL="0" distR="0" wp14:anchorId="6BED0B2E" wp14:editId="7FD2E75B">
            <wp:extent cx="7315200" cy="317500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21" w:rsidRDefault="00AE2221" w:rsidP="00AE2221">
      <w:pPr>
        <w:pStyle w:val="Titre3"/>
      </w:pPr>
      <w:r>
        <w:lastRenderedPageBreak/>
        <w:t>Modifier un utilisateur</w:t>
      </w:r>
    </w:p>
    <w:p w:rsidR="005A7C7B" w:rsidRPr="005A7C7B" w:rsidRDefault="005A7C7B" w:rsidP="005A7C7B">
      <w:r>
        <w:rPr>
          <w:noProof/>
          <w:lang w:eastAsia="fr-FR"/>
        </w:rPr>
        <w:drawing>
          <wp:inline distT="0" distB="0" distL="0" distR="0" wp14:anchorId="590293CE" wp14:editId="52ED2884">
            <wp:extent cx="7315200" cy="3533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da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21" w:rsidRDefault="00AE2221" w:rsidP="00AE2221">
      <w:pPr>
        <w:pStyle w:val="Titre3"/>
      </w:pPr>
      <w:r>
        <w:t>Supprimer un utilisateur</w:t>
      </w:r>
    </w:p>
    <w:p w:rsidR="005A7C7B" w:rsidRPr="005A7C7B" w:rsidRDefault="005A7C7B" w:rsidP="005A7C7B">
      <w:r>
        <w:rPr>
          <w:noProof/>
          <w:lang w:eastAsia="fr-FR"/>
        </w:rPr>
        <w:drawing>
          <wp:inline distT="0" distB="0" distL="0" distR="0" wp14:anchorId="6F383242" wp14:editId="59ECF3CE">
            <wp:extent cx="7315200" cy="108204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e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21" w:rsidRDefault="00AE2221" w:rsidP="00AE2221">
      <w:pPr>
        <w:pStyle w:val="Titre3"/>
      </w:pPr>
      <w:r>
        <w:lastRenderedPageBreak/>
        <w:t>Lister les utilisateurs</w:t>
      </w:r>
    </w:p>
    <w:p w:rsidR="005A7C7B" w:rsidRDefault="005A7C7B" w:rsidP="005A7C7B">
      <w:r>
        <w:rPr>
          <w:noProof/>
          <w:lang w:eastAsia="fr-FR"/>
        </w:rPr>
        <w:drawing>
          <wp:inline distT="0" distB="0" distL="0" distR="0" wp14:anchorId="7251F9FA" wp14:editId="4DEFEB59">
            <wp:extent cx="7315200" cy="1865630"/>
            <wp:effectExtent l="0" t="0" r="0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26" w:rsidRDefault="00060626" w:rsidP="00291CE9">
      <w:pPr>
        <w:pStyle w:val="Titre2"/>
      </w:pPr>
      <w:bookmarkStart w:id="9" w:name="_Toc451361955"/>
      <w:r>
        <w:lastRenderedPageBreak/>
        <w:t>Gestion Qcms</w:t>
      </w:r>
      <w:bookmarkEnd w:id="9"/>
    </w:p>
    <w:p w:rsidR="00060626" w:rsidRDefault="00060626" w:rsidP="00060626">
      <w:pPr>
        <w:pStyle w:val="Titre3"/>
      </w:pPr>
      <w:r>
        <w:t>Ajouter un qcm</w:t>
      </w:r>
    </w:p>
    <w:p w:rsidR="00F3363F" w:rsidRPr="00F3363F" w:rsidRDefault="00F3363F" w:rsidP="00F3363F">
      <w:r>
        <w:rPr>
          <w:noProof/>
          <w:lang w:eastAsia="fr-FR"/>
        </w:rPr>
        <w:drawing>
          <wp:inline distT="0" distB="0" distL="0" distR="0" wp14:anchorId="0824952B" wp14:editId="7E7B524F">
            <wp:extent cx="7315200" cy="402399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joutMcq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26" w:rsidRDefault="00060626" w:rsidP="00060626">
      <w:pPr>
        <w:pStyle w:val="Titre3"/>
      </w:pPr>
      <w:r>
        <w:lastRenderedPageBreak/>
        <w:t>Modifier un qcm</w:t>
      </w:r>
    </w:p>
    <w:p w:rsidR="00F3363F" w:rsidRPr="00F3363F" w:rsidRDefault="00F3363F" w:rsidP="00F3363F">
      <w:r>
        <w:rPr>
          <w:noProof/>
          <w:lang w:eastAsia="fr-FR"/>
        </w:rPr>
        <w:drawing>
          <wp:inline distT="0" distB="0" distL="0" distR="0" wp14:anchorId="5C1189AC" wp14:editId="27DB77C2">
            <wp:extent cx="7315200" cy="3921125"/>
            <wp:effectExtent l="0" t="0" r="0" b="31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pdateMCQ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26" w:rsidRDefault="00060626" w:rsidP="00060626">
      <w:pPr>
        <w:pStyle w:val="Titre3"/>
      </w:pPr>
      <w:r>
        <w:lastRenderedPageBreak/>
        <w:t>Supprimer un qcm</w:t>
      </w:r>
    </w:p>
    <w:p w:rsidR="00F3363F" w:rsidRPr="00F3363F" w:rsidRDefault="00F3363F" w:rsidP="00F3363F">
      <w:r>
        <w:rPr>
          <w:noProof/>
          <w:lang w:eastAsia="fr-FR"/>
        </w:rPr>
        <w:drawing>
          <wp:inline distT="0" distB="0" distL="0" distR="0" wp14:anchorId="298E1303" wp14:editId="4A7C2325">
            <wp:extent cx="7315200" cy="127635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leteMCq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26" w:rsidRDefault="00060626" w:rsidP="00060626">
      <w:pPr>
        <w:pStyle w:val="Titre3"/>
      </w:pPr>
      <w:r>
        <w:t>Lister un qcm</w:t>
      </w:r>
    </w:p>
    <w:p w:rsidR="00F3363F" w:rsidRPr="00F3363F" w:rsidRDefault="00F3363F" w:rsidP="00F3363F">
      <w:r>
        <w:rPr>
          <w:noProof/>
          <w:lang w:eastAsia="fr-FR"/>
        </w:rPr>
        <w:drawing>
          <wp:inline distT="0" distB="0" distL="0" distR="0" wp14:anchorId="175D201B" wp14:editId="6AA5613B">
            <wp:extent cx="7315200" cy="2718435"/>
            <wp:effectExtent l="0" t="0" r="0" b="571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istMcq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26" w:rsidRDefault="00060626" w:rsidP="00060626">
      <w:pPr>
        <w:pStyle w:val="Titre3"/>
      </w:pPr>
      <w:r>
        <w:lastRenderedPageBreak/>
        <w:t>Ajouter une réponse</w:t>
      </w:r>
    </w:p>
    <w:p w:rsidR="00F3363F" w:rsidRPr="00F3363F" w:rsidRDefault="00F3363F" w:rsidP="00F3363F">
      <w:r>
        <w:rPr>
          <w:noProof/>
          <w:lang w:eastAsia="fr-FR"/>
        </w:rPr>
        <w:drawing>
          <wp:inline distT="0" distB="0" distL="0" distR="0" wp14:anchorId="659001D4" wp14:editId="60A30359">
            <wp:extent cx="7315200" cy="1991360"/>
            <wp:effectExtent l="0" t="0" r="0" b="889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dAnsw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26" w:rsidRDefault="00060626" w:rsidP="00060626">
      <w:pPr>
        <w:pStyle w:val="Titre3"/>
      </w:pPr>
      <w:r>
        <w:t>Modifier une réponse</w:t>
      </w:r>
    </w:p>
    <w:p w:rsidR="00F3363F" w:rsidRPr="00F3363F" w:rsidRDefault="00F3363F" w:rsidP="00F3363F">
      <w:r>
        <w:rPr>
          <w:noProof/>
          <w:lang w:eastAsia="fr-FR"/>
        </w:rPr>
        <w:drawing>
          <wp:inline distT="0" distB="0" distL="0" distR="0" wp14:anchorId="68C4454C" wp14:editId="4CA357E4">
            <wp:extent cx="7315200" cy="2014855"/>
            <wp:effectExtent l="0" t="0" r="0" b="444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pdateAnsw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26" w:rsidRDefault="00060626" w:rsidP="00060626">
      <w:pPr>
        <w:pStyle w:val="Titre3"/>
      </w:pPr>
      <w:r>
        <w:lastRenderedPageBreak/>
        <w:t>Supprimer une réponse</w:t>
      </w:r>
    </w:p>
    <w:p w:rsidR="00F3363F" w:rsidRPr="00F3363F" w:rsidRDefault="00F3363F" w:rsidP="00F3363F">
      <w:r>
        <w:rPr>
          <w:noProof/>
          <w:lang w:eastAsia="fr-FR"/>
        </w:rPr>
        <w:drawing>
          <wp:inline distT="0" distB="0" distL="0" distR="0" wp14:anchorId="316F9328" wp14:editId="206D2A65">
            <wp:extent cx="7315200" cy="107696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let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26" w:rsidRDefault="00060626" w:rsidP="00060626">
      <w:pPr>
        <w:pStyle w:val="Titre3"/>
      </w:pPr>
      <w:r>
        <w:t>Lister une réponse</w:t>
      </w:r>
    </w:p>
    <w:p w:rsidR="00F3363F" w:rsidRPr="00F3363F" w:rsidRDefault="00F3363F" w:rsidP="00F3363F">
      <w:r>
        <w:rPr>
          <w:noProof/>
          <w:lang w:eastAsia="fr-FR"/>
        </w:rPr>
        <w:drawing>
          <wp:inline distT="0" distB="0" distL="0" distR="0" wp14:anchorId="17001566" wp14:editId="7941A013">
            <wp:extent cx="7315200" cy="1804670"/>
            <wp:effectExtent l="0" t="0" r="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is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26" w:rsidRDefault="00663954" w:rsidP="00060626">
      <w:pPr>
        <w:pStyle w:val="Titre3"/>
      </w:pPr>
      <w:r>
        <w:t>Ajouter une caté</w:t>
      </w:r>
      <w:r w:rsidR="00060626">
        <w:t>gorie</w:t>
      </w:r>
    </w:p>
    <w:p w:rsidR="00F3363F" w:rsidRPr="00F3363F" w:rsidRDefault="00F3363F" w:rsidP="00F3363F">
      <w:r>
        <w:rPr>
          <w:noProof/>
          <w:lang w:eastAsia="fr-FR"/>
        </w:rPr>
        <w:drawing>
          <wp:inline distT="0" distB="0" distL="0" distR="0" wp14:anchorId="65A6F7AE" wp14:editId="5178B4F0">
            <wp:extent cx="7315200" cy="143700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jou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26" w:rsidRDefault="00060626" w:rsidP="00060626">
      <w:pPr>
        <w:pStyle w:val="Titre3"/>
      </w:pPr>
      <w:r>
        <w:lastRenderedPageBreak/>
        <w:t>Modifier une catégorie</w:t>
      </w:r>
    </w:p>
    <w:p w:rsidR="00F3363F" w:rsidRPr="00F3363F" w:rsidRDefault="00F3363F" w:rsidP="00F3363F">
      <w:r>
        <w:rPr>
          <w:noProof/>
          <w:lang w:eastAsia="fr-FR"/>
        </w:rPr>
        <w:drawing>
          <wp:inline distT="0" distB="0" distL="0" distR="0" wp14:anchorId="1EC23627" wp14:editId="1BA43D47">
            <wp:extent cx="7315200" cy="145478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odificatio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26" w:rsidRDefault="00060626" w:rsidP="00060626">
      <w:pPr>
        <w:pStyle w:val="Titre3"/>
      </w:pPr>
      <w:r>
        <w:t>Supprimer une catégorie</w:t>
      </w:r>
    </w:p>
    <w:p w:rsidR="00F3363F" w:rsidRPr="00F3363F" w:rsidRDefault="00F3363F" w:rsidP="00F3363F">
      <w:r>
        <w:rPr>
          <w:noProof/>
          <w:lang w:eastAsia="fr-FR"/>
        </w:rPr>
        <w:drawing>
          <wp:inline distT="0" distB="0" distL="0" distR="0" wp14:anchorId="06CF8EBC" wp14:editId="63A36FC7">
            <wp:extent cx="5760720" cy="1005205"/>
            <wp:effectExtent l="0" t="0" r="0" b="444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eleteMCq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26" w:rsidRDefault="00060626" w:rsidP="00060626">
      <w:pPr>
        <w:pStyle w:val="Titre3"/>
      </w:pPr>
      <w:r>
        <w:t>Lister une catégorie</w:t>
      </w:r>
    </w:p>
    <w:p w:rsidR="00F3363F" w:rsidRPr="00F3363F" w:rsidRDefault="00F3363F" w:rsidP="00F3363F">
      <w:r>
        <w:rPr>
          <w:noProof/>
          <w:lang w:eastAsia="fr-FR"/>
        </w:rPr>
        <w:drawing>
          <wp:inline distT="0" distB="0" distL="0" distR="0" wp14:anchorId="100408F3" wp14:editId="05D81C16">
            <wp:extent cx="7315200" cy="1882140"/>
            <wp:effectExtent l="0" t="0" r="0" b="381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is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26" w:rsidRDefault="00060626" w:rsidP="00060626">
      <w:pPr>
        <w:pStyle w:val="Titre3"/>
      </w:pPr>
      <w:r>
        <w:lastRenderedPageBreak/>
        <w:t>Afficher une catégorie</w:t>
      </w:r>
    </w:p>
    <w:p w:rsidR="00F3363F" w:rsidRPr="00F3363F" w:rsidRDefault="00F3363F" w:rsidP="00F3363F">
      <w:r>
        <w:rPr>
          <w:noProof/>
          <w:lang w:eastAsia="fr-FR"/>
        </w:rPr>
        <w:drawing>
          <wp:inline distT="0" distB="0" distL="0" distR="0" wp14:anchorId="4EBA283F" wp14:editId="56A6D1D3">
            <wp:extent cx="7315200" cy="1080135"/>
            <wp:effectExtent l="0" t="0" r="0" b="571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fficherQC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26" w:rsidRDefault="00060626" w:rsidP="00060626">
      <w:pPr>
        <w:pStyle w:val="Titre3"/>
      </w:pPr>
      <w:r>
        <w:t>Ajouter une question</w:t>
      </w:r>
    </w:p>
    <w:p w:rsidR="00F3363F" w:rsidRPr="00F3363F" w:rsidRDefault="00F3363F" w:rsidP="00F3363F">
      <w:r>
        <w:rPr>
          <w:noProof/>
          <w:lang w:eastAsia="fr-FR"/>
        </w:rPr>
        <w:drawing>
          <wp:inline distT="0" distB="0" distL="0" distR="0" wp14:anchorId="58CC7CCB" wp14:editId="37DC5C3A">
            <wp:extent cx="7315200" cy="2049145"/>
            <wp:effectExtent l="0" t="0" r="0" b="825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26" w:rsidRDefault="00060626" w:rsidP="00060626">
      <w:pPr>
        <w:pStyle w:val="Titre3"/>
      </w:pPr>
      <w:r>
        <w:lastRenderedPageBreak/>
        <w:t>Modifier une question</w:t>
      </w:r>
    </w:p>
    <w:p w:rsidR="00F3363F" w:rsidRPr="00F3363F" w:rsidRDefault="00F3363F" w:rsidP="00F3363F">
      <w:r>
        <w:rPr>
          <w:noProof/>
          <w:lang w:eastAsia="fr-FR"/>
        </w:rPr>
        <w:drawing>
          <wp:inline distT="0" distB="0" distL="0" distR="0" wp14:anchorId="1BCAE6CD" wp14:editId="5205161F">
            <wp:extent cx="7315200" cy="206502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pdat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26" w:rsidRDefault="00060626" w:rsidP="00060626">
      <w:pPr>
        <w:pStyle w:val="Titre3"/>
      </w:pPr>
      <w:r>
        <w:t>Supprimer une question</w:t>
      </w:r>
    </w:p>
    <w:p w:rsidR="00F3363F" w:rsidRDefault="00F3363F" w:rsidP="00F3363F">
      <w:r>
        <w:rPr>
          <w:noProof/>
          <w:lang w:eastAsia="fr-FR"/>
        </w:rPr>
        <w:drawing>
          <wp:inline distT="0" distB="0" distL="0" distR="0" wp14:anchorId="282E8053" wp14:editId="1AFDBA8F">
            <wp:extent cx="7315200" cy="1021715"/>
            <wp:effectExtent l="0" t="0" r="0" b="698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eelt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1C" w:rsidRDefault="002B57B0" w:rsidP="00291CE9">
      <w:pPr>
        <w:pStyle w:val="Titre2"/>
      </w:pPr>
      <w:bookmarkStart w:id="10" w:name="_Toc451361956"/>
      <w:r>
        <w:lastRenderedPageBreak/>
        <w:t>Gestion des résultats</w:t>
      </w:r>
      <w:bookmarkEnd w:id="10"/>
    </w:p>
    <w:p w:rsidR="002B57B0" w:rsidRDefault="002B57B0" w:rsidP="002B57B0">
      <w:pPr>
        <w:pStyle w:val="Titre3"/>
      </w:pPr>
      <w:r>
        <w:t>Ajouter un résultat</w:t>
      </w:r>
    </w:p>
    <w:p w:rsidR="002B57B0" w:rsidRPr="002B57B0" w:rsidRDefault="002B57B0" w:rsidP="002B57B0">
      <w:r>
        <w:rPr>
          <w:noProof/>
          <w:lang w:eastAsia="fr-FR"/>
        </w:rPr>
        <w:drawing>
          <wp:inline distT="0" distB="0" distL="0" distR="0" wp14:anchorId="12EAC197" wp14:editId="531175D3">
            <wp:extent cx="7315200" cy="226695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B0" w:rsidRDefault="002B57B0" w:rsidP="002B57B0">
      <w:pPr>
        <w:pStyle w:val="Titre3"/>
      </w:pPr>
      <w:r>
        <w:t>Supprimer un résultat</w:t>
      </w:r>
    </w:p>
    <w:p w:rsidR="002B57B0" w:rsidRPr="002B57B0" w:rsidRDefault="002B57B0" w:rsidP="002B57B0">
      <w:r>
        <w:rPr>
          <w:noProof/>
          <w:lang w:eastAsia="fr-FR"/>
        </w:rPr>
        <w:drawing>
          <wp:inline distT="0" distB="0" distL="0" distR="0" wp14:anchorId="5FE213CA" wp14:editId="7F1E1B0C">
            <wp:extent cx="7315200" cy="111061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elet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B0" w:rsidRDefault="002B57B0" w:rsidP="002B57B0">
      <w:pPr>
        <w:pStyle w:val="Titre3"/>
      </w:pPr>
      <w:r>
        <w:lastRenderedPageBreak/>
        <w:t>Modifier un résultat</w:t>
      </w:r>
    </w:p>
    <w:p w:rsidR="002B57B0" w:rsidRPr="002B57B0" w:rsidRDefault="002B57B0" w:rsidP="002B57B0">
      <w:r>
        <w:rPr>
          <w:noProof/>
          <w:lang w:eastAsia="fr-FR"/>
        </w:rPr>
        <w:drawing>
          <wp:inline distT="0" distB="0" distL="0" distR="0" wp14:anchorId="4100A66D" wp14:editId="50FD823B">
            <wp:extent cx="7315200" cy="2319655"/>
            <wp:effectExtent l="0" t="0" r="0" b="444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pdat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B0" w:rsidRDefault="002B57B0" w:rsidP="002B57B0">
      <w:pPr>
        <w:pStyle w:val="Titre3"/>
      </w:pPr>
      <w:r>
        <w:t>Lister les résultats</w:t>
      </w:r>
    </w:p>
    <w:p w:rsidR="002B57B0" w:rsidRPr="002B57B0" w:rsidRDefault="002B57B0" w:rsidP="002B57B0">
      <w:r>
        <w:rPr>
          <w:noProof/>
          <w:lang w:eastAsia="fr-FR"/>
        </w:rPr>
        <w:drawing>
          <wp:inline distT="0" distB="0" distL="0" distR="0" wp14:anchorId="2879FB16" wp14:editId="6AA232D0">
            <wp:extent cx="7315200" cy="181229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is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1F" w:rsidRDefault="00FE1743" w:rsidP="00E04122">
      <w:pPr>
        <w:pStyle w:val="Titre1"/>
      </w:pPr>
      <w:bookmarkStart w:id="11" w:name="_Toc451361957"/>
      <w:r>
        <w:lastRenderedPageBreak/>
        <w:t xml:space="preserve">Webservice - </w:t>
      </w:r>
      <w:r w:rsidR="00B9381F">
        <w:t>Flux</w:t>
      </w:r>
      <w:r w:rsidR="00C94F72">
        <w:t xml:space="preserve"> </w:t>
      </w:r>
      <w:r w:rsidR="00C87DAF">
        <w:t>et</w:t>
      </w:r>
      <w:r w:rsidR="00BD701C">
        <w:t xml:space="preserve"> D</w:t>
      </w:r>
      <w:r w:rsidR="00B9381F">
        <w:t>iagramme d’activité</w:t>
      </w:r>
      <w:bookmarkEnd w:id="11"/>
    </w:p>
    <w:p w:rsidR="00C87DAF" w:rsidRPr="00C87DAF" w:rsidRDefault="006F4316" w:rsidP="00291CE9">
      <w:pPr>
        <w:pStyle w:val="Titre2"/>
        <w:numPr>
          <w:ilvl w:val="0"/>
          <w:numId w:val="36"/>
        </w:numPr>
      </w:pPr>
      <w:bookmarkStart w:id="12" w:name="_Toc451361958"/>
      <w:r>
        <w:t>F</w:t>
      </w:r>
      <w:r w:rsidR="00C87DAF">
        <w:t>lux de connexion / affichage des categories</w:t>
      </w:r>
      <w:bookmarkEnd w:id="12"/>
    </w:p>
    <w:p w:rsidR="00B9381F" w:rsidRDefault="00B9381F" w:rsidP="00B9381F">
      <w:r>
        <w:rPr>
          <w:noProof/>
          <w:lang w:eastAsia="fr-FR"/>
        </w:rPr>
        <w:drawing>
          <wp:inline distT="0" distB="0" distL="0" distR="0" wp14:anchorId="6B843BC3" wp14:editId="4AF59EC0">
            <wp:extent cx="6026727" cy="463165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ctivityFlow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196" cy="466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72" w:rsidRDefault="00C94F72" w:rsidP="00291CE9">
      <w:pPr>
        <w:pStyle w:val="Titre2"/>
      </w:pPr>
      <w:bookmarkStart w:id="13" w:name="_Toc451361959"/>
      <w:r>
        <w:lastRenderedPageBreak/>
        <w:t>Flux QCM</w:t>
      </w:r>
      <w:bookmarkEnd w:id="13"/>
    </w:p>
    <w:p w:rsidR="00C94F72" w:rsidRDefault="00C94F72" w:rsidP="00C94F72">
      <w:r>
        <w:rPr>
          <w:noProof/>
          <w:lang w:eastAsia="fr-FR"/>
        </w:rPr>
        <w:drawing>
          <wp:inline distT="0" distB="0" distL="0" distR="0" wp14:anchorId="4BD80FC7" wp14:editId="3AE231F1">
            <wp:extent cx="7679180" cy="49301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CQFlow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412" cy="49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7C" w:rsidRDefault="001D057C" w:rsidP="00291CE9">
      <w:pPr>
        <w:pStyle w:val="Titre2"/>
      </w:pPr>
      <w:bookmarkStart w:id="14" w:name="_Toc451361960"/>
      <w:r>
        <w:lastRenderedPageBreak/>
        <w:t xml:space="preserve">Flux </w:t>
      </w:r>
      <w:r w:rsidR="00864842">
        <w:t>Résultat</w:t>
      </w:r>
      <w:bookmarkEnd w:id="14"/>
    </w:p>
    <w:p w:rsidR="001D057C" w:rsidRDefault="001D057C" w:rsidP="001D057C">
      <w:r>
        <w:rPr>
          <w:noProof/>
          <w:lang w:eastAsia="fr-FR"/>
        </w:rPr>
        <w:drawing>
          <wp:inline distT="0" distB="0" distL="0" distR="0" wp14:anchorId="12A2AC91" wp14:editId="05C2EB21">
            <wp:extent cx="7132320" cy="5118925"/>
            <wp:effectExtent l="0" t="0" r="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ctivityResultFlow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690" cy="513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8A" w:rsidRDefault="00AA218A" w:rsidP="00AA218A">
      <w:pPr>
        <w:pStyle w:val="Titre2"/>
        <w:numPr>
          <w:ilvl w:val="0"/>
          <w:numId w:val="38"/>
        </w:numPr>
      </w:pPr>
      <w:bookmarkStart w:id="15" w:name="_Toc451361961"/>
      <w:r>
        <w:lastRenderedPageBreak/>
        <w:t>Le flux principal (Mode hors connexion)</w:t>
      </w:r>
      <w:bookmarkEnd w:id="15"/>
    </w:p>
    <w:p w:rsidR="00AA218A" w:rsidRPr="00E04122" w:rsidRDefault="00AA218A" w:rsidP="00AA218A">
      <w:pPr>
        <w:jc w:val="center"/>
      </w:pPr>
      <w:r>
        <w:rPr>
          <w:noProof/>
          <w:lang w:eastAsia="fr-FR"/>
        </w:rPr>
        <w:drawing>
          <wp:inline distT="0" distB="0" distL="0" distR="0" wp14:anchorId="21C30A29" wp14:editId="52699113">
            <wp:extent cx="2379796" cy="5074920"/>
            <wp:effectExtent l="0" t="0" r="190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10937"/>
                    <a:stretch/>
                  </pic:blipFill>
                  <pic:spPr bwMode="auto">
                    <a:xfrm>
                      <a:off x="0" y="0"/>
                      <a:ext cx="2406367" cy="5131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743" w:rsidRDefault="00291CE9" w:rsidP="00FE1743">
      <w:pPr>
        <w:pStyle w:val="Titre1"/>
      </w:pPr>
      <w:bookmarkStart w:id="16" w:name="_Toc451361962"/>
      <w:r>
        <w:lastRenderedPageBreak/>
        <w:t>Application</w:t>
      </w:r>
      <w:r w:rsidR="00FE1743">
        <w:t xml:space="preserve"> – Diagramme d’activité</w:t>
      </w:r>
      <w:bookmarkEnd w:id="16"/>
    </w:p>
    <w:p w:rsidR="00291CE9" w:rsidRDefault="00291CE9" w:rsidP="00291CE9">
      <w:pPr>
        <w:pStyle w:val="Titre2"/>
        <w:numPr>
          <w:ilvl w:val="0"/>
          <w:numId w:val="37"/>
        </w:numPr>
      </w:pPr>
      <w:bookmarkStart w:id="17" w:name="_Toc451361963"/>
      <w:r>
        <w:t>La connexion</w:t>
      </w:r>
      <w:bookmarkEnd w:id="17"/>
    </w:p>
    <w:p w:rsidR="00291CE9" w:rsidRDefault="00291CE9" w:rsidP="00291CE9">
      <w:r>
        <w:rPr>
          <w:noProof/>
          <w:lang w:eastAsia="fr-FR"/>
        </w:rPr>
        <w:drawing>
          <wp:inline distT="0" distB="0" distL="0" distR="0" wp14:anchorId="36EF5900" wp14:editId="17361956">
            <wp:extent cx="6144491" cy="4753714"/>
            <wp:effectExtent l="0" t="0" r="889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77276" cy="477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E9" w:rsidRDefault="00291CE9" w:rsidP="00291CE9">
      <w:pPr>
        <w:pStyle w:val="Titre2"/>
      </w:pPr>
      <w:bookmarkStart w:id="18" w:name="_Toc451361964"/>
      <w:r>
        <w:lastRenderedPageBreak/>
        <w:t>Le menu</w:t>
      </w:r>
      <w:bookmarkEnd w:id="18"/>
    </w:p>
    <w:p w:rsidR="00291CE9" w:rsidRDefault="00291CE9" w:rsidP="00291CE9">
      <w:r>
        <w:rPr>
          <w:noProof/>
          <w:lang w:eastAsia="fr-FR"/>
        </w:rPr>
        <w:drawing>
          <wp:inline distT="0" distB="0" distL="0" distR="0" wp14:anchorId="1176C4E6" wp14:editId="146C5811">
            <wp:extent cx="5846618" cy="520854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ctivity Diagram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815" cy="521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E9" w:rsidRPr="00291CE9" w:rsidRDefault="00291CE9" w:rsidP="00291CE9">
      <w:pPr>
        <w:pStyle w:val="Titre2"/>
      </w:pPr>
      <w:bookmarkStart w:id="19" w:name="_Toc451361965"/>
      <w:r>
        <w:lastRenderedPageBreak/>
        <w:t>Les Qcms</w:t>
      </w:r>
      <w:bookmarkEnd w:id="19"/>
    </w:p>
    <w:p w:rsidR="001F4B8B" w:rsidRDefault="001F4B8B" w:rsidP="001F4B8B">
      <w:r>
        <w:rPr>
          <w:noProof/>
          <w:lang w:eastAsia="fr-FR"/>
        </w:rPr>
        <w:drawing>
          <wp:inline distT="0" distB="0" distL="0" distR="0" wp14:anchorId="1B7B339C" wp14:editId="60779A52">
            <wp:extent cx="8137956" cy="507492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ctivity_ApplicationMCQ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3983" cy="507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8A" w:rsidRDefault="00535D8A" w:rsidP="00535D8A">
      <w:pPr>
        <w:pStyle w:val="Titre2"/>
      </w:pPr>
      <w:bookmarkStart w:id="20" w:name="_Toc451361966"/>
      <w:r>
        <w:lastRenderedPageBreak/>
        <w:t>Les questions</w:t>
      </w:r>
      <w:bookmarkEnd w:id="20"/>
    </w:p>
    <w:p w:rsidR="00535D8A" w:rsidRPr="00535D8A" w:rsidRDefault="00535D8A" w:rsidP="00535D8A">
      <w:r>
        <w:rPr>
          <w:noProof/>
          <w:lang w:eastAsia="fr-FR"/>
        </w:rPr>
        <w:drawing>
          <wp:inline distT="0" distB="0" distL="0" distR="0" wp14:anchorId="676833E6" wp14:editId="239BDEEA">
            <wp:extent cx="6151418" cy="5022725"/>
            <wp:effectExtent l="0" t="0" r="1905" b="698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70556" cy="503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9F" w:rsidRDefault="00535D8A" w:rsidP="00535D8A">
      <w:pPr>
        <w:pStyle w:val="Titre2"/>
      </w:pPr>
      <w:bookmarkStart w:id="21" w:name="_Toc451361967"/>
      <w:r>
        <w:lastRenderedPageBreak/>
        <w:t>Les</w:t>
      </w:r>
      <w:r w:rsidR="00F33F9F">
        <w:t xml:space="preserve"> réponses</w:t>
      </w:r>
      <w:bookmarkEnd w:id="21"/>
    </w:p>
    <w:p w:rsidR="00F33F9F" w:rsidRPr="00F33F9F" w:rsidRDefault="00F33F9F" w:rsidP="00F33F9F">
      <w:r>
        <w:rPr>
          <w:noProof/>
          <w:lang w:eastAsia="fr-FR"/>
        </w:rPr>
        <w:drawing>
          <wp:inline distT="0" distB="0" distL="0" distR="0" wp14:anchorId="2DC3811D" wp14:editId="403D01AA">
            <wp:extent cx="6819900" cy="50990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ivityDiagram_Answering MCQ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329" cy="510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61" w:rsidRDefault="00535D8A" w:rsidP="00535D8A">
      <w:pPr>
        <w:pStyle w:val="Titre2"/>
      </w:pPr>
      <w:bookmarkStart w:id="22" w:name="_Toc451361968"/>
      <w:r>
        <w:lastRenderedPageBreak/>
        <w:t>Les Réponses</w:t>
      </w:r>
      <w:bookmarkEnd w:id="22"/>
    </w:p>
    <w:p w:rsidR="00E95361" w:rsidRDefault="00535D8A" w:rsidP="00E95361">
      <w:r>
        <w:rPr>
          <w:noProof/>
          <w:lang w:eastAsia="fr-FR"/>
        </w:rPr>
        <w:drawing>
          <wp:inline distT="0" distB="0" distL="0" distR="0" wp14:anchorId="7F759F36" wp14:editId="5E69CD42">
            <wp:extent cx="5375564" cy="5188429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ivityDiagram_Answering MCQ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259" cy="521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FA" w:rsidRDefault="008C39FA" w:rsidP="008C39FA">
      <w:pPr>
        <w:pStyle w:val="Titre2"/>
      </w:pPr>
      <w:bookmarkStart w:id="23" w:name="_Toc451361969"/>
      <w:r>
        <w:lastRenderedPageBreak/>
        <w:t>Les résultats</w:t>
      </w:r>
      <w:bookmarkEnd w:id="23"/>
    </w:p>
    <w:p w:rsidR="008C39FA" w:rsidRPr="008C39FA" w:rsidRDefault="008C39FA" w:rsidP="008C39FA">
      <w:r>
        <w:rPr>
          <w:noProof/>
          <w:lang w:eastAsia="fr-FR"/>
        </w:rPr>
        <w:drawing>
          <wp:inline distT="0" distB="0" distL="0" distR="0" wp14:anchorId="253EC169" wp14:editId="738EB2C2">
            <wp:extent cx="7142863" cy="5126182"/>
            <wp:effectExtent l="0" t="0" r="127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ctivityResultFlow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058" cy="51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9FA" w:rsidRPr="008C39FA" w:rsidSect="00284C88">
      <w:headerReference w:type="default" r:id="rId62"/>
      <w:footerReference w:type="default" r:id="rId63"/>
      <w:pgSz w:w="15840" w:h="12240" w:orient="landscape" w:code="1"/>
      <w:pgMar w:top="1512" w:right="2520" w:bottom="1512" w:left="1800" w:header="10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628B" w:rsidRDefault="002E628B">
      <w:pPr>
        <w:spacing w:after="0" w:line="240" w:lineRule="auto"/>
      </w:pPr>
      <w:r>
        <w:separator/>
      </w:r>
    </w:p>
  </w:endnote>
  <w:endnote w:type="continuationSeparator" w:id="0">
    <w:p w:rsidR="002E628B" w:rsidRDefault="002E6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Arial Unicode MS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altName w:val="Arial Unicode MS"/>
    <w:panose1 w:val="020B0304020202020204"/>
    <w:charset w:val="00"/>
    <w:family w:val="swiss"/>
    <w:pitch w:val="variable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7C7B" w:rsidRPr="002C465D" w:rsidRDefault="005A7C7B">
    <w:pPr>
      <w:pStyle w:val="Pieddepage"/>
      <w:rPr>
        <w:noProof/>
      </w:rPr>
    </w:pPr>
    <w:r w:rsidRPr="002C465D">
      <w:rPr>
        <w:rFonts w:ascii="Cambria" w:hAnsi="Cambria"/>
        <w:noProof/>
        <w:color w:val="595959"/>
      </w:rPr>
      <w:t xml:space="preserve">Page </w:t>
    </w:r>
    <w:r w:rsidRPr="002C465D">
      <w:rPr>
        <w:noProof/>
      </w:rPr>
      <w:fldChar w:fldCharType="begin"/>
    </w:r>
    <w:r w:rsidRPr="002C465D">
      <w:rPr>
        <w:noProof/>
      </w:rPr>
      <w:instrText xml:space="preserve"> page </w:instrText>
    </w:r>
    <w:r w:rsidRPr="002C465D">
      <w:rPr>
        <w:noProof/>
      </w:rPr>
      <w:fldChar w:fldCharType="separate"/>
    </w:r>
    <w:r w:rsidR="00F10E1B">
      <w:rPr>
        <w:noProof/>
      </w:rPr>
      <w:t>2</w:t>
    </w:r>
    <w:r w:rsidRPr="002C465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628B" w:rsidRDefault="002E628B">
      <w:pPr>
        <w:spacing w:after="0" w:line="240" w:lineRule="auto"/>
      </w:pPr>
      <w:r>
        <w:separator/>
      </w:r>
    </w:p>
  </w:footnote>
  <w:footnote w:type="continuationSeparator" w:id="0">
    <w:p w:rsidR="002E628B" w:rsidRDefault="002E62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7C7B" w:rsidRDefault="005A7C7B">
    <w:pPr>
      <w:pStyle w:val="En-tteombr"/>
    </w:pPr>
    <w:r>
      <w:rPr>
        <w:rFonts w:ascii="Calibri" w:hAnsi="Calibri"/>
        <w:color w:val="FFFFFF"/>
      </w:rPr>
      <w:t>Table des matières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7C7B" w:rsidRDefault="005A7C7B" w:rsidP="00E747A5">
    <w:pPr>
      <w:pStyle w:val="En-tteombr"/>
    </w:pPr>
    <w:r>
      <w:t>Identification du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7C7B" w:rsidRDefault="005A7C7B" w:rsidP="00E747A5">
    <w:pPr>
      <w:pStyle w:val="En-tteombr"/>
    </w:pPr>
    <w:r>
      <w:t>Avant-Propos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7C7B" w:rsidRPr="00967F10" w:rsidRDefault="005A7C7B" w:rsidP="00967F10">
    <w:pPr>
      <w:pStyle w:val="En-tteombr"/>
      <w:tabs>
        <w:tab w:val="left" w:pos="525"/>
        <w:tab w:val="left" w:pos="960"/>
        <w:tab w:val="left" w:pos="3855"/>
      </w:tabs>
      <w:rPr>
        <w:noProof/>
      </w:rPr>
    </w:pPr>
    <w:r w:rsidRPr="00967F10">
      <w:rPr>
        <w:noProof/>
      </w:rPr>
      <w:fldChar w:fldCharType="begin"/>
    </w:r>
    <w:r w:rsidRPr="00967F10">
      <w:rPr>
        <w:noProof/>
      </w:rPr>
      <w:instrText xml:space="preserve"> If </w:instrText>
    </w:r>
    <w:r w:rsidRPr="00967F10">
      <w:rPr>
        <w:noProof/>
      </w:rPr>
      <w:fldChar w:fldCharType="begin"/>
    </w:r>
    <w:r w:rsidRPr="00967F10">
      <w:rPr>
        <w:noProof/>
      </w:rPr>
      <w:instrText xml:space="preserve"> STYLEREF "Titre 1"</w:instrText>
    </w:r>
    <w:r w:rsidR="001172CF">
      <w:rPr>
        <w:noProof/>
      </w:rPr>
      <w:fldChar w:fldCharType="separate"/>
    </w:r>
    <w:r w:rsidR="00F10E1B">
      <w:rPr>
        <w:noProof/>
      </w:rPr>
      <w:instrText>Les commentaires</w:instrText>
    </w:r>
    <w:r w:rsidRPr="00967F10">
      <w:rPr>
        <w:noProof/>
      </w:rPr>
      <w:fldChar w:fldCharType="end"/>
    </w:r>
    <w:r w:rsidRPr="00967F10">
      <w:rPr>
        <w:noProof/>
      </w:rPr>
      <w:instrText>&lt;&gt; “Erreur*” “</w:instrText>
    </w:r>
    <w:r w:rsidRPr="00967F10">
      <w:rPr>
        <w:noProof/>
      </w:rPr>
      <w:fldChar w:fldCharType="begin"/>
    </w:r>
    <w:r w:rsidRPr="00967F10">
      <w:rPr>
        <w:noProof/>
      </w:rPr>
      <w:instrText xml:space="preserve"> STYLEREF "Titre 1"</w:instrText>
    </w:r>
    <w:r w:rsidR="001172CF">
      <w:rPr>
        <w:noProof/>
      </w:rPr>
      <w:fldChar w:fldCharType="separate"/>
    </w:r>
    <w:r w:rsidR="00F10E1B">
      <w:rPr>
        <w:noProof/>
      </w:rPr>
      <w:instrText>Les commentaires</w:instrText>
    </w:r>
    <w:r w:rsidRPr="00967F10">
      <w:rPr>
        <w:noProof/>
      </w:rPr>
      <w:fldChar w:fldCharType="end"/>
    </w:r>
    <w:r w:rsidR="001172CF">
      <w:rPr>
        <w:noProof/>
      </w:rPr>
      <w:fldChar w:fldCharType="separate"/>
    </w:r>
    <w:r w:rsidR="00F10E1B">
      <w:rPr>
        <w:noProof/>
      </w:rPr>
      <w:t>Les commentaires</w:t>
    </w:r>
    <w:r w:rsidRPr="00967F10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B6E8615A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7F8230A0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B24A6E36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1F86DD2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63AF57E"/>
    <w:lvl w:ilvl="0">
      <w:start w:val="1"/>
      <w:numFmt w:val="bullet"/>
      <w:pStyle w:val="Listepuces"/>
      <w:lvlText w:val="•"/>
      <w:lvlJc w:val="left"/>
      <w:pPr>
        <w:ind w:left="360" w:hanging="360"/>
      </w:pPr>
      <w:rPr>
        <w:rFonts w:ascii="Cambria" w:hAnsi="Cambria" w:hint="default"/>
        <w:color w:val="5B9BD5" w:themeColor="accent1"/>
      </w:rPr>
    </w:lvl>
  </w:abstractNum>
  <w:abstractNum w:abstractNumId="5" w15:restartNumberingAfterBreak="0">
    <w:nsid w:val="04D87AD9"/>
    <w:multiLevelType w:val="hybridMultilevel"/>
    <w:tmpl w:val="343065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0479D3"/>
    <w:multiLevelType w:val="hybridMultilevel"/>
    <w:tmpl w:val="2D9C381C"/>
    <w:lvl w:ilvl="0" w:tplc="F64C5076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274FEE"/>
    <w:multiLevelType w:val="hybridMultilevel"/>
    <w:tmpl w:val="51909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FC5E58"/>
    <w:multiLevelType w:val="hybridMultilevel"/>
    <w:tmpl w:val="2B4EB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792A2A"/>
    <w:multiLevelType w:val="hybridMultilevel"/>
    <w:tmpl w:val="89AACB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8727C6"/>
    <w:multiLevelType w:val="hybridMultilevel"/>
    <w:tmpl w:val="1826B2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6F205A"/>
    <w:multiLevelType w:val="multilevel"/>
    <w:tmpl w:val="9CA4ABB8"/>
    <w:styleLink w:val="Rapportannuel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1BE142C3"/>
    <w:multiLevelType w:val="hybridMultilevel"/>
    <w:tmpl w:val="EAA08FA2"/>
    <w:lvl w:ilvl="0" w:tplc="A4668AB8">
      <w:start w:val="1"/>
      <w:numFmt w:val="upperRoman"/>
      <w:pStyle w:val="Titre1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2E37AA"/>
    <w:multiLevelType w:val="hybridMultilevel"/>
    <w:tmpl w:val="7CE02B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D35A91"/>
    <w:multiLevelType w:val="hybridMultilevel"/>
    <w:tmpl w:val="76D091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7F6A45"/>
    <w:multiLevelType w:val="multilevel"/>
    <w:tmpl w:val="30FED030"/>
    <w:lvl w:ilvl="0">
      <w:start w:val="1"/>
      <w:numFmt w:val="decimal"/>
      <w:pStyle w:val="Listenumros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enumros2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lowerLetter"/>
      <w:pStyle w:val="Listenumros3"/>
      <w:lvlText w:val="%3."/>
      <w:lvlJc w:val="left"/>
      <w:pPr>
        <w:ind w:left="792" w:hanging="360"/>
      </w:pPr>
      <w:rPr>
        <w:rFonts w:hint="default"/>
      </w:rPr>
    </w:lvl>
    <w:lvl w:ilvl="3">
      <w:start w:val="1"/>
      <w:numFmt w:val="lowerRoman"/>
      <w:pStyle w:val="Listenumros4"/>
      <w:lvlText w:val="%4."/>
      <w:lvlJc w:val="left"/>
      <w:pPr>
        <w:ind w:left="1152" w:hanging="360"/>
      </w:pPr>
      <w:rPr>
        <w:rFonts w:hint="default"/>
      </w:rPr>
    </w:lvl>
    <w:lvl w:ilvl="4">
      <w:start w:val="1"/>
      <w:numFmt w:val="lowerLetter"/>
      <w:pStyle w:val="Listenumros5"/>
      <w:lvlText w:val="(%5)"/>
      <w:lvlJc w:val="left"/>
      <w:pPr>
        <w:ind w:left="15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52" w:hanging="360"/>
      </w:pPr>
      <w:rPr>
        <w:rFonts w:hint="default"/>
      </w:rPr>
    </w:lvl>
  </w:abstractNum>
  <w:abstractNum w:abstractNumId="16" w15:restartNumberingAfterBreak="0">
    <w:nsid w:val="3FD51D7A"/>
    <w:multiLevelType w:val="hybridMultilevel"/>
    <w:tmpl w:val="EB001E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A40827"/>
    <w:multiLevelType w:val="hybridMultilevel"/>
    <w:tmpl w:val="D2A0D96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8" w15:restartNumberingAfterBreak="0">
    <w:nsid w:val="58DD6BEA"/>
    <w:multiLevelType w:val="hybridMultilevel"/>
    <w:tmpl w:val="704698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D15F06"/>
    <w:multiLevelType w:val="hybridMultilevel"/>
    <w:tmpl w:val="51CEDB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767AE0"/>
    <w:multiLevelType w:val="hybridMultilevel"/>
    <w:tmpl w:val="6464C6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276AE9"/>
    <w:multiLevelType w:val="hybridMultilevel"/>
    <w:tmpl w:val="99C8F7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9F55A3"/>
    <w:multiLevelType w:val="hybridMultilevel"/>
    <w:tmpl w:val="20666C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125B65"/>
    <w:multiLevelType w:val="hybridMultilevel"/>
    <w:tmpl w:val="D876B686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4" w15:restartNumberingAfterBreak="0">
    <w:nsid w:val="664E026D"/>
    <w:multiLevelType w:val="hybridMultilevel"/>
    <w:tmpl w:val="6D0A76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6D1B57"/>
    <w:multiLevelType w:val="hybridMultilevel"/>
    <w:tmpl w:val="2774E6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85E4F"/>
    <w:multiLevelType w:val="hybridMultilevel"/>
    <w:tmpl w:val="D92891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F911C5"/>
    <w:multiLevelType w:val="hybridMultilevel"/>
    <w:tmpl w:val="CB2CF5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883EA3"/>
    <w:multiLevelType w:val="hybridMultilevel"/>
    <w:tmpl w:val="59466B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11"/>
  </w:num>
  <w:num w:numId="7">
    <w:abstractNumId w:val="15"/>
  </w:num>
  <w:num w:numId="8">
    <w:abstractNumId w:val="6"/>
  </w:num>
  <w:num w:numId="9">
    <w:abstractNumId w:val="6"/>
    <w:lvlOverride w:ilvl="0">
      <w:startOverride w:val="1"/>
    </w:lvlOverride>
  </w:num>
  <w:num w:numId="10">
    <w:abstractNumId w:val="12"/>
  </w:num>
  <w:num w:numId="11">
    <w:abstractNumId w:val="12"/>
    <w:lvlOverride w:ilvl="0">
      <w:startOverride w:val="1"/>
    </w:lvlOverride>
  </w:num>
  <w:num w:numId="12">
    <w:abstractNumId w:val="6"/>
    <w:lvlOverride w:ilvl="0">
      <w:startOverride w:val="1"/>
    </w:lvlOverride>
  </w:num>
  <w:num w:numId="13">
    <w:abstractNumId w:val="6"/>
    <w:lvlOverride w:ilvl="0">
      <w:startOverride w:val="1"/>
    </w:lvlOverride>
  </w:num>
  <w:num w:numId="14">
    <w:abstractNumId w:val="13"/>
  </w:num>
  <w:num w:numId="15">
    <w:abstractNumId w:val="23"/>
  </w:num>
  <w:num w:numId="16">
    <w:abstractNumId w:val="8"/>
  </w:num>
  <w:num w:numId="17">
    <w:abstractNumId w:val="26"/>
  </w:num>
  <w:num w:numId="18">
    <w:abstractNumId w:val="20"/>
  </w:num>
  <w:num w:numId="19">
    <w:abstractNumId w:val="14"/>
  </w:num>
  <w:num w:numId="20">
    <w:abstractNumId w:val="21"/>
  </w:num>
  <w:num w:numId="21">
    <w:abstractNumId w:val="19"/>
  </w:num>
  <w:num w:numId="22">
    <w:abstractNumId w:val="18"/>
  </w:num>
  <w:num w:numId="23">
    <w:abstractNumId w:val="22"/>
  </w:num>
  <w:num w:numId="24">
    <w:abstractNumId w:val="24"/>
  </w:num>
  <w:num w:numId="25">
    <w:abstractNumId w:val="10"/>
  </w:num>
  <w:num w:numId="26">
    <w:abstractNumId w:val="6"/>
    <w:lvlOverride w:ilvl="0">
      <w:startOverride w:val="1"/>
    </w:lvlOverride>
  </w:num>
  <w:num w:numId="27">
    <w:abstractNumId w:val="5"/>
  </w:num>
  <w:num w:numId="28">
    <w:abstractNumId w:val="17"/>
  </w:num>
  <w:num w:numId="29">
    <w:abstractNumId w:val="25"/>
  </w:num>
  <w:num w:numId="30">
    <w:abstractNumId w:val="7"/>
  </w:num>
  <w:num w:numId="31">
    <w:abstractNumId w:val="6"/>
    <w:lvlOverride w:ilvl="0">
      <w:startOverride w:val="1"/>
    </w:lvlOverride>
  </w:num>
  <w:num w:numId="32">
    <w:abstractNumId w:val="16"/>
  </w:num>
  <w:num w:numId="33">
    <w:abstractNumId w:val="28"/>
  </w:num>
  <w:num w:numId="34">
    <w:abstractNumId w:val="9"/>
  </w:num>
  <w:num w:numId="35">
    <w:abstractNumId w:val="27"/>
  </w:num>
  <w:num w:numId="36">
    <w:abstractNumId w:val="6"/>
    <w:lvlOverride w:ilvl="0">
      <w:startOverride w:val="1"/>
    </w:lvlOverride>
  </w:num>
  <w:num w:numId="37">
    <w:abstractNumId w:val="6"/>
    <w:lvlOverride w:ilvl="0">
      <w:startOverride w:val="1"/>
    </w:lvlOverride>
  </w:num>
  <w:num w:numId="38">
    <w:abstractNumId w:val="6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activeWritingStyle w:appName="MSWord" w:lang="fr-FR" w:vendorID="64" w:dllVersion="131078" w:nlCheck="1" w:checkStyle="0"/>
  <w:activeWritingStyle w:appName="MSWord" w:lang="en-US" w:vendorID="64" w:dllVersion="131078" w:nlCheck="1" w:checkStyle="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557"/>
    <w:rsid w:val="00001DCD"/>
    <w:rsid w:val="00004E4B"/>
    <w:rsid w:val="000163BB"/>
    <w:rsid w:val="00023198"/>
    <w:rsid w:val="000307A3"/>
    <w:rsid w:val="00040B23"/>
    <w:rsid w:val="000440C1"/>
    <w:rsid w:val="00054E17"/>
    <w:rsid w:val="000604A9"/>
    <w:rsid w:val="00060626"/>
    <w:rsid w:val="000727DF"/>
    <w:rsid w:val="000750DD"/>
    <w:rsid w:val="00086ECD"/>
    <w:rsid w:val="0008767E"/>
    <w:rsid w:val="000912DB"/>
    <w:rsid w:val="00091E9E"/>
    <w:rsid w:val="000C2815"/>
    <w:rsid w:val="000E096D"/>
    <w:rsid w:val="000E6C17"/>
    <w:rsid w:val="000F058B"/>
    <w:rsid w:val="0010065E"/>
    <w:rsid w:val="001007A1"/>
    <w:rsid w:val="001056DE"/>
    <w:rsid w:val="00113333"/>
    <w:rsid w:val="00116008"/>
    <w:rsid w:val="001172CF"/>
    <w:rsid w:val="001218FD"/>
    <w:rsid w:val="001245C8"/>
    <w:rsid w:val="0013290F"/>
    <w:rsid w:val="001338BA"/>
    <w:rsid w:val="00145D1A"/>
    <w:rsid w:val="00157AAB"/>
    <w:rsid w:val="00161A26"/>
    <w:rsid w:val="00171C38"/>
    <w:rsid w:val="0018088F"/>
    <w:rsid w:val="00184F73"/>
    <w:rsid w:val="001870C4"/>
    <w:rsid w:val="001B5C26"/>
    <w:rsid w:val="001C577A"/>
    <w:rsid w:val="001D057C"/>
    <w:rsid w:val="001D08A6"/>
    <w:rsid w:val="001D5D54"/>
    <w:rsid w:val="001F4B8B"/>
    <w:rsid w:val="00201C0D"/>
    <w:rsid w:val="00206839"/>
    <w:rsid w:val="00211EB3"/>
    <w:rsid w:val="00211FEE"/>
    <w:rsid w:val="00215FEA"/>
    <w:rsid w:val="0022040F"/>
    <w:rsid w:val="00225698"/>
    <w:rsid w:val="0023056C"/>
    <w:rsid w:val="002321B2"/>
    <w:rsid w:val="00234603"/>
    <w:rsid w:val="00235AFC"/>
    <w:rsid w:val="00242058"/>
    <w:rsid w:val="0024768D"/>
    <w:rsid w:val="00252A84"/>
    <w:rsid w:val="00255FB3"/>
    <w:rsid w:val="0026625F"/>
    <w:rsid w:val="00272388"/>
    <w:rsid w:val="00272EAD"/>
    <w:rsid w:val="00284C88"/>
    <w:rsid w:val="00291CE9"/>
    <w:rsid w:val="002A1895"/>
    <w:rsid w:val="002A2F8C"/>
    <w:rsid w:val="002A441B"/>
    <w:rsid w:val="002A7A33"/>
    <w:rsid w:val="002B4A5F"/>
    <w:rsid w:val="002B57B0"/>
    <w:rsid w:val="002C169C"/>
    <w:rsid w:val="002C26EC"/>
    <w:rsid w:val="002C465D"/>
    <w:rsid w:val="002D223B"/>
    <w:rsid w:val="002E0238"/>
    <w:rsid w:val="002E3185"/>
    <w:rsid w:val="002E628B"/>
    <w:rsid w:val="002F2394"/>
    <w:rsid w:val="002F2B91"/>
    <w:rsid w:val="002F6DFD"/>
    <w:rsid w:val="00305B22"/>
    <w:rsid w:val="00322A8F"/>
    <w:rsid w:val="003304B8"/>
    <w:rsid w:val="003315A6"/>
    <w:rsid w:val="00333359"/>
    <w:rsid w:val="00334317"/>
    <w:rsid w:val="00345858"/>
    <w:rsid w:val="00347B39"/>
    <w:rsid w:val="00351A51"/>
    <w:rsid w:val="00357693"/>
    <w:rsid w:val="00357C68"/>
    <w:rsid w:val="00361E93"/>
    <w:rsid w:val="00381D1B"/>
    <w:rsid w:val="00390413"/>
    <w:rsid w:val="00395240"/>
    <w:rsid w:val="0039535E"/>
    <w:rsid w:val="0039661E"/>
    <w:rsid w:val="003A11BE"/>
    <w:rsid w:val="003A3CAC"/>
    <w:rsid w:val="003A41AD"/>
    <w:rsid w:val="003A77C9"/>
    <w:rsid w:val="003B0195"/>
    <w:rsid w:val="003C5485"/>
    <w:rsid w:val="003C5EC3"/>
    <w:rsid w:val="003C62C9"/>
    <w:rsid w:val="003D01D4"/>
    <w:rsid w:val="003E0813"/>
    <w:rsid w:val="003F05D8"/>
    <w:rsid w:val="00404E2B"/>
    <w:rsid w:val="00406181"/>
    <w:rsid w:val="00411640"/>
    <w:rsid w:val="0041280E"/>
    <w:rsid w:val="004260E9"/>
    <w:rsid w:val="004270A8"/>
    <w:rsid w:val="00431BDF"/>
    <w:rsid w:val="00432130"/>
    <w:rsid w:val="0043373E"/>
    <w:rsid w:val="00441B0A"/>
    <w:rsid w:val="00441FCC"/>
    <w:rsid w:val="00442104"/>
    <w:rsid w:val="004517B6"/>
    <w:rsid w:val="00461DC0"/>
    <w:rsid w:val="004755D7"/>
    <w:rsid w:val="00482DF7"/>
    <w:rsid w:val="004877C9"/>
    <w:rsid w:val="004A57AF"/>
    <w:rsid w:val="004B20B1"/>
    <w:rsid w:val="004B2FFC"/>
    <w:rsid w:val="004D24BC"/>
    <w:rsid w:val="004E116C"/>
    <w:rsid w:val="004F7179"/>
    <w:rsid w:val="00512111"/>
    <w:rsid w:val="00515555"/>
    <w:rsid w:val="005249CB"/>
    <w:rsid w:val="005270F6"/>
    <w:rsid w:val="0053091E"/>
    <w:rsid w:val="00535D8A"/>
    <w:rsid w:val="005365BA"/>
    <w:rsid w:val="00544C46"/>
    <w:rsid w:val="005467A5"/>
    <w:rsid w:val="00553877"/>
    <w:rsid w:val="00557B39"/>
    <w:rsid w:val="00561653"/>
    <w:rsid w:val="005745FA"/>
    <w:rsid w:val="00576864"/>
    <w:rsid w:val="00581663"/>
    <w:rsid w:val="00591638"/>
    <w:rsid w:val="005951FE"/>
    <w:rsid w:val="005A59F4"/>
    <w:rsid w:val="005A608E"/>
    <w:rsid w:val="005A7C7B"/>
    <w:rsid w:val="005C0BF8"/>
    <w:rsid w:val="005D1DFE"/>
    <w:rsid w:val="005E0045"/>
    <w:rsid w:val="005F0DA8"/>
    <w:rsid w:val="005F13B2"/>
    <w:rsid w:val="0060161C"/>
    <w:rsid w:val="00602D80"/>
    <w:rsid w:val="0060338E"/>
    <w:rsid w:val="00616517"/>
    <w:rsid w:val="006477AE"/>
    <w:rsid w:val="00653090"/>
    <w:rsid w:val="00663954"/>
    <w:rsid w:val="0066428F"/>
    <w:rsid w:val="00667FE4"/>
    <w:rsid w:val="00675A81"/>
    <w:rsid w:val="00676915"/>
    <w:rsid w:val="006857E1"/>
    <w:rsid w:val="00692415"/>
    <w:rsid w:val="006925C2"/>
    <w:rsid w:val="006A1E6E"/>
    <w:rsid w:val="006A585A"/>
    <w:rsid w:val="006B7F53"/>
    <w:rsid w:val="006C0B85"/>
    <w:rsid w:val="006C19ED"/>
    <w:rsid w:val="006C4346"/>
    <w:rsid w:val="006D2354"/>
    <w:rsid w:val="006E3F33"/>
    <w:rsid w:val="006E61FC"/>
    <w:rsid w:val="006E64A2"/>
    <w:rsid w:val="006F047E"/>
    <w:rsid w:val="006F3D4B"/>
    <w:rsid w:val="006F4316"/>
    <w:rsid w:val="006F586D"/>
    <w:rsid w:val="00701957"/>
    <w:rsid w:val="00703578"/>
    <w:rsid w:val="007261B9"/>
    <w:rsid w:val="0073700D"/>
    <w:rsid w:val="007378C7"/>
    <w:rsid w:val="00743AB3"/>
    <w:rsid w:val="007658D4"/>
    <w:rsid w:val="00780476"/>
    <w:rsid w:val="00782E73"/>
    <w:rsid w:val="00791C74"/>
    <w:rsid w:val="00796BEE"/>
    <w:rsid w:val="007C4DC8"/>
    <w:rsid w:val="007C6F9E"/>
    <w:rsid w:val="007C70B9"/>
    <w:rsid w:val="007D5694"/>
    <w:rsid w:val="007E49E2"/>
    <w:rsid w:val="00801D40"/>
    <w:rsid w:val="00802DEE"/>
    <w:rsid w:val="00806B2C"/>
    <w:rsid w:val="008125A3"/>
    <w:rsid w:val="00812C68"/>
    <w:rsid w:val="00820F8A"/>
    <w:rsid w:val="0082238F"/>
    <w:rsid w:val="0082381C"/>
    <w:rsid w:val="0082716D"/>
    <w:rsid w:val="008325A2"/>
    <w:rsid w:val="0084680D"/>
    <w:rsid w:val="0084691C"/>
    <w:rsid w:val="00864842"/>
    <w:rsid w:val="00866FE1"/>
    <w:rsid w:val="008677F7"/>
    <w:rsid w:val="008925FA"/>
    <w:rsid w:val="008A12B5"/>
    <w:rsid w:val="008A673C"/>
    <w:rsid w:val="008B0D6E"/>
    <w:rsid w:val="008C22EF"/>
    <w:rsid w:val="008C276F"/>
    <w:rsid w:val="008C39FA"/>
    <w:rsid w:val="008C53B8"/>
    <w:rsid w:val="008C707F"/>
    <w:rsid w:val="008D1AB7"/>
    <w:rsid w:val="008E22DD"/>
    <w:rsid w:val="0090436A"/>
    <w:rsid w:val="00911383"/>
    <w:rsid w:val="0091282E"/>
    <w:rsid w:val="00915348"/>
    <w:rsid w:val="009248D0"/>
    <w:rsid w:val="009259FE"/>
    <w:rsid w:val="00933417"/>
    <w:rsid w:val="00937908"/>
    <w:rsid w:val="0094217E"/>
    <w:rsid w:val="00945EB8"/>
    <w:rsid w:val="00946775"/>
    <w:rsid w:val="009472B6"/>
    <w:rsid w:val="00950F47"/>
    <w:rsid w:val="009573AE"/>
    <w:rsid w:val="00963A50"/>
    <w:rsid w:val="00966BF2"/>
    <w:rsid w:val="00967F10"/>
    <w:rsid w:val="009803FB"/>
    <w:rsid w:val="00987229"/>
    <w:rsid w:val="00994CAC"/>
    <w:rsid w:val="009958E2"/>
    <w:rsid w:val="009A0D26"/>
    <w:rsid w:val="009A20B7"/>
    <w:rsid w:val="009A23A3"/>
    <w:rsid w:val="009C6DCD"/>
    <w:rsid w:val="009E0F9C"/>
    <w:rsid w:val="009E2475"/>
    <w:rsid w:val="009E40CD"/>
    <w:rsid w:val="00A06150"/>
    <w:rsid w:val="00A12C55"/>
    <w:rsid w:val="00A12D9F"/>
    <w:rsid w:val="00A15E6F"/>
    <w:rsid w:val="00A2097E"/>
    <w:rsid w:val="00A320E1"/>
    <w:rsid w:val="00A452C0"/>
    <w:rsid w:val="00A57FCD"/>
    <w:rsid w:val="00A70580"/>
    <w:rsid w:val="00A75179"/>
    <w:rsid w:val="00A920EC"/>
    <w:rsid w:val="00A931FA"/>
    <w:rsid w:val="00AA218A"/>
    <w:rsid w:val="00AA26AE"/>
    <w:rsid w:val="00AB2B92"/>
    <w:rsid w:val="00AC0B24"/>
    <w:rsid w:val="00AC3598"/>
    <w:rsid w:val="00AD19F6"/>
    <w:rsid w:val="00AD4D9B"/>
    <w:rsid w:val="00AE2221"/>
    <w:rsid w:val="00AE45EB"/>
    <w:rsid w:val="00AF23E9"/>
    <w:rsid w:val="00AF5899"/>
    <w:rsid w:val="00B131D2"/>
    <w:rsid w:val="00B21AAB"/>
    <w:rsid w:val="00B21F23"/>
    <w:rsid w:val="00B4103F"/>
    <w:rsid w:val="00B440BD"/>
    <w:rsid w:val="00B45697"/>
    <w:rsid w:val="00B610AD"/>
    <w:rsid w:val="00B70947"/>
    <w:rsid w:val="00B72899"/>
    <w:rsid w:val="00B8487C"/>
    <w:rsid w:val="00B86609"/>
    <w:rsid w:val="00B9381F"/>
    <w:rsid w:val="00B950E3"/>
    <w:rsid w:val="00B961E4"/>
    <w:rsid w:val="00BA1394"/>
    <w:rsid w:val="00BA3EB3"/>
    <w:rsid w:val="00BA6BEC"/>
    <w:rsid w:val="00BB40CC"/>
    <w:rsid w:val="00BC0C25"/>
    <w:rsid w:val="00BD701C"/>
    <w:rsid w:val="00BE3254"/>
    <w:rsid w:val="00BF0EC2"/>
    <w:rsid w:val="00BF40F1"/>
    <w:rsid w:val="00BF4B90"/>
    <w:rsid w:val="00BF5905"/>
    <w:rsid w:val="00C010EA"/>
    <w:rsid w:val="00C024F5"/>
    <w:rsid w:val="00C0373B"/>
    <w:rsid w:val="00C071F6"/>
    <w:rsid w:val="00C173E8"/>
    <w:rsid w:val="00C23A35"/>
    <w:rsid w:val="00C24513"/>
    <w:rsid w:val="00C30A21"/>
    <w:rsid w:val="00C40A9D"/>
    <w:rsid w:val="00C43ACA"/>
    <w:rsid w:val="00C50557"/>
    <w:rsid w:val="00C62F60"/>
    <w:rsid w:val="00C87DAF"/>
    <w:rsid w:val="00C94F72"/>
    <w:rsid w:val="00C958B5"/>
    <w:rsid w:val="00CA4387"/>
    <w:rsid w:val="00CA5F5D"/>
    <w:rsid w:val="00CB60DC"/>
    <w:rsid w:val="00CC4255"/>
    <w:rsid w:val="00CD48BF"/>
    <w:rsid w:val="00CD4C11"/>
    <w:rsid w:val="00CF1FBB"/>
    <w:rsid w:val="00CF247B"/>
    <w:rsid w:val="00CF3EED"/>
    <w:rsid w:val="00D00843"/>
    <w:rsid w:val="00D06185"/>
    <w:rsid w:val="00D145C2"/>
    <w:rsid w:val="00D146AB"/>
    <w:rsid w:val="00D22444"/>
    <w:rsid w:val="00D31DA4"/>
    <w:rsid w:val="00D3373A"/>
    <w:rsid w:val="00D36603"/>
    <w:rsid w:val="00D435C7"/>
    <w:rsid w:val="00D475B4"/>
    <w:rsid w:val="00D5444A"/>
    <w:rsid w:val="00D64839"/>
    <w:rsid w:val="00D655B0"/>
    <w:rsid w:val="00D71649"/>
    <w:rsid w:val="00D72935"/>
    <w:rsid w:val="00D7568E"/>
    <w:rsid w:val="00D902A9"/>
    <w:rsid w:val="00D932B1"/>
    <w:rsid w:val="00D97F78"/>
    <w:rsid w:val="00DB44BB"/>
    <w:rsid w:val="00DB5660"/>
    <w:rsid w:val="00DC3FDA"/>
    <w:rsid w:val="00DC757E"/>
    <w:rsid w:val="00DF4C9A"/>
    <w:rsid w:val="00DF7054"/>
    <w:rsid w:val="00E04122"/>
    <w:rsid w:val="00E13F5D"/>
    <w:rsid w:val="00E15CD9"/>
    <w:rsid w:val="00E23131"/>
    <w:rsid w:val="00E25ADA"/>
    <w:rsid w:val="00E34C5E"/>
    <w:rsid w:val="00E40AA8"/>
    <w:rsid w:val="00E42DAD"/>
    <w:rsid w:val="00E4345E"/>
    <w:rsid w:val="00E46142"/>
    <w:rsid w:val="00E4698E"/>
    <w:rsid w:val="00E53A90"/>
    <w:rsid w:val="00E63CFF"/>
    <w:rsid w:val="00E747A5"/>
    <w:rsid w:val="00E753DE"/>
    <w:rsid w:val="00E84711"/>
    <w:rsid w:val="00E90B67"/>
    <w:rsid w:val="00E95361"/>
    <w:rsid w:val="00E96C32"/>
    <w:rsid w:val="00E97AE1"/>
    <w:rsid w:val="00EA183F"/>
    <w:rsid w:val="00EA7C87"/>
    <w:rsid w:val="00EB1ADF"/>
    <w:rsid w:val="00EC0F3B"/>
    <w:rsid w:val="00EC487D"/>
    <w:rsid w:val="00EC57C6"/>
    <w:rsid w:val="00EC7CE0"/>
    <w:rsid w:val="00ED3F79"/>
    <w:rsid w:val="00ED5965"/>
    <w:rsid w:val="00ED5A65"/>
    <w:rsid w:val="00F041D8"/>
    <w:rsid w:val="00F04A9E"/>
    <w:rsid w:val="00F10E1B"/>
    <w:rsid w:val="00F11AFA"/>
    <w:rsid w:val="00F16E43"/>
    <w:rsid w:val="00F24E83"/>
    <w:rsid w:val="00F2697E"/>
    <w:rsid w:val="00F3363F"/>
    <w:rsid w:val="00F33F9F"/>
    <w:rsid w:val="00F47793"/>
    <w:rsid w:val="00F51701"/>
    <w:rsid w:val="00F56F55"/>
    <w:rsid w:val="00F60B33"/>
    <w:rsid w:val="00F61E5A"/>
    <w:rsid w:val="00F63F5B"/>
    <w:rsid w:val="00F814ED"/>
    <w:rsid w:val="00F81828"/>
    <w:rsid w:val="00FA13B3"/>
    <w:rsid w:val="00FA2343"/>
    <w:rsid w:val="00FA4E6B"/>
    <w:rsid w:val="00FB05C3"/>
    <w:rsid w:val="00FB47CC"/>
    <w:rsid w:val="00FB5794"/>
    <w:rsid w:val="00FC0B82"/>
    <w:rsid w:val="00FC5BC5"/>
    <w:rsid w:val="00FE0837"/>
    <w:rsid w:val="00FE1743"/>
    <w:rsid w:val="00FE1FC8"/>
    <w:rsid w:val="00FE6C69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FDDFA6"/>
  <w15:docId w15:val="{A9992E65-230C-40DC-B51D-DDCDDDD21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semiHidden="1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11AFA"/>
    <w:pPr>
      <w:jc w:val="both"/>
    </w:pPr>
    <w:rPr>
      <w:kern w:val="20"/>
      <w:lang w:val="fr-FR"/>
    </w:rPr>
  </w:style>
  <w:style w:type="paragraph" w:styleId="Titre1">
    <w:name w:val="heading 1"/>
    <w:basedOn w:val="Normal"/>
    <w:next w:val="Normal"/>
    <w:link w:val="Titre1Car"/>
    <w:autoRedefine/>
    <w:uiPriority w:val="1"/>
    <w:qFormat/>
    <w:rsid w:val="001218FD"/>
    <w:pPr>
      <w:pageBreakBefore/>
      <w:numPr>
        <w:numId w:val="10"/>
      </w:numPr>
      <w:spacing w:before="0" w:after="360" w:line="240" w:lineRule="auto"/>
      <w:outlineLvl w:val="0"/>
    </w:pPr>
    <w:rPr>
      <w:sz w:val="36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291CE9"/>
    <w:pPr>
      <w:keepNext/>
      <w:keepLines/>
      <w:numPr>
        <w:numId w:val="8"/>
      </w:numPr>
      <w:spacing w:before="360" w:after="240" w:line="240" w:lineRule="auto"/>
      <w:outlineLvl w:val="1"/>
    </w:pPr>
    <w:rPr>
      <w:rFonts w:ascii="Calibri" w:eastAsiaTheme="majorEastAsia" w:hAnsi="Calibri" w:cstheme="majorBidi"/>
      <w:caps/>
      <w:noProof/>
      <w:color w:val="8DD21C"/>
      <w:sz w:val="24"/>
      <w14:ligatures w14:val="standardContextual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351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mallCaps/>
      <w:color w:val="0D0D0D" w:themeColor="text1" w:themeTint="F2"/>
      <w14:ligatures w14:val="standardContextual"/>
    </w:rPr>
  </w:style>
  <w:style w:type="paragraph" w:styleId="Titre4">
    <w:name w:val="heading 4"/>
    <w:basedOn w:val="Normal"/>
    <w:next w:val="Normal"/>
    <w:link w:val="Titre4Car"/>
    <w:autoRedefine/>
    <w:uiPriority w:val="18"/>
    <w:unhideWhenUsed/>
    <w:qFormat/>
    <w:rsid w:val="00791C7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C2C2C"/>
    </w:rPr>
  </w:style>
  <w:style w:type="paragraph" w:styleId="Titre5">
    <w:name w:val="heading 5"/>
    <w:basedOn w:val="Normal"/>
    <w:next w:val="Normal"/>
    <w:link w:val="Titre5Car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6">
    <w:name w:val="heading 6"/>
    <w:basedOn w:val="Normal"/>
    <w:next w:val="Normal"/>
    <w:link w:val="Titre6Car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itre9">
    <w:name w:val="heading 9"/>
    <w:basedOn w:val="Normal"/>
    <w:next w:val="Normal"/>
    <w:link w:val="Titre9Car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Pr>
      <w:kern w:val="20"/>
    </w:rPr>
  </w:style>
  <w:style w:type="paragraph" w:styleId="Pieddepage">
    <w:name w:val="footer"/>
    <w:basedOn w:val="Normal"/>
    <w:link w:val="PieddepageCar"/>
    <w:uiPriority w:val="99"/>
    <w:unhideWhenUsed/>
    <w:pPr>
      <w:pBdr>
        <w:top w:val="single" w:sz="4" w:space="6" w:color="9CC2E5" w:themeColor="accent1" w:themeTint="99"/>
        <w:left w:val="single" w:sz="4" w:space="20" w:color="FFFFFF" w:themeColor="background1"/>
        <w:right w:val="single" w:sz="2" w:space="20" w:color="FFFFFF" w:themeColor="background1"/>
      </w:pBdr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Pr>
      <w:kern w:val="20"/>
    </w:r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</w:rPr>
  </w:style>
  <w:style w:type="character" w:customStyle="1" w:styleId="Titre1Car">
    <w:name w:val="Titre 1 Car"/>
    <w:basedOn w:val="Policepardfaut"/>
    <w:link w:val="Titre1"/>
    <w:uiPriority w:val="1"/>
    <w:rsid w:val="001218FD"/>
    <w:rPr>
      <w:kern w:val="20"/>
      <w:sz w:val="36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291CE9"/>
    <w:rPr>
      <w:rFonts w:ascii="Calibri" w:eastAsiaTheme="majorEastAsia" w:hAnsi="Calibri" w:cstheme="majorBidi"/>
      <w:caps/>
      <w:noProof/>
      <w:color w:val="8DD21C"/>
      <w:kern w:val="20"/>
      <w:sz w:val="24"/>
      <w:lang w:val="fr-FR"/>
      <w14:ligatures w14:val="standardContextual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Citation">
    <w:name w:val="Quote"/>
    <w:basedOn w:val="Normal"/>
    <w:next w:val="Normal"/>
    <w:link w:val="CitationCar"/>
    <w:uiPriority w:val="9"/>
    <w:unhideWhenUsed/>
    <w:qFormat/>
    <w:pPr>
      <w:spacing w:before="240" w:after="240"/>
      <w:ind w:left="720" w:right="720"/>
    </w:pPr>
    <w:rPr>
      <w:i/>
      <w:iCs/>
      <w:noProof/>
      <w:color w:val="5B9BD5" w:themeColor="accent1"/>
      <w:sz w:val="28"/>
    </w:rPr>
  </w:style>
  <w:style w:type="character" w:customStyle="1" w:styleId="CitationCar">
    <w:name w:val="Citation Car"/>
    <w:basedOn w:val="Policepardfaut"/>
    <w:link w:val="Citation"/>
    <w:uiPriority w:val="9"/>
    <w:rPr>
      <w:i/>
      <w:iCs/>
      <w:noProof/>
      <w:color w:val="5B9BD5" w:themeColor="accent1"/>
      <w:kern w:val="20"/>
      <w:sz w:val="28"/>
    </w:rPr>
  </w:style>
  <w:style w:type="paragraph" w:styleId="Bibliographie">
    <w:name w:val="Bibliography"/>
    <w:basedOn w:val="Normal"/>
    <w:next w:val="Normal"/>
    <w:uiPriority w:val="37"/>
    <w:semiHidden/>
    <w:unhideWhenUsed/>
  </w:style>
  <w:style w:type="paragraph" w:styleId="Normalcentr">
    <w:name w:val="Block Text"/>
    <w:basedOn w:val="Normal"/>
    <w:uiPriority w:val="99"/>
    <w:semiHidden/>
    <w:unhideWhenUsed/>
    <w:pPr>
      <w:pBdr>
        <w:top w:val="single" w:sz="2" w:space="10" w:color="5B9BD5" w:themeColor="accent1" w:frame="1"/>
        <w:left w:val="single" w:sz="2" w:space="10" w:color="5B9BD5" w:themeColor="accent1" w:frame="1"/>
        <w:bottom w:val="single" w:sz="2" w:space="10" w:color="5B9BD5" w:themeColor="accent1" w:frame="1"/>
        <w:right w:val="single" w:sz="2" w:space="10" w:color="5B9BD5" w:themeColor="accent1" w:frame="1"/>
      </w:pBdr>
      <w:ind w:left="1152" w:right="1152"/>
    </w:pPr>
    <w:rPr>
      <w:i/>
      <w:iCs/>
      <w:color w:val="5B9BD5" w:themeColor="accent1"/>
    </w:rPr>
  </w:style>
  <w:style w:type="paragraph" w:styleId="Corpsdetexte">
    <w:name w:val="Body Text"/>
    <w:basedOn w:val="Normal"/>
    <w:link w:val="CorpsdetexteCar"/>
    <w:uiPriority w:val="99"/>
    <w:semiHidden/>
    <w:unhideWhenUsed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</w:style>
  <w:style w:type="paragraph" w:styleId="Corpsdetexte2">
    <w:name w:val="Body Text 2"/>
    <w:basedOn w:val="Normal"/>
    <w:link w:val="Corpsdetexte2Car"/>
    <w:uiPriority w:val="99"/>
    <w:semiHidden/>
    <w:unhideWhenUsed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</w:style>
  <w:style w:type="paragraph" w:styleId="Corpsdetexte3">
    <w:name w:val="Body Text 3"/>
    <w:basedOn w:val="Normal"/>
    <w:link w:val="Corpsdetexte3Car"/>
    <w:uiPriority w:val="99"/>
    <w:semiHidden/>
    <w:unhideWhenUsed/>
    <w:pPr>
      <w:spacing w:after="120"/>
    </w:pPr>
    <w:rPr>
      <w:sz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Pr>
      <w:sz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pPr>
      <w:spacing w:after="200"/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</w:style>
  <w:style w:type="paragraph" w:styleId="Retraitcorpsdetexte">
    <w:name w:val="Body Text Indent"/>
    <w:basedOn w:val="Normal"/>
    <w:link w:val="RetraitcorpsdetexteCar"/>
    <w:uiPriority w:val="99"/>
    <w:semiHidden/>
    <w:unhideWhenUsed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pPr>
      <w:spacing w:after="20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Pr>
      <w:sz w:val="16"/>
    </w:rPr>
  </w:style>
  <w:style w:type="character" w:styleId="Titredulivre">
    <w:name w:val="Book Title"/>
    <w:basedOn w:val="Policepardfaut"/>
    <w:uiPriority w:val="33"/>
    <w:semiHidden/>
    <w:unhideWhenUsed/>
    <w:rPr>
      <w:b/>
      <w:bCs/>
      <w:smallCaps/>
      <w:spacing w:val="5"/>
    </w:rPr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5B9BD5" w:themeColor="accent1"/>
      <w:sz w:val="18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pPr>
      <w:spacing w:after="0" w:line="240" w:lineRule="auto"/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</w:style>
  <w:style w:type="table" w:styleId="Grillecouleur">
    <w:name w:val="Colorful Grid"/>
    <w:basedOn w:val="Tableau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illecouleur-Accent2">
    <w:name w:val="Colorful Grid Accent 2"/>
    <w:basedOn w:val="Tableau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illecouleur-Accent3">
    <w:name w:val="Colorful Grid Accent 3"/>
    <w:basedOn w:val="Tableau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illecouleur-Accent6">
    <w:name w:val="Colorful Grid Accent 6"/>
    <w:basedOn w:val="Tableau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ecouleur">
    <w:name w:val="Colorful List"/>
    <w:basedOn w:val="Tableau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couleur-Accent2">
    <w:name w:val="Colorful List Accent 2"/>
    <w:basedOn w:val="Tableau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couleur-Accent3">
    <w:name w:val="Colorful List Accent 3"/>
    <w:basedOn w:val="Tableau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couleur-Accent4">
    <w:name w:val="Colorful List Accent 4"/>
    <w:basedOn w:val="Tableau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couleur-Accent5">
    <w:name w:val="Colorful List Accent 5"/>
    <w:basedOn w:val="Tableau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ramecouleur">
    <w:name w:val="Colorful Shading"/>
    <w:basedOn w:val="Tableau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Marquedecommentaire">
    <w:name w:val="annotation reference"/>
    <w:basedOn w:val="Policepardfaut"/>
    <w:uiPriority w:val="99"/>
    <w:semiHidden/>
    <w:unhideWhenUsed/>
    <w:rPr>
      <w:sz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Pr>
      <w:b/>
      <w:bCs/>
      <w:sz w:val="20"/>
    </w:rPr>
  </w:style>
  <w:style w:type="table" w:styleId="Listefonce">
    <w:name w:val="Dark List"/>
    <w:basedOn w:val="Tableau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efonce-Accent2">
    <w:name w:val="Dark List Accent 2"/>
    <w:basedOn w:val="Tableau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efonce-Accent3">
    <w:name w:val="Dark List Accent 3"/>
    <w:basedOn w:val="Tableau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efonce-Accent4">
    <w:name w:val="Dark List Accent 4"/>
    <w:basedOn w:val="Tableau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efonce-Accent5">
    <w:name w:val="Dark List Accent 5"/>
    <w:basedOn w:val="Tableau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efonce-Accent6">
    <w:name w:val="Dark List Accent 6"/>
    <w:basedOn w:val="Tableau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ar"/>
    <w:uiPriority w:val="99"/>
    <w:semiHidden/>
    <w:unhideWhenUsed/>
  </w:style>
  <w:style w:type="character" w:customStyle="1" w:styleId="DateCar">
    <w:name w:val="Date Car"/>
    <w:basedOn w:val="Policepardfaut"/>
    <w:link w:val="Date"/>
    <w:uiPriority w:val="99"/>
    <w:semiHidden/>
  </w:style>
  <w:style w:type="paragraph" w:styleId="Explorateurdedocuments">
    <w:name w:val="Document Map"/>
    <w:basedOn w:val="Normal"/>
    <w:link w:val="Explorateurdedocuments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Pr>
      <w:rFonts w:ascii="Tahoma" w:hAnsi="Tahoma" w:cs="Tahoma"/>
      <w:sz w:val="16"/>
    </w:r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pPr>
      <w:spacing w:after="0" w:line="240" w:lineRule="auto"/>
    </w:pPr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</w:style>
  <w:style w:type="character" w:styleId="Accentuation">
    <w:name w:val="Emphasis"/>
    <w:basedOn w:val="Policepardfaut"/>
    <w:uiPriority w:val="20"/>
    <w:semiHidden/>
    <w:unhideWhenUsed/>
    <w:rPr>
      <w:i/>
      <w:iCs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</w:rPr>
  </w:style>
  <w:style w:type="paragraph" w:styleId="Adressedestinataire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Adresseexpditeur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954F72" w:themeColor="followedHyperlink"/>
      <w:u w:val="single"/>
    </w:rPr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0"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</w:rPr>
  </w:style>
  <w:style w:type="character" w:customStyle="1" w:styleId="Titre3Car">
    <w:name w:val="Titre 3 Car"/>
    <w:basedOn w:val="Policepardfaut"/>
    <w:link w:val="Titre3"/>
    <w:uiPriority w:val="9"/>
    <w:rsid w:val="00351A51"/>
    <w:rPr>
      <w:rFonts w:asciiTheme="majorHAnsi" w:eastAsiaTheme="majorEastAsia" w:hAnsiTheme="majorHAnsi" w:cstheme="majorBidi"/>
      <w:b/>
      <w:bCs/>
      <w:smallCaps/>
      <w:color w:val="0D0D0D" w:themeColor="text1" w:themeTint="F2"/>
      <w:kern w:val="20"/>
      <w:lang w:val="fr-FR"/>
      <w14:ligatures w14:val="standardContextual"/>
    </w:rPr>
  </w:style>
  <w:style w:type="character" w:customStyle="1" w:styleId="Titre4Car">
    <w:name w:val="Titre 4 Car"/>
    <w:basedOn w:val="Policepardfaut"/>
    <w:link w:val="Titre4"/>
    <w:uiPriority w:val="18"/>
    <w:rsid w:val="00791C74"/>
    <w:rPr>
      <w:rFonts w:asciiTheme="majorHAnsi" w:eastAsiaTheme="majorEastAsia" w:hAnsiTheme="majorHAnsi" w:cstheme="majorBidi"/>
      <w:b/>
      <w:bCs/>
      <w:i/>
      <w:iCs/>
      <w:color w:val="2C2C2C"/>
      <w:kern w:val="20"/>
      <w:lang w:val="fr-FR"/>
    </w:rPr>
  </w:style>
  <w:style w:type="character" w:customStyle="1" w:styleId="Titre5Car">
    <w:name w:val="Titre 5 Car"/>
    <w:basedOn w:val="Policepardfaut"/>
    <w:link w:val="Titre5"/>
    <w:uiPriority w:val="18"/>
    <w:semiHidden/>
    <w:rPr>
      <w:rFonts w:asciiTheme="majorHAnsi" w:eastAsiaTheme="majorEastAsia" w:hAnsiTheme="majorHAnsi" w:cstheme="majorBidi"/>
      <w:color w:val="1F4D78" w:themeColor="accent1" w:themeShade="7F"/>
      <w:kern w:val="20"/>
    </w:rPr>
  </w:style>
  <w:style w:type="character" w:customStyle="1" w:styleId="Titre6Car">
    <w:name w:val="Titre 6 Car"/>
    <w:basedOn w:val="Policepardfaut"/>
    <w:link w:val="Titre6"/>
    <w:uiPriority w:val="18"/>
    <w:semiHidden/>
    <w:rPr>
      <w:rFonts w:asciiTheme="majorHAnsi" w:eastAsiaTheme="majorEastAsia" w:hAnsiTheme="majorHAnsi" w:cstheme="majorBidi"/>
      <w:i/>
      <w:iCs/>
      <w:color w:val="1F4D78" w:themeColor="accent1" w:themeShade="7F"/>
      <w:kern w:val="20"/>
    </w:rPr>
  </w:style>
  <w:style w:type="character" w:customStyle="1" w:styleId="Titre7Car">
    <w:name w:val="Titre 7 Car"/>
    <w:basedOn w:val="Policepardfaut"/>
    <w:link w:val="Titre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Titre8Car">
    <w:name w:val="Titre 8 Car"/>
    <w:basedOn w:val="Policepardfaut"/>
    <w:link w:val="Titre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Titre9Car">
    <w:name w:val="Titre 9 Car"/>
    <w:basedOn w:val="Policepardfaut"/>
    <w:link w:val="Titre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AcronymeHTML">
    <w:name w:val="HTML Acronym"/>
    <w:basedOn w:val="Policepardfaut"/>
    <w:uiPriority w:val="99"/>
    <w:semiHidden/>
    <w:unhideWhenUsed/>
  </w:style>
  <w:style w:type="paragraph" w:styleId="AdresseHTML">
    <w:name w:val="HTML Address"/>
    <w:basedOn w:val="Normal"/>
    <w:link w:val="AdresseHTMLC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Pr>
      <w:i/>
      <w:iCs/>
    </w:rPr>
  </w:style>
  <w:style w:type="character" w:styleId="CitationHTML">
    <w:name w:val="HTML Cite"/>
    <w:basedOn w:val="Policepardfaut"/>
    <w:uiPriority w:val="99"/>
    <w:semiHidden/>
    <w:unhideWhenUsed/>
    <w:rPr>
      <w:i/>
      <w:iCs/>
    </w:rPr>
  </w:style>
  <w:style w:type="character" w:styleId="CodeHTML">
    <w:name w:val="HTML Code"/>
    <w:basedOn w:val="Policepardfaut"/>
    <w:uiPriority w:val="99"/>
    <w:semiHidden/>
    <w:unhideWhenUsed/>
    <w:rPr>
      <w:rFonts w:ascii="Consolas" w:hAnsi="Consolas" w:cs="Consolas"/>
      <w:sz w:val="20"/>
    </w:rPr>
  </w:style>
  <w:style w:type="character" w:styleId="DfinitionHTML">
    <w:name w:val="HTML Definition"/>
    <w:basedOn w:val="Policepardfaut"/>
    <w:uiPriority w:val="99"/>
    <w:semiHidden/>
    <w:unhideWhenUsed/>
    <w:rPr>
      <w:i/>
      <w:iCs/>
    </w:rPr>
  </w:style>
  <w:style w:type="character" w:styleId="ClavierHTML">
    <w:name w:val="HTML Keyboard"/>
    <w:basedOn w:val="Policepardfaut"/>
    <w:uiPriority w:val="99"/>
    <w:semiHidden/>
    <w:unhideWhenUsed/>
    <w:rPr>
      <w:rFonts w:ascii="Consolas" w:hAnsi="Consolas" w:cs="Consolas"/>
      <w:sz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Pr>
      <w:rFonts w:ascii="Consolas" w:hAnsi="Consolas" w:cs="Consolas"/>
      <w:sz w:val="20"/>
    </w:rPr>
  </w:style>
  <w:style w:type="character" w:styleId="ExempleHTML">
    <w:name w:val="HTML Sample"/>
    <w:basedOn w:val="Policepardfaut"/>
    <w:uiPriority w:val="99"/>
    <w:semiHidden/>
    <w:unhideWhenUsed/>
    <w:rPr>
      <w:rFonts w:ascii="Consolas" w:hAnsi="Consolas" w:cs="Consolas"/>
      <w:sz w:val="24"/>
    </w:rPr>
  </w:style>
  <w:style w:type="character" w:styleId="MachinecrireHTML">
    <w:name w:val="HTML Typewriter"/>
    <w:basedOn w:val="Policepardfaut"/>
    <w:uiPriority w:val="99"/>
    <w:semiHidden/>
    <w:unhideWhenUsed/>
    <w:rPr>
      <w:rFonts w:ascii="Consolas" w:hAnsi="Consolas" w:cs="Consolas"/>
      <w:sz w:val="20"/>
    </w:rPr>
  </w:style>
  <w:style w:type="character" w:styleId="VariableHTML">
    <w:name w:val="HTML Variable"/>
    <w:basedOn w:val="Policepardfaut"/>
    <w:uiPriority w:val="99"/>
    <w:semiHidden/>
    <w:unhideWhenUsed/>
    <w:rPr>
      <w:i/>
      <w:iCs/>
    </w:r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Emphaseintense">
    <w:name w:val="Intense Emphasis"/>
    <w:basedOn w:val="Policepardfaut"/>
    <w:uiPriority w:val="21"/>
    <w:semiHidden/>
    <w:unhideWhenUsed/>
    <w:rPr>
      <w:b/>
      <w:bCs/>
      <w:i/>
      <w:iCs/>
      <w:color w:val="5B9BD5" w:themeColor="accent1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Pr>
      <w:b/>
      <w:bCs/>
      <w:i/>
      <w:iCs/>
      <w:color w:val="5B9BD5" w:themeColor="accent1"/>
    </w:rPr>
  </w:style>
  <w:style w:type="character" w:styleId="Rfrenceintense">
    <w:name w:val="Intense Reference"/>
    <w:basedOn w:val="Policepardfaut"/>
    <w:uiPriority w:val="32"/>
    <w:semiHidden/>
    <w:unhideWhenUsed/>
    <w:rPr>
      <w:b/>
      <w:bCs/>
      <w:smallCaps/>
      <w:color w:val="ED7D31" w:themeColor="accent2"/>
      <w:spacing w:val="5"/>
      <w:u w:val="single"/>
    </w:rPr>
  </w:style>
  <w:style w:type="table" w:styleId="Grilleclaire">
    <w:name w:val="Light Grid"/>
    <w:basedOn w:val="Tableau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illeclaire-Accent2">
    <w:name w:val="Light Grid Accent 2"/>
    <w:basedOn w:val="Tableau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illeclaire-Accent3">
    <w:name w:val="Light Grid Accent 3"/>
    <w:basedOn w:val="Tableau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illeclaire-Accent4">
    <w:name w:val="Light Grid Accent 4"/>
    <w:basedOn w:val="Tableau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illeclaire-Accent5">
    <w:name w:val="Light Grid Accent 5"/>
    <w:basedOn w:val="Tableau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Grilleclaire-Accent6">
    <w:name w:val="Light Grid Accent 6"/>
    <w:basedOn w:val="Tableau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eclaire">
    <w:name w:val="Light List"/>
    <w:basedOn w:val="Tableau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eclaire-Accent2">
    <w:name w:val="Light List Accent 2"/>
    <w:basedOn w:val="Tableau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eclaire-Accent3">
    <w:name w:val="Light List Accent 3"/>
    <w:basedOn w:val="Tableau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eclaire-Accent4">
    <w:name w:val="Light List Accent 4"/>
    <w:basedOn w:val="Tableau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eclaire-Accent5">
    <w:name w:val="Light List Accent 5"/>
    <w:basedOn w:val="Tableau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eclaire-Accent6">
    <w:name w:val="Light List Accent 6"/>
    <w:basedOn w:val="Tableau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Ombrageclair">
    <w:name w:val="Light Shading"/>
    <w:basedOn w:val="Tableau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Trameclaire-Accent2">
    <w:name w:val="Light Shading Accent 2"/>
    <w:basedOn w:val="TableauNormal"/>
    <w:uiPriority w:val="60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Trameclaire-Accent3">
    <w:name w:val="Light Shading Accent 3"/>
    <w:basedOn w:val="TableauNormal"/>
    <w:uiPriority w:val="60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Trameclaire-Accent4">
    <w:name w:val="Light Shading Accent 4"/>
    <w:basedOn w:val="TableauNormal"/>
    <w:uiPriority w:val="60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Trameclaire-Accent5">
    <w:name w:val="Light Shading Accent 5"/>
    <w:basedOn w:val="TableauNormal"/>
    <w:uiPriority w:val="60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Trameclaire-Accent6">
    <w:name w:val="Light Shading Accent 6"/>
    <w:basedOn w:val="TableauNormal"/>
    <w:uiPriority w:val="60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umrodeligne">
    <w:name w:val="line number"/>
    <w:basedOn w:val="Policepardfaut"/>
    <w:uiPriority w:val="99"/>
    <w:semiHidden/>
    <w:unhideWhenUsed/>
  </w:style>
  <w:style w:type="paragraph" w:styleId="Liste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epuces">
    <w:name w:val="List Bullet"/>
    <w:basedOn w:val="Normal"/>
    <w:uiPriority w:val="1"/>
    <w:unhideWhenUsed/>
    <w:qFormat/>
    <w:pPr>
      <w:numPr>
        <w:numId w:val="1"/>
      </w:numPr>
      <w:spacing w:after="40"/>
    </w:pPr>
  </w:style>
  <w:style w:type="paragraph" w:styleId="Listepuces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e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enumros">
    <w:name w:val="List Number"/>
    <w:basedOn w:val="Normal"/>
    <w:uiPriority w:val="1"/>
    <w:unhideWhenUsed/>
    <w:qFormat/>
    <w:pPr>
      <w:numPr>
        <w:numId w:val="7"/>
      </w:numPr>
      <w:contextualSpacing/>
    </w:pPr>
  </w:style>
  <w:style w:type="paragraph" w:styleId="Listenumros2">
    <w:name w:val="List Number 2"/>
    <w:basedOn w:val="Normal"/>
    <w:uiPriority w:val="1"/>
    <w:unhideWhenUsed/>
    <w:qFormat/>
    <w:pPr>
      <w:numPr>
        <w:ilvl w:val="1"/>
        <w:numId w:val="7"/>
      </w:numPr>
      <w:contextualSpacing/>
    </w:pPr>
  </w:style>
  <w:style w:type="paragraph" w:styleId="Listenumros3">
    <w:name w:val="List Number 3"/>
    <w:basedOn w:val="Normal"/>
    <w:uiPriority w:val="18"/>
    <w:unhideWhenUsed/>
    <w:qFormat/>
    <w:pPr>
      <w:numPr>
        <w:ilvl w:val="2"/>
        <w:numId w:val="7"/>
      </w:numPr>
      <w:contextualSpacing/>
    </w:pPr>
  </w:style>
  <w:style w:type="paragraph" w:styleId="Listenumros4">
    <w:name w:val="List Number 4"/>
    <w:basedOn w:val="Normal"/>
    <w:uiPriority w:val="18"/>
    <w:semiHidden/>
    <w:unhideWhenUsed/>
    <w:pPr>
      <w:numPr>
        <w:ilvl w:val="3"/>
        <w:numId w:val="7"/>
      </w:numPr>
      <w:contextualSpacing/>
    </w:pPr>
  </w:style>
  <w:style w:type="paragraph" w:styleId="Listenumros5">
    <w:name w:val="List Number 5"/>
    <w:basedOn w:val="Normal"/>
    <w:uiPriority w:val="18"/>
    <w:semiHidden/>
    <w:unhideWhenUsed/>
    <w:pPr>
      <w:numPr>
        <w:ilvl w:val="4"/>
        <w:numId w:val="7"/>
      </w:numPr>
      <w:contextualSpacing/>
    </w:p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  <w:style w:type="paragraph" w:styleId="Textedemacro">
    <w:name w:val="macro"/>
    <w:link w:val="TextedemacroC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Pr>
      <w:rFonts w:ascii="Consolas" w:hAnsi="Consolas" w:cs="Consolas"/>
      <w:sz w:val="20"/>
    </w:rPr>
  </w:style>
  <w:style w:type="table" w:styleId="Grillemoyenne1">
    <w:name w:val="Medium Grid 1"/>
    <w:basedOn w:val="Tableau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illemoyenne2">
    <w:name w:val="Medium Grid 2"/>
    <w:basedOn w:val="Tableau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emoyenne1">
    <w:name w:val="Medium List 1"/>
    <w:basedOn w:val="Tableau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emoyenne1-Accent2">
    <w:name w:val="Medium List 1 Accent 2"/>
    <w:basedOn w:val="Tableau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emoyenne1-Accent3">
    <w:name w:val="Medium List 1 Accent 3"/>
    <w:basedOn w:val="Tableau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emoyenne1-Accent4">
    <w:name w:val="Medium List 1 Accent 4"/>
    <w:basedOn w:val="Tableau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emoyenne1-Accent5">
    <w:name w:val="Medium List 1 Accent 5"/>
    <w:basedOn w:val="Tableau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emoyenne1-Accent6">
    <w:name w:val="Medium List 1 Accent 6"/>
    <w:basedOn w:val="Tableau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emoyenne2">
    <w:name w:val="Medium List 2"/>
    <w:basedOn w:val="Tableau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En-ttedemessage">
    <w:name w:val="Message Header"/>
    <w:basedOn w:val="Normal"/>
    <w:link w:val="En-ttedemessageC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</w:rPr>
  </w:style>
  <w:style w:type="paragraph" w:styleId="Retraitnormal">
    <w:name w:val="Normal Indent"/>
    <w:basedOn w:val="Normal"/>
    <w:uiPriority w:val="99"/>
    <w:semiHidden/>
    <w:unhideWhenUsed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pPr>
      <w:spacing w:after="0" w:line="240" w:lineRule="auto"/>
    </w:pPr>
  </w:style>
  <w:style w:type="character" w:customStyle="1" w:styleId="TitredenoteCar">
    <w:name w:val="Titre de note Car"/>
    <w:basedOn w:val="Policepardfaut"/>
    <w:link w:val="Titredenote"/>
    <w:uiPriority w:val="99"/>
    <w:semiHidden/>
  </w:style>
  <w:style w:type="character" w:styleId="Numrodepage">
    <w:name w:val="page number"/>
    <w:basedOn w:val="Policepardfaut"/>
    <w:uiPriority w:val="99"/>
    <w:semiHidden/>
    <w:unhideWhenUsed/>
  </w:style>
  <w:style w:type="paragraph" w:styleId="Textebrut">
    <w:name w:val="Plain Text"/>
    <w:basedOn w:val="Normal"/>
    <w:link w:val="TextebrutCar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Pr>
      <w:rFonts w:ascii="Consolas" w:hAnsi="Consolas" w:cs="Consolas"/>
      <w:sz w:val="21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</w:style>
  <w:style w:type="character" w:customStyle="1" w:styleId="SalutationsCar">
    <w:name w:val="Salutations Car"/>
    <w:basedOn w:val="Policepardfaut"/>
    <w:link w:val="Salutations"/>
    <w:uiPriority w:val="99"/>
    <w:semiHidden/>
  </w:style>
  <w:style w:type="paragraph" w:styleId="Signature">
    <w:name w:val="Signature"/>
    <w:basedOn w:val="Normal"/>
    <w:link w:val="SignatureCar"/>
    <w:uiPriority w:val="20"/>
    <w:unhideWhenUsed/>
    <w:qFormat/>
    <w:pPr>
      <w:spacing w:before="720" w:after="0" w:line="312" w:lineRule="auto"/>
      <w:contextualSpacing/>
    </w:pPr>
  </w:style>
  <w:style w:type="character" w:customStyle="1" w:styleId="SignatureCar">
    <w:name w:val="Signature Car"/>
    <w:basedOn w:val="Policepardfaut"/>
    <w:link w:val="Signature"/>
    <w:uiPriority w:val="20"/>
    <w:rPr>
      <w:kern w:val="20"/>
    </w:rPr>
  </w:style>
  <w:style w:type="character" w:styleId="lev">
    <w:name w:val="Strong"/>
    <w:basedOn w:val="Policepardfaut"/>
    <w:uiPriority w:val="1"/>
    <w:unhideWhenUsed/>
    <w:qFormat/>
    <w:rPr>
      <w:b/>
      <w:bCs/>
    </w:rPr>
  </w:style>
  <w:style w:type="paragraph" w:styleId="Sous-titre">
    <w:name w:val="Subtitle"/>
    <w:basedOn w:val="Normal"/>
    <w:next w:val="Normal"/>
    <w:link w:val="Sous-titreCar"/>
    <w:uiPriority w:val="19"/>
    <w:unhideWhenUsed/>
    <w:qFormat/>
    <w:rsid w:val="00CA5F5D"/>
    <w:pPr>
      <w:numPr>
        <w:ilvl w:val="1"/>
      </w:numPr>
      <w:ind w:left="432" w:right="1080"/>
    </w:pPr>
    <w:rPr>
      <w:rFonts w:asciiTheme="majorHAnsi" w:eastAsiaTheme="majorEastAsia" w:hAnsiTheme="majorHAnsi" w:cstheme="majorBidi"/>
      <w:caps/>
      <w:color w:val="2C2C2C"/>
      <w:sz w:val="56"/>
    </w:rPr>
  </w:style>
  <w:style w:type="character" w:customStyle="1" w:styleId="Sous-titreCar">
    <w:name w:val="Sous-titre Car"/>
    <w:basedOn w:val="Policepardfaut"/>
    <w:link w:val="Sous-titre"/>
    <w:uiPriority w:val="19"/>
    <w:rsid w:val="00CA5F5D"/>
    <w:rPr>
      <w:rFonts w:asciiTheme="majorHAnsi" w:eastAsiaTheme="majorEastAsia" w:hAnsiTheme="majorHAnsi" w:cstheme="majorBidi"/>
      <w:caps/>
      <w:color w:val="2C2C2C"/>
      <w:kern w:val="20"/>
      <w:sz w:val="56"/>
      <w:lang w:val="fr-FR"/>
    </w:rPr>
  </w:style>
  <w:style w:type="character" w:styleId="Emphaseple">
    <w:name w:val="Subtle Emphasis"/>
    <w:basedOn w:val="Policepardfaut"/>
    <w:uiPriority w:val="19"/>
    <w:semiHidden/>
    <w:unhideWhenUsed/>
    <w:rPr>
      <w:i/>
      <w:iCs/>
      <w:color w:val="808080" w:themeColor="text1" w:themeTint="7F"/>
    </w:rPr>
  </w:style>
  <w:style w:type="character" w:styleId="Rfrenceple">
    <w:name w:val="Subtle Reference"/>
    <w:basedOn w:val="Policepardfaut"/>
    <w:uiPriority w:val="31"/>
    <w:semiHidden/>
    <w:unhideWhenUsed/>
    <w:rPr>
      <w:smallCaps/>
      <w:color w:val="ED7D31" w:themeColor="accent2"/>
      <w:u w:val="single"/>
    </w:rPr>
  </w:style>
  <w:style w:type="table" w:styleId="Effetsdetableau3D1">
    <w:name w:val="Table 3D effects 1"/>
    <w:basedOn w:val="TableauNormal"/>
    <w:uiPriority w:val="99"/>
    <w:semiHidden/>
    <w:unhideWhenUsed/>
    <w:pPr>
      <w:spacing w:line="300" w:lineRule="auto"/>
    </w:pPr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pPr>
      <w:spacing w:line="300" w:lineRule="auto"/>
    </w:pPr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1">
    <w:name w:val="Table Classic 1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1">
    <w:name w:val="Table Colorful 1"/>
    <w:basedOn w:val="TableauNormal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nnesdetableau1">
    <w:name w:val="Table Columns 1"/>
    <w:basedOn w:val="Tableau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pPr>
      <w:spacing w:line="300" w:lineRule="auto"/>
    </w:pPr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pPr>
      <w:spacing w:line="300" w:lineRule="auto"/>
    </w:pPr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aucontemporain">
    <w:name w:val="Table Contemporary"/>
    <w:basedOn w:val="TableauNormal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aulgant">
    <w:name w:val="Table Elegant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1">
    <w:name w:val="Table Grid 1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pPr>
      <w:spacing w:line="300" w:lineRule="auto"/>
    </w:pPr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1">
    <w:name w:val="Table List 1"/>
    <w:basedOn w:val="TableauNormal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desrfrencesjuridiques">
    <w:name w:val="table of authorities"/>
    <w:basedOn w:val="Normal"/>
    <w:next w:val="Normal"/>
    <w:uiPriority w:val="99"/>
    <w:semiHidden/>
    <w:unhideWhenUsed/>
    <w:pPr>
      <w:spacing w:after="0"/>
      <w:ind w:left="220" w:hanging="220"/>
    </w:pPr>
  </w:style>
  <w:style w:type="paragraph" w:styleId="Tabledesillustrations">
    <w:name w:val="table of figures"/>
    <w:basedOn w:val="Normal"/>
    <w:next w:val="Normal"/>
    <w:uiPriority w:val="99"/>
    <w:semiHidden/>
    <w:unhideWhenUsed/>
    <w:pPr>
      <w:spacing w:after="0"/>
    </w:pPr>
  </w:style>
  <w:style w:type="table" w:styleId="Tableauprofessionnel">
    <w:name w:val="Table Professional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simple1">
    <w:name w:val="Table Simple 1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">
    <w:name w:val="Table Simple 2"/>
    <w:basedOn w:val="TableauNormal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">
    <w:name w:val="Table Simple 3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web1">
    <w:name w:val="Table Web 1"/>
    <w:basedOn w:val="Tableau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re">
    <w:name w:val="Title"/>
    <w:basedOn w:val="Normal"/>
    <w:next w:val="Normal"/>
    <w:link w:val="TitreCar"/>
    <w:uiPriority w:val="19"/>
    <w:unhideWhenUsed/>
    <w:qFormat/>
    <w:rsid w:val="005249CB"/>
    <w:pPr>
      <w:pBdr>
        <w:top w:val="single" w:sz="4" w:space="16" w:color="AAE648"/>
        <w:left w:val="single" w:sz="4" w:space="20" w:color="AAE648"/>
        <w:bottom w:val="single" w:sz="4" w:space="16" w:color="AAE648"/>
        <w:right w:val="single" w:sz="4" w:space="20" w:color="AAE648"/>
      </w:pBdr>
      <w:shd w:val="clear" w:color="auto" w:fill="2C2C2C"/>
      <w:spacing w:before="0" w:after="240" w:line="204" w:lineRule="auto"/>
      <w:ind w:left="432" w:right="432"/>
    </w:pPr>
    <w:rPr>
      <w:rFonts w:asciiTheme="majorHAnsi" w:eastAsiaTheme="majorEastAsia" w:hAnsiTheme="majorHAnsi" w:cstheme="majorBidi"/>
      <w:caps/>
      <w:color w:val="A6E147"/>
      <w:kern w:val="28"/>
      <w:sz w:val="72"/>
      <w14:ligatures w14:val="standardContextual"/>
    </w:rPr>
  </w:style>
  <w:style w:type="character" w:customStyle="1" w:styleId="TitreCar">
    <w:name w:val="Titre Car"/>
    <w:basedOn w:val="Policepardfaut"/>
    <w:link w:val="Titre"/>
    <w:uiPriority w:val="19"/>
    <w:rsid w:val="005249CB"/>
    <w:rPr>
      <w:rFonts w:asciiTheme="majorHAnsi" w:eastAsiaTheme="majorEastAsia" w:hAnsiTheme="majorHAnsi" w:cstheme="majorBidi"/>
      <w:caps/>
      <w:color w:val="A6E147"/>
      <w:kern w:val="28"/>
      <w:sz w:val="72"/>
      <w:shd w:val="clear" w:color="auto" w:fill="2C2C2C"/>
      <w:lang w:val="fr-FR"/>
      <w14:ligatures w14:val="standardContextual"/>
    </w:rPr>
  </w:style>
  <w:style w:type="paragraph" w:styleId="TitreTR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M1">
    <w:name w:val="toc 1"/>
    <w:basedOn w:val="Normal"/>
    <w:next w:val="Normal"/>
    <w:autoRedefine/>
    <w:uiPriority w:val="39"/>
    <w:unhideWhenUsed/>
    <w:rsid w:val="00E34C5E"/>
    <w:pPr>
      <w:tabs>
        <w:tab w:val="right" w:leader="underscore" w:pos="9214"/>
      </w:tabs>
      <w:spacing w:after="100"/>
    </w:pPr>
    <w:rPr>
      <w:noProof/>
      <w:color w:val="7F7F7F" w:themeColor="text1" w:themeTint="80"/>
      <w:sz w:val="22"/>
    </w:rPr>
  </w:style>
  <w:style w:type="paragraph" w:styleId="TM2">
    <w:name w:val="toc 2"/>
    <w:basedOn w:val="Normal"/>
    <w:next w:val="Normal"/>
    <w:autoRedefine/>
    <w:uiPriority w:val="39"/>
    <w:unhideWhenUsed/>
    <w:rsid w:val="00E34C5E"/>
    <w:pPr>
      <w:tabs>
        <w:tab w:val="right" w:leader="hyphen" w:pos="9072"/>
      </w:tabs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unhideWhenUsed/>
    <w:qFormat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customStyle="1" w:styleId="Titredetableau">
    <w:name w:val="Titre de tableau"/>
    <w:basedOn w:val="Normal"/>
    <w:uiPriority w:val="10"/>
    <w:qFormat/>
    <w:pPr>
      <w:keepNext/>
      <w:pBdr>
        <w:top w:val="single" w:sz="4" w:space="1" w:color="5B9BD5" w:themeColor="accent1"/>
        <w:left w:val="single" w:sz="4" w:space="6" w:color="5B9BD5" w:themeColor="accent1"/>
        <w:bottom w:val="single" w:sz="4" w:space="2" w:color="5B9BD5" w:themeColor="accent1"/>
        <w:right w:val="single" w:sz="4" w:space="6" w:color="5B9BD5" w:themeColor="accent1"/>
      </w:pBdr>
      <w:shd w:val="clear" w:color="auto" w:fill="5B9BD5" w:themeFill="accent1"/>
      <w:spacing w:before="16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Infossocit">
    <w:name w:val="Infos société"/>
    <w:basedOn w:val="Normal"/>
    <w:uiPriority w:val="2"/>
    <w:qFormat/>
    <w:pPr>
      <w:spacing w:after="40"/>
    </w:pPr>
  </w:style>
  <w:style w:type="table" w:customStyle="1" w:styleId="Tableaufinancier">
    <w:name w:val="Tableau financier"/>
    <w:basedOn w:val="TableauNormal"/>
    <w:uiPriority w:val="99"/>
    <w:rsid w:val="00667FE4"/>
    <w:pPr>
      <w:spacing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numbering" w:customStyle="1" w:styleId="Rapportannuel">
    <w:name w:val="Rapport annuel"/>
    <w:uiPriority w:val="99"/>
    <w:pPr>
      <w:numPr>
        <w:numId w:val="6"/>
      </w:numPr>
    </w:pPr>
  </w:style>
  <w:style w:type="paragraph" w:customStyle="1" w:styleId="Sommaire">
    <w:name w:val="Sommaire"/>
    <w:basedOn w:val="Normal"/>
    <w:uiPriority w:val="20"/>
    <w:qFormat/>
    <w:pPr>
      <w:spacing w:before="360" w:after="0" w:line="240" w:lineRule="auto"/>
      <w:ind w:left="432" w:right="1080"/>
    </w:pPr>
    <w:rPr>
      <w:i/>
      <w:iCs/>
      <w:color w:val="7F7F7F" w:themeColor="text1" w:themeTint="80"/>
      <w:sz w:val="28"/>
    </w:rPr>
  </w:style>
  <w:style w:type="paragraph" w:customStyle="1" w:styleId="Textedetableau">
    <w:name w:val="Texte de tableau"/>
    <w:basedOn w:val="Normal"/>
    <w:uiPriority w:val="10"/>
    <w:qFormat/>
    <w:pPr>
      <w:spacing w:before="60" w:after="60" w:line="240" w:lineRule="auto"/>
      <w:ind w:left="144" w:right="144"/>
    </w:pPr>
  </w:style>
  <w:style w:type="paragraph" w:customStyle="1" w:styleId="TitreTableauinvers">
    <w:name w:val="Titre Tableau inversé"/>
    <w:basedOn w:val="Normal"/>
    <w:uiPriority w:val="10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En-tteombr">
    <w:name w:val="En-tête ombré"/>
    <w:basedOn w:val="Normal"/>
    <w:uiPriority w:val="99"/>
    <w:qFormat/>
    <w:rsid w:val="006D2354"/>
    <w:pPr>
      <w:pBdr>
        <w:top w:val="single" w:sz="2" w:space="6" w:color="2C2C2C"/>
        <w:left w:val="single" w:sz="2" w:space="20" w:color="2C2C2C"/>
        <w:bottom w:val="single" w:sz="2" w:space="6" w:color="2C2C2C"/>
        <w:right w:val="single" w:sz="2" w:space="20" w:color="2C2C2C"/>
      </w:pBdr>
      <w:shd w:val="clear" w:color="auto" w:fill="2C2C2C"/>
      <w:spacing w:after="0" w:line="240" w:lineRule="auto"/>
    </w:pPr>
    <w:rPr>
      <w:rFonts w:asciiTheme="majorHAnsi" w:eastAsiaTheme="majorEastAsia" w:hAnsiTheme="majorHAnsi" w:cstheme="majorBidi"/>
      <w:caps/>
      <w:color w:val="FFFFFF" w:themeColor="background1"/>
      <w:sz w:val="40"/>
    </w:rPr>
  </w:style>
  <w:style w:type="table" w:styleId="TableauGrille3">
    <w:name w:val="Grid Table 3"/>
    <w:basedOn w:val="TableauNormal"/>
    <w:uiPriority w:val="48"/>
    <w:rsid w:val="00ED596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1Clair">
    <w:name w:val="Grid Table 1 Light"/>
    <w:basedOn w:val="TableauNormal"/>
    <w:uiPriority w:val="46"/>
    <w:rsid w:val="00ED596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667FE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">
    <w:name w:val="Grid Table 4"/>
    <w:basedOn w:val="TableauNormal"/>
    <w:uiPriority w:val="49"/>
    <w:rsid w:val="00AB2B9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0">
    <w:name w:val="List Table 2"/>
    <w:basedOn w:val="TableauNormal"/>
    <w:uiPriority w:val="47"/>
    <w:rsid w:val="00D146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simple30">
    <w:name w:val="Plain Table 3"/>
    <w:basedOn w:val="TableauNormal"/>
    <w:uiPriority w:val="42"/>
    <w:rsid w:val="00357C6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msonormal0">
    <w:name w:val="msonormal"/>
    <w:basedOn w:val="Normal"/>
    <w:rsid w:val="000912D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:lang w:eastAsia="fr-FR"/>
    </w:rPr>
  </w:style>
  <w:style w:type="paragraph" w:customStyle="1" w:styleId="printignore">
    <w:name w:val="print_ignore"/>
    <w:basedOn w:val="Normal"/>
    <w:rsid w:val="000912D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89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mailto:contact@tactfactory.com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6.gif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hyperlink" Target="http://localhost/phpmyadmin/db_datadict.php?db=mcq&amp;table=user_mcq&amp;server=1&amp;target=&amp;token=0ff9d48a3a4b2b800bfdb463cd8b5cdd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4.png"/><Relationship Id="rId3" Type="http://schemas.openxmlformats.org/officeDocument/2006/relationships/customXml" Target="../customXml/item3.xml"/><Relationship Id="rId12" Type="http://schemas.microsoft.com/office/2007/relationships/hdphoto" Target="media/hdphoto1.wdp"/><Relationship Id="rId17" Type="http://schemas.openxmlformats.org/officeDocument/2006/relationships/hyperlink" Target="mailto:antoinetrouve.france@gmail.com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toi\AppData\Roaming\Microsoft\Templates\Rapport%20annue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E9A600CCDD84D6B88C9DF1F22ABE6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70945E-DB68-4795-9872-2933375C0F22}"/>
      </w:docPartPr>
      <w:docPartBody>
        <w:p w:rsidR="00675E08" w:rsidRDefault="00025998">
          <w:pPr>
            <w:pStyle w:val="BE9A600CCDD84D6B88C9DF1F22ABE6D7"/>
          </w:pPr>
          <w:r w:rsidRPr="009839A2">
            <w:rPr>
              <w:noProof/>
            </w:rPr>
            <w:t>Annual</w:t>
          </w:r>
          <w:r w:rsidRPr="009839A2">
            <w:rPr>
              <w:noProof/>
            </w:rPr>
            <w:br/>
            <w:t>Report</w:t>
          </w:r>
        </w:p>
      </w:docPartBody>
    </w:docPart>
    <w:docPart>
      <w:docPartPr>
        <w:name w:val="EC5360D5178046BDB7CBE33056B127D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D051F4-A84D-466E-B2EB-CD58E3A2A806}"/>
      </w:docPartPr>
      <w:docPartBody>
        <w:p w:rsidR="00675E08" w:rsidRDefault="00025998">
          <w:pPr>
            <w:pStyle w:val="EC5360D5178046BDB7CBE33056B127D1"/>
          </w:pPr>
          <w:r w:rsidRPr="008D1AB7">
            <w:rPr>
              <w:noProof/>
            </w:rPr>
            <w:t>[</w:t>
          </w:r>
          <w:r w:rsidRPr="008D1AB7">
            <w:rPr>
              <w:i/>
              <w:iCs/>
              <w:noProof/>
              <w:color w:val="7F7F7F" w:themeColor="text1" w:themeTint="80"/>
              <w:sz w:val="28"/>
            </w:rPr>
            <w:t>Vous pouvez ajouter un extrait ou une instruction ici. Un extrait est un résumé court du contenu du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Arial Unicode MS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altName w:val="Arial Unicode MS"/>
    <w:panose1 w:val="020B0304020202020204"/>
    <w:charset w:val="00"/>
    <w:family w:val="swiss"/>
    <w:pitch w:val="variable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63AF57E"/>
    <w:lvl w:ilvl="0">
      <w:start w:val="1"/>
      <w:numFmt w:val="bullet"/>
      <w:pStyle w:val="Listepuces"/>
      <w:lvlText w:val="•"/>
      <w:lvlJc w:val="left"/>
      <w:pPr>
        <w:ind w:left="360" w:hanging="360"/>
      </w:pPr>
      <w:rPr>
        <w:rFonts w:ascii="Cambria" w:hAnsi="Cambria" w:hint="default"/>
        <w:color w:val="5B9BD5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2B6"/>
    <w:rsid w:val="00025998"/>
    <w:rsid w:val="00033C0A"/>
    <w:rsid w:val="00093E95"/>
    <w:rsid w:val="001033EB"/>
    <w:rsid w:val="001424C1"/>
    <w:rsid w:val="0018372E"/>
    <w:rsid w:val="00333A31"/>
    <w:rsid w:val="00343632"/>
    <w:rsid w:val="00346318"/>
    <w:rsid w:val="004B2AEB"/>
    <w:rsid w:val="004B7961"/>
    <w:rsid w:val="005A2E4F"/>
    <w:rsid w:val="00675E08"/>
    <w:rsid w:val="0070287D"/>
    <w:rsid w:val="007C4DA3"/>
    <w:rsid w:val="007C5E49"/>
    <w:rsid w:val="008B5396"/>
    <w:rsid w:val="009E12B6"/>
    <w:rsid w:val="009F7420"/>
    <w:rsid w:val="00A928CA"/>
    <w:rsid w:val="00C16C70"/>
    <w:rsid w:val="00CD7CF4"/>
    <w:rsid w:val="00D03150"/>
    <w:rsid w:val="00D92324"/>
    <w:rsid w:val="00DF5869"/>
    <w:rsid w:val="00E73BC8"/>
    <w:rsid w:val="00EF7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41A0E0FC47444C3897497209752DA27B">
    <w:name w:val="41A0E0FC47444C3897497209752DA27B"/>
  </w:style>
  <w:style w:type="paragraph" w:customStyle="1" w:styleId="474C10A5F8214E118EA4048421285E2F">
    <w:name w:val="474C10A5F8214E118EA4048421285E2F"/>
  </w:style>
  <w:style w:type="paragraph" w:customStyle="1" w:styleId="8D1BE6D2A75640E88551C8D67A0658CC">
    <w:name w:val="8D1BE6D2A75640E88551C8D67A0658CC"/>
  </w:style>
  <w:style w:type="paragraph" w:customStyle="1" w:styleId="31C0B3F906C943BCA62BD7DA03F13333">
    <w:name w:val="31C0B3F906C943BCA62BD7DA03F13333"/>
  </w:style>
  <w:style w:type="paragraph" w:customStyle="1" w:styleId="714C98A74FC74B1A81DB9FD697CC1087">
    <w:name w:val="714C98A74FC74B1A81DB9FD697CC1087"/>
  </w:style>
  <w:style w:type="paragraph" w:customStyle="1" w:styleId="2DEEBBD988A84D0E9654129B0A1E01A6">
    <w:name w:val="2DEEBBD988A84D0E9654129B0A1E01A6"/>
  </w:style>
  <w:style w:type="paragraph" w:customStyle="1" w:styleId="E563714D81944C1C9137E9E89CA7BB11">
    <w:name w:val="E563714D81944C1C9137E9E89CA7BB11"/>
  </w:style>
  <w:style w:type="paragraph" w:styleId="Listepuces">
    <w:name w:val="List Bullet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rFonts w:eastAsiaTheme="minorHAnsi"/>
      <w:color w:val="595959" w:themeColor="text1" w:themeTint="A6"/>
      <w:kern w:val="20"/>
      <w:sz w:val="20"/>
      <w:szCs w:val="20"/>
      <w:lang w:val="en-US" w:eastAsia="ja-JP"/>
    </w:rPr>
  </w:style>
  <w:style w:type="paragraph" w:customStyle="1" w:styleId="3EB4059044214AA6A02D9DA0598779D1">
    <w:name w:val="3EB4059044214AA6A02D9DA0598779D1"/>
  </w:style>
  <w:style w:type="paragraph" w:customStyle="1" w:styleId="DB15586578F547B7957B5364060FE634">
    <w:name w:val="DB15586578F547B7957B5364060FE634"/>
  </w:style>
  <w:style w:type="paragraph" w:customStyle="1" w:styleId="949D789BBD634C50931890975632FF42">
    <w:name w:val="949D789BBD634C50931890975632FF42"/>
  </w:style>
  <w:style w:type="paragraph" w:customStyle="1" w:styleId="1C3642DAF5EC4A2A837AFCFAED7DD937">
    <w:name w:val="1C3642DAF5EC4A2A837AFCFAED7DD937"/>
  </w:style>
  <w:style w:type="paragraph" w:customStyle="1" w:styleId="05F3470D5EC74A10B7205914C57EB9E4">
    <w:name w:val="05F3470D5EC74A10B7205914C57EB9E4"/>
  </w:style>
  <w:style w:type="paragraph" w:customStyle="1" w:styleId="3F546DFCFCEE4B3AAF897D643BB23787">
    <w:name w:val="3F546DFCFCEE4B3AAF897D643BB23787"/>
  </w:style>
  <w:style w:type="paragraph" w:customStyle="1" w:styleId="8EC8D3EAE93543848A0A8AE856D06BFF">
    <w:name w:val="8EC8D3EAE93543848A0A8AE856D06BFF"/>
  </w:style>
  <w:style w:type="paragraph" w:customStyle="1" w:styleId="A9C5BEB14E8F4F1A91BB48CDB7FEF1EB">
    <w:name w:val="A9C5BEB14E8F4F1A91BB48CDB7FEF1EB"/>
  </w:style>
  <w:style w:type="paragraph" w:customStyle="1" w:styleId="464E2252232E42E19A838448371B3A34">
    <w:name w:val="464E2252232E42E19A838448371B3A34"/>
  </w:style>
  <w:style w:type="paragraph" w:customStyle="1" w:styleId="EA08C7AAC1374D2C95924DCFB158184C">
    <w:name w:val="EA08C7AAC1374D2C95924DCFB158184C"/>
  </w:style>
  <w:style w:type="paragraph" w:customStyle="1" w:styleId="037F4A18687C40B094F1DC24C1E0D03A">
    <w:name w:val="037F4A18687C40B094F1DC24C1E0D03A"/>
  </w:style>
  <w:style w:type="paragraph" w:customStyle="1" w:styleId="30CB226641E6460EB5AFC984EEC6751A">
    <w:name w:val="30CB226641E6460EB5AFC984EEC6751A"/>
  </w:style>
  <w:style w:type="paragraph" w:customStyle="1" w:styleId="09848C0045E9444B889178A8F68B73CC">
    <w:name w:val="09848C0045E9444B889178A8F68B73CC"/>
  </w:style>
  <w:style w:type="paragraph" w:customStyle="1" w:styleId="0527BF91C9F2498886CC98AF4EA589A5">
    <w:name w:val="0527BF91C9F2498886CC98AF4EA589A5"/>
  </w:style>
  <w:style w:type="paragraph" w:customStyle="1" w:styleId="88B4C0C7C1884B70A2BD136B8965892F">
    <w:name w:val="88B4C0C7C1884B70A2BD136B8965892F"/>
  </w:style>
  <w:style w:type="paragraph" w:customStyle="1" w:styleId="F1B94B66733940A9909A49DB8A6BE21A">
    <w:name w:val="F1B94B66733940A9909A49DB8A6BE21A"/>
  </w:style>
  <w:style w:type="paragraph" w:customStyle="1" w:styleId="B8AFF3B04C83411CA0E7188B7BDEAD85">
    <w:name w:val="B8AFF3B04C83411CA0E7188B7BDEAD85"/>
  </w:style>
  <w:style w:type="paragraph" w:customStyle="1" w:styleId="E06CE38C06904239846F5AF6A895B94F">
    <w:name w:val="E06CE38C06904239846F5AF6A895B94F"/>
  </w:style>
  <w:style w:type="paragraph" w:customStyle="1" w:styleId="9726539B2F844B35AC89AB0F744AA829">
    <w:name w:val="9726539B2F844B35AC89AB0F744AA829"/>
  </w:style>
  <w:style w:type="paragraph" w:customStyle="1" w:styleId="079684D1501547FE9C10B8C185DCFFFE">
    <w:name w:val="079684D1501547FE9C10B8C185DCFFFE"/>
  </w:style>
  <w:style w:type="paragraph" w:customStyle="1" w:styleId="0AF553F7B49542B38CB6B3772BD2A484">
    <w:name w:val="0AF553F7B49542B38CB6B3772BD2A484"/>
  </w:style>
  <w:style w:type="paragraph" w:customStyle="1" w:styleId="BE9A600CCDD84D6B88C9DF1F22ABE6D7">
    <w:name w:val="BE9A600CCDD84D6B88C9DF1F22ABE6D7"/>
  </w:style>
  <w:style w:type="paragraph" w:customStyle="1" w:styleId="922CA980BB1841B7AACBEAE39DA5C75D">
    <w:name w:val="922CA980BB1841B7AACBEAE39DA5C75D"/>
  </w:style>
  <w:style w:type="paragraph" w:customStyle="1" w:styleId="EC5360D5178046BDB7CBE33056B127D1">
    <w:name w:val="EC5360D5178046BDB7CBE33056B127D1"/>
  </w:style>
  <w:style w:type="character" w:styleId="Textedelespacerserv">
    <w:name w:val="Placeholder Text"/>
    <w:basedOn w:val="Policepardfaut"/>
    <w:uiPriority w:val="99"/>
    <w:semiHidden/>
    <w:rsid w:val="009E12B6"/>
    <w:rPr>
      <w:color w:val="808080"/>
    </w:rPr>
  </w:style>
  <w:style w:type="paragraph" w:customStyle="1" w:styleId="E0C3E925E8CC413EB256382F2B582C70">
    <w:name w:val="E0C3E925E8CC413EB256382F2B582C70"/>
    <w:rsid w:val="00675E08"/>
  </w:style>
  <w:style w:type="paragraph" w:customStyle="1" w:styleId="C3925C400AD7460B9AE2CEF4E7E36FBF">
    <w:name w:val="C3925C400AD7460B9AE2CEF4E7E36FBF"/>
    <w:rsid w:val="00675E08"/>
  </w:style>
  <w:style w:type="paragraph" w:customStyle="1" w:styleId="5DF93E17AB3A4F87A75316065D38F3E3">
    <w:name w:val="5DF93E17AB3A4F87A75316065D38F3E3"/>
    <w:rsid w:val="00675E08"/>
  </w:style>
  <w:style w:type="paragraph" w:customStyle="1" w:styleId="2657310162CE47B9A9C159BA2CD38F53">
    <w:name w:val="2657310162CE47B9A9C159BA2CD38F53"/>
    <w:rsid w:val="00675E08"/>
  </w:style>
  <w:style w:type="paragraph" w:customStyle="1" w:styleId="A2ABF8A793A64B5B962397907E700753">
    <w:name w:val="A2ABF8A793A64B5B962397907E700753"/>
    <w:rsid w:val="00675E08"/>
  </w:style>
  <w:style w:type="paragraph" w:customStyle="1" w:styleId="20C36B365D3046E99035E5DD5212CD19">
    <w:name w:val="20C36B365D3046E99035E5DD5212CD19"/>
    <w:rsid w:val="00675E08"/>
  </w:style>
  <w:style w:type="paragraph" w:customStyle="1" w:styleId="11038173F4454C439036865C5270A4C1">
    <w:name w:val="11038173F4454C439036865C5270A4C1"/>
    <w:rsid w:val="00675E08"/>
  </w:style>
  <w:style w:type="paragraph" w:customStyle="1" w:styleId="3F750DD82D6340068AFD60BB3B781A9C">
    <w:name w:val="3F750DD82D6340068AFD60BB3B781A9C"/>
    <w:rsid w:val="00675E08"/>
  </w:style>
  <w:style w:type="paragraph" w:customStyle="1" w:styleId="F47084B8F54D42629AB17AE854D691F0">
    <w:name w:val="F47084B8F54D42629AB17AE854D691F0"/>
    <w:rsid w:val="00675E08"/>
  </w:style>
  <w:style w:type="paragraph" w:customStyle="1" w:styleId="F310F71776EE4D8EB75223C76B852E16">
    <w:name w:val="F310F71776EE4D8EB75223C76B852E16"/>
    <w:rsid w:val="00675E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Annual Repor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2015</PublishDate>
  <Abstract>Ce présent document intègre toutes les annexes cités dans le cahier des spécifications détaillées associées au projet MyQCM.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F84519-FD4E-46B5-B8CE-BF1509BEA4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4.xml><?xml version="1.0" encoding="utf-8"?>
<ds:datastoreItem xmlns:ds="http://schemas.openxmlformats.org/officeDocument/2006/customXml" ds:itemID="{14ACA712-732B-42DF-90C2-A9FCB5FCD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annuel.dotx</Template>
  <TotalTime>2098</TotalTime>
  <Pages>50</Pages>
  <Words>2335</Words>
  <Characters>12844</Characters>
  <Application>Microsoft Office Word</Application>
  <DocSecurity>0</DocSecurity>
  <Lines>107</Lines>
  <Paragraphs>30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>My qcm</vt:lpstr>
      <vt:lpstr>Rapport
annuel</vt:lpstr>
      <vt:lpstr>Rapport 
annuel</vt:lpstr>
    </vt:vector>
  </TitlesOfParts>
  <Company/>
  <LinksUpToDate>false</LinksUpToDate>
  <CharactersWithSpaces>15149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qcm</dc:title>
  <dc:subject/>
  <dc:creator>Antoine Trouvé</dc:creator>
  <cp:keywords/>
  <dc:description/>
  <cp:lastModifiedBy>Antoine Trouvé</cp:lastModifiedBy>
  <cp:revision>234</cp:revision>
  <cp:lastPrinted>2016-05-18T17:10:00Z</cp:lastPrinted>
  <dcterms:created xsi:type="dcterms:W3CDTF">2015-11-15T14:01:00Z</dcterms:created>
  <dcterms:modified xsi:type="dcterms:W3CDTF">2016-05-18T17:11:00Z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TC028965939991</vt:lpwstr>
  </property>
</Properties>
</file>